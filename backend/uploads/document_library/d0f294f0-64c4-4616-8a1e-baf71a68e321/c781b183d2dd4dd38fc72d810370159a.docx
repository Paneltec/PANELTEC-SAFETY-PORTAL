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484A4C" w:themeColor="accent3" w:themeShade="80"/>
          <w:left w:val="single" w:sz="4" w:space="0" w:color="484A4C" w:themeColor="accent3" w:themeShade="80"/>
          <w:bottom w:val="single" w:sz="4" w:space="0" w:color="484A4C" w:themeColor="accent3" w:themeShade="80"/>
          <w:right w:val="single" w:sz="4" w:space="0" w:color="484A4C" w:themeColor="accent3" w:themeShade="80"/>
          <w:insideH w:val="single" w:sz="4" w:space="0" w:color="484A4C" w:themeColor="accent3" w:themeShade="80"/>
          <w:insideV w:val="single" w:sz="4" w:space="0" w:color="484A4C" w:themeColor="accent3" w:themeShade="8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3634"/>
        <w:gridCol w:w="1171"/>
        <w:gridCol w:w="3129"/>
      </w:tblGrid>
      <w:tr w:rsidR="00516FCF" w:rsidRPr="00374514" w14:paraId="67F31BC0" w14:textId="77777777" w:rsidTr="0028785C">
        <w:trPr>
          <w:jc w:val="center"/>
        </w:trPr>
        <w:tc>
          <w:tcPr>
            <w:tcW w:w="5000" w:type="pct"/>
            <w:gridSpan w:val="4"/>
            <w:shd w:val="clear" w:color="auto" w:fill="FF9900"/>
            <w:vAlign w:val="center"/>
          </w:tcPr>
          <w:p w14:paraId="129E8F7B" w14:textId="5AB04508" w:rsidR="00516FCF" w:rsidRPr="00374514" w:rsidRDefault="00516FCF" w:rsidP="00E50B41">
            <w:pPr>
              <w:pStyle w:val="Tableheader"/>
              <w:ind w:left="57"/>
              <w:rPr>
                <w:rFonts w:cs="Calibri"/>
                <w:b w:val="0"/>
                <w:szCs w:val="22"/>
              </w:rPr>
            </w:pPr>
            <w:r w:rsidRPr="00374514">
              <w:rPr>
                <w:rFonts w:cs="Calibri"/>
                <w:szCs w:val="22"/>
              </w:rPr>
              <w:t>PROJECT DETAILS</w:t>
            </w:r>
          </w:p>
        </w:tc>
      </w:tr>
      <w:tr w:rsidR="00516FCF" w:rsidRPr="00374514" w14:paraId="607B291D" w14:textId="77777777" w:rsidTr="00AA6FAF">
        <w:trPr>
          <w:trHeight w:hRule="exact" w:val="427"/>
          <w:jc w:val="center"/>
        </w:trPr>
        <w:tc>
          <w:tcPr>
            <w:tcW w:w="880" w:type="pct"/>
            <w:vAlign w:val="center"/>
          </w:tcPr>
          <w:p w14:paraId="625BEC53" w14:textId="77777777" w:rsidR="00516FCF" w:rsidRPr="00374514" w:rsidRDefault="00516FCF" w:rsidP="00E50B41">
            <w:pPr>
              <w:spacing w:before="60" w:after="60"/>
              <w:ind w:left="57"/>
              <w:rPr>
                <w:rFonts w:cs="Calibri"/>
                <w:sz w:val="22"/>
                <w:szCs w:val="22"/>
              </w:rPr>
            </w:pPr>
            <w:r w:rsidRPr="00374514">
              <w:rPr>
                <w:rFonts w:eastAsia="Calibri" w:cs="Calibri"/>
                <w:sz w:val="22"/>
                <w:szCs w:val="22"/>
              </w:rPr>
              <w:t>Project Title:</w:t>
            </w:r>
          </w:p>
        </w:tc>
        <w:tc>
          <w:tcPr>
            <w:tcW w:w="4120" w:type="pct"/>
            <w:gridSpan w:val="3"/>
            <w:vAlign w:val="center"/>
          </w:tcPr>
          <w:p w14:paraId="7B860BAF" w14:textId="77777777" w:rsidR="00516FCF" w:rsidRPr="00374514" w:rsidRDefault="00516FCF" w:rsidP="00E50B41">
            <w:pPr>
              <w:spacing w:before="60" w:after="60"/>
              <w:ind w:left="57"/>
              <w:rPr>
                <w:rFonts w:cs="Calibri"/>
                <w:sz w:val="22"/>
                <w:szCs w:val="22"/>
              </w:rPr>
            </w:pPr>
          </w:p>
        </w:tc>
      </w:tr>
      <w:tr w:rsidR="00516FCF" w:rsidRPr="00374514" w14:paraId="19B58C50" w14:textId="77777777" w:rsidTr="002A2807">
        <w:trPr>
          <w:trHeight w:hRule="exact" w:val="427"/>
          <w:jc w:val="center"/>
        </w:trPr>
        <w:tc>
          <w:tcPr>
            <w:tcW w:w="880" w:type="pct"/>
            <w:vAlign w:val="center"/>
          </w:tcPr>
          <w:p w14:paraId="6FE53724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sz w:val="22"/>
                <w:szCs w:val="22"/>
              </w:rPr>
              <w:t>Location:</w:t>
            </w:r>
          </w:p>
        </w:tc>
        <w:tc>
          <w:tcPr>
            <w:tcW w:w="1887" w:type="pct"/>
            <w:vAlign w:val="center"/>
          </w:tcPr>
          <w:p w14:paraId="478158B6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</w:p>
        </w:tc>
        <w:tc>
          <w:tcPr>
            <w:tcW w:w="608" w:type="pct"/>
            <w:vAlign w:val="center"/>
          </w:tcPr>
          <w:p w14:paraId="4835290A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sz w:val="22"/>
                <w:szCs w:val="22"/>
              </w:rPr>
              <w:t>Date:</w:t>
            </w:r>
          </w:p>
        </w:tc>
        <w:tc>
          <w:tcPr>
            <w:tcW w:w="1625" w:type="pct"/>
            <w:vAlign w:val="center"/>
          </w:tcPr>
          <w:p w14:paraId="3A744631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</w:p>
        </w:tc>
      </w:tr>
      <w:tr w:rsidR="00516FCF" w:rsidRPr="00374514" w14:paraId="3A25C1F9" w14:textId="77777777" w:rsidTr="002A2807">
        <w:trPr>
          <w:trHeight w:hRule="exact" w:val="492"/>
          <w:jc w:val="center"/>
        </w:trPr>
        <w:tc>
          <w:tcPr>
            <w:tcW w:w="880" w:type="pct"/>
            <w:vAlign w:val="center"/>
          </w:tcPr>
          <w:p w14:paraId="64D4899D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sz w:val="22"/>
                <w:szCs w:val="22"/>
              </w:rPr>
              <w:t>Supervisor Name:</w:t>
            </w:r>
          </w:p>
        </w:tc>
        <w:tc>
          <w:tcPr>
            <w:tcW w:w="1887" w:type="pct"/>
            <w:vAlign w:val="center"/>
          </w:tcPr>
          <w:p w14:paraId="48B040D9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</w:p>
        </w:tc>
        <w:tc>
          <w:tcPr>
            <w:tcW w:w="608" w:type="pct"/>
            <w:vAlign w:val="center"/>
          </w:tcPr>
          <w:p w14:paraId="2CB4A57E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sz w:val="22"/>
                <w:szCs w:val="22"/>
              </w:rPr>
              <w:t>Mobile No:</w:t>
            </w:r>
          </w:p>
        </w:tc>
        <w:tc>
          <w:tcPr>
            <w:tcW w:w="1625" w:type="pct"/>
            <w:vAlign w:val="center"/>
          </w:tcPr>
          <w:p w14:paraId="293D9264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</w:p>
        </w:tc>
      </w:tr>
    </w:tbl>
    <w:p w14:paraId="558F3769" w14:textId="77777777" w:rsidR="00E50B41" w:rsidRPr="00374514" w:rsidRDefault="00E50B41" w:rsidP="00237E2D">
      <w:pPr>
        <w:spacing w:before="0" w:after="0"/>
        <w:rPr>
          <w:rFonts w:cs="Calibri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484A4C" w:themeColor="accent3" w:themeShade="80"/>
          <w:left w:val="single" w:sz="4" w:space="0" w:color="484A4C" w:themeColor="accent3" w:themeShade="80"/>
          <w:bottom w:val="single" w:sz="4" w:space="0" w:color="484A4C" w:themeColor="accent3" w:themeShade="80"/>
          <w:right w:val="single" w:sz="4" w:space="0" w:color="484A4C" w:themeColor="accent3" w:themeShade="80"/>
          <w:insideH w:val="single" w:sz="4" w:space="0" w:color="484A4C" w:themeColor="accent3" w:themeShade="80"/>
          <w:insideV w:val="single" w:sz="4" w:space="0" w:color="484A4C" w:themeColor="accent3" w:themeShade="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426"/>
        <w:gridCol w:w="2552"/>
        <w:gridCol w:w="566"/>
        <w:gridCol w:w="3830"/>
        <w:gridCol w:w="558"/>
      </w:tblGrid>
      <w:tr w:rsidR="00133504" w:rsidRPr="00DB4186" w14:paraId="6D644228" w14:textId="77777777" w:rsidTr="009701B2">
        <w:trPr>
          <w:tblHeader/>
          <w:jc w:val="center"/>
        </w:trPr>
        <w:tc>
          <w:tcPr>
            <w:tcW w:w="5000" w:type="pct"/>
            <w:gridSpan w:val="6"/>
            <w:shd w:val="clear" w:color="auto" w:fill="FF9900"/>
          </w:tcPr>
          <w:p w14:paraId="2A7F36C1" w14:textId="77777777" w:rsidR="00133504" w:rsidRPr="00DB4186" w:rsidRDefault="00133504" w:rsidP="009701B2">
            <w:pPr>
              <w:pStyle w:val="Tableheader"/>
              <w:ind w:left="57"/>
              <w:rPr>
                <w:rFonts w:cs="Calibri"/>
                <w:sz w:val="20"/>
              </w:rPr>
            </w:pPr>
            <w:r w:rsidRPr="00DB4186">
              <w:rPr>
                <w:rFonts w:cs="Calibri"/>
                <w:sz w:val="20"/>
              </w:rPr>
              <w:t>Please Clearly Define the Scope of the Construction Works</w:t>
            </w:r>
          </w:p>
        </w:tc>
      </w:tr>
      <w:tr w:rsidR="00133504" w:rsidRPr="00DB4186" w14:paraId="6CEC135F" w14:textId="77777777" w:rsidTr="009701B2">
        <w:trPr>
          <w:trHeight w:val="850"/>
          <w:jc w:val="center"/>
        </w:trPr>
        <w:tc>
          <w:tcPr>
            <w:tcW w:w="5000" w:type="pct"/>
            <w:gridSpan w:val="6"/>
          </w:tcPr>
          <w:p w14:paraId="3A4AF3A4" w14:textId="77777777" w:rsidR="00133504" w:rsidRPr="00DB4186" w:rsidRDefault="00133504" w:rsidP="009701B2">
            <w:pPr>
              <w:ind w:left="57"/>
              <w:rPr>
                <w:rFonts w:cs="Calibri"/>
                <w:szCs w:val="20"/>
              </w:rPr>
            </w:pPr>
            <w:r w:rsidRPr="00DB4186">
              <w:rPr>
                <w:rFonts w:cs="Calibri"/>
                <w:szCs w:val="20"/>
              </w:rPr>
              <w:t>............................................................................................................................................................................</w:t>
            </w:r>
            <w:r>
              <w:rPr>
                <w:rFonts w:cs="Calibri"/>
                <w:szCs w:val="20"/>
              </w:rPr>
              <w:t>.................</w:t>
            </w:r>
          </w:p>
          <w:p w14:paraId="68719ED6" w14:textId="77777777" w:rsidR="00133504" w:rsidRPr="00DB4186" w:rsidRDefault="00133504" w:rsidP="009701B2">
            <w:pPr>
              <w:ind w:left="57"/>
              <w:rPr>
                <w:rFonts w:cs="Calibri"/>
                <w:szCs w:val="20"/>
              </w:rPr>
            </w:pPr>
            <w:r w:rsidRPr="00DB4186">
              <w:rPr>
                <w:rFonts w:cs="Calibri"/>
                <w:szCs w:val="20"/>
              </w:rPr>
              <w:t>............................................................................................................................................................................</w:t>
            </w:r>
            <w:r>
              <w:rPr>
                <w:rFonts w:cs="Calibri"/>
                <w:szCs w:val="20"/>
              </w:rPr>
              <w:t>.................</w:t>
            </w:r>
          </w:p>
          <w:p w14:paraId="69E763C9" w14:textId="77777777" w:rsidR="00133504" w:rsidRPr="00DB4186" w:rsidRDefault="00133504" w:rsidP="009701B2">
            <w:pPr>
              <w:ind w:left="57"/>
              <w:rPr>
                <w:rFonts w:cs="Calibri"/>
                <w:szCs w:val="20"/>
              </w:rPr>
            </w:pPr>
            <w:r w:rsidRPr="00DB4186">
              <w:rPr>
                <w:rFonts w:cs="Calibri"/>
                <w:szCs w:val="20"/>
              </w:rPr>
              <w:t>............................................................................................................................................................................</w:t>
            </w:r>
            <w:r>
              <w:rPr>
                <w:rFonts w:cs="Calibri"/>
                <w:szCs w:val="20"/>
              </w:rPr>
              <w:t>.................</w:t>
            </w:r>
          </w:p>
        </w:tc>
      </w:tr>
      <w:tr w:rsidR="00516FCF" w:rsidRPr="00374514" w14:paraId="45571E50" w14:textId="77777777" w:rsidTr="0028785C">
        <w:tblPrEx>
          <w:shd w:val="clear" w:color="auto" w:fill="00BFD6"/>
        </w:tblPrEx>
        <w:trPr>
          <w:trHeight w:hRule="exact" w:val="568"/>
          <w:jc w:val="center"/>
        </w:trPr>
        <w:tc>
          <w:tcPr>
            <w:tcW w:w="5000" w:type="pct"/>
            <w:gridSpan w:val="6"/>
            <w:shd w:val="clear" w:color="auto" w:fill="FF9900"/>
            <w:vAlign w:val="center"/>
          </w:tcPr>
          <w:p w14:paraId="2157EE21" w14:textId="76EAE169" w:rsidR="00516FCF" w:rsidRPr="00374514" w:rsidRDefault="00E50B41" w:rsidP="00E50B41">
            <w:pPr>
              <w:pStyle w:val="Tableheader"/>
              <w:ind w:left="57"/>
              <w:rPr>
                <w:rFonts w:cs="Calibri"/>
                <w:szCs w:val="22"/>
              </w:rPr>
            </w:pPr>
            <w:r w:rsidRPr="00374514">
              <w:rPr>
                <w:rFonts w:cs="Calibri"/>
                <w:szCs w:val="22"/>
              </w:rPr>
              <w:t xml:space="preserve">PERMITS </w:t>
            </w:r>
            <w:r w:rsidR="00133504">
              <w:rPr>
                <w:rFonts w:cs="Calibri"/>
                <w:szCs w:val="22"/>
              </w:rPr>
              <w:t>TO WORK (Tick those Applicable)</w:t>
            </w:r>
          </w:p>
        </w:tc>
      </w:tr>
      <w:tr w:rsidR="00E12B22" w:rsidRPr="00374514" w14:paraId="283BB4B2" w14:textId="77777777" w:rsidTr="00AA6FAF">
        <w:tblPrEx>
          <w:shd w:val="clear" w:color="auto" w:fill="00BFD6"/>
        </w:tblPrEx>
        <w:trPr>
          <w:trHeight w:val="407"/>
          <w:jc w:val="center"/>
        </w:trPr>
        <w:tc>
          <w:tcPr>
            <w:tcW w:w="881" w:type="pct"/>
            <w:shd w:val="clear" w:color="auto" w:fill="FFFFFF" w:themeFill="text2"/>
            <w:vAlign w:val="center"/>
          </w:tcPr>
          <w:p w14:paraId="3A32B0FD" w14:textId="77777777" w:rsidR="00E12B22" w:rsidRPr="00374514" w:rsidRDefault="00E12B22" w:rsidP="00E12B22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cs="Calibri"/>
                <w:noProof/>
                <w:sz w:val="22"/>
                <w:szCs w:val="22"/>
              </w:rPr>
              <w:t>Hot Works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-720440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  <w:vAlign w:val="center"/>
              </w:tcPr>
              <w:p w14:paraId="45BCB027" w14:textId="421B5131" w:rsidR="00E12B22" w:rsidRPr="00374514" w:rsidRDefault="002A2807" w:rsidP="00374514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325" w:type="pct"/>
            <w:shd w:val="clear" w:color="auto" w:fill="FFFFFF" w:themeFill="text2"/>
            <w:vAlign w:val="center"/>
          </w:tcPr>
          <w:p w14:paraId="6F71E1B4" w14:textId="77777777" w:rsidR="00E12B22" w:rsidRPr="00374514" w:rsidRDefault="00E12B22" w:rsidP="00E12B22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cs="Calibri"/>
                <w:noProof/>
                <w:sz w:val="22"/>
                <w:szCs w:val="22"/>
              </w:rPr>
              <w:t>Confined Space Permit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1068315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4" w:type="pct"/>
                <w:shd w:val="clear" w:color="auto" w:fill="FFFFFF" w:themeFill="text2"/>
                <w:vAlign w:val="center"/>
              </w:tcPr>
              <w:p w14:paraId="72BEA4A0" w14:textId="23A2750A" w:rsidR="00E12B22" w:rsidRPr="00374514" w:rsidRDefault="002A2807" w:rsidP="00374514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989" w:type="pct"/>
            <w:shd w:val="clear" w:color="auto" w:fill="FFFFFF" w:themeFill="text2"/>
            <w:vAlign w:val="center"/>
          </w:tcPr>
          <w:p w14:paraId="13E0366F" w14:textId="29B5D7E2" w:rsidR="00E12B22" w:rsidRPr="00374514" w:rsidRDefault="0028785C" w:rsidP="00192A55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28785C">
              <w:rPr>
                <w:rFonts w:eastAsia="Calibri" w:cs="Calibri"/>
                <w:sz w:val="22"/>
                <w:szCs w:val="22"/>
              </w:rPr>
              <w:t>Excavation Permit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1098675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0" w:type="pct"/>
                <w:shd w:val="clear" w:color="auto" w:fill="FFFFFF" w:themeFill="text2"/>
                <w:vAlign w:val="center"/>
              </w:tcPr>
              <w:p w14:paraId="16BE93E0" w14:textId="39976F4B" w:rsidR="00E12B22" w:rsidRPr="00374514" w:rsidRDefault="00133504" w:rsidP="00E12B22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12B22" w:rsidRPr="00374514" w14:paraId="761CFCC8" w14:textId="77777777" w:rsidTr="00AA6FAF">
        <w:tblPrEx>
          <w:shd w:val="clear" w:color="auto" w:fill="00BFD6"/>
        </w:tblPrEx>
        <w:trPr>
          <w:trHeight w:val="407"/>
          <w:jc w:val="center"/>
        </w:trPr>
        <w:tc>
          <w:tcPr>
            <w:tcW w:w="881" w:type="pct"/>
            <w:shd w:val="clear" w:color="auto" w:fill="FFFFFF" w:themeFill="text2"/>
            <w:vAlign w:val="center"/>
          </w:tcPr>
          <w:p w14:paraId="158FCC9C" w14:textId="77777777" w:rsidR="00E12B22" w:rsidRPr="00374514" w:rsidRDefault="00E12B22" w:rsidP="00E12B22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cs="Calibri"/>
                <w:noProof/>
                <w:sz w:val="22"/>
                <w:szCs w:val="22"/>
              </w:rPr>
              <w:t xml:space="preserve">Isolation Permit 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-557479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  <w:vAlign w:val="center"/>
              </w:tcPr>
              <w:p w14:paraId="48A93C23" w14:textId="53F5758F" w:rsidR="00E12B22" w:rsidRPr="00374514" w:rsidRDefault="002A2807" w:rsidP="00374514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325" w:type="pct"/>
            <w:shd w:val="clear" w:color="auto" w:fill="FFFFFF" w:themeFill="text2"/>
            <w:vAlign w:val="center"/>
          </w:tcPr>
          <w:p w14:paraId="2389B5B1" w14:textId="77777777" w:rsidR="00E12B22" w:rsidRPr="00374514" w:rsidRDefault="00E12B22" w:rsidP="00E12B22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cs="Calibri"/>
                <w:noProof/>
                <w:sz w:val="22"/>
                <w:szCs w:val="22"/>
              </w:rPr>
              <w:t>Working at Heights Permit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-1188598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4" w:type="pct"/>
                <w:shd w:val="clear" w:color="auto" w:fill="FFFFFF" w:themeFill="text2"/>
                <w:vAlign w:val="center"/>
              </w:tcPr>
              <w:p w14:paraId="1F74DEC9" w14:textId="65B65B3D" w:rsidR="00E12B22" w:rsidRPr="00374514" w:rsidRDefault="002A2807" w:rsidP="00374514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989" w:type="pct"/>
            <w:shd w:val="clear" w:color="auto" w:fill="FFFFFF" w:themeFill="text2"/>
            <w:vAlign w:val="center"/>
          </w:tcPr>
          <w:p w14:paraId="776CC893" w14:textId="0A03B46D" w:rsidR="00E12B22" w:rsidRPr="00374514" w:rsidRDefault="00133504" w:rsidP="00192A55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(Other)................................................</w:t>
            </w:r>
          </w:p>
        </w:tc>
        <w:tc>
          <w:tcPr>
            <w:tcW w:w="290" w:type="pct"/>
            <w:shd w:val="clear" w:color="auto" w:fill="FFFFFF" w:themeFill="text2"/>
            <w:vAlign w:val="center"/>
          </w:tcPr>
          <w:p w14:paraId="61939737" w14:textId="56E931BC" w:rsidR="00E12B22" w:rsidRPr="00374514" w:rsidRDefault="00133504" w:rsidP="00E12B22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133504">
              <w:rPr>
                <w:rFonts w:ascii="Segoe UI Symbol" w:eastAsia="Calibri" w:hAnsi="Segoe UI Symbol" w:cs="Segoe UI Symbol"/>
                <w:sz w:val="22"/>
                <w:szCs w:val="22"/>
              </w:rPr>
              <w:t>☐</w:t>
            </w:r>
          </w:p>
        </w:tc>
      </w:tr>
    </w:tbl>
    <w:p w14:paraId="3331969F" w14:textId="77777777" w:rsidR="00516FCF" w:rsidRPr="00374514" w:rsidRDefault="00516FCF" w:rsidP="00237E2D">
      <w:pPr>
        <w:spacing w:before="0" w:after="0"/>
        <w:rPr>
          <w:rFonts w:cs="Calibri"/>
          <w:sz w:val="22"/>
          <w:szCs w:val="22"/>
        </w:rPr>
      </w:pPr>
    </w:p>
    <w:tbl>
      <w:tblPr>
        <w:tblW w:w="5006" w:type="pct"/>
        <w:jc w:val="center"/>
        <w:tblBorders>
          <w:top w:val="single" w:sz="4" w:space="0" w:color="484A4C" w:themeColor="accent3" w:themeShade="80"/>
          <w:left w:val="single" w:sz="4" w:space="0" w:color="484A4C" w:themeColor="accent3" w:themeShade="80"/>
          <w:bottom w:val="single" w:sz="4" w:space="0" w:color="484A4C" w:themeColor="accent3" w:themeShade="80"/>
          <w:right w:val="single" w:sz="4" w:space="0" w:color="484A4C" w:themeColor="accent3" w:themeShade="80"/>
          <w:insideH w:val="single" w:sz="4" w:space="0" w:color="484A4C" w:themeColor="accent3" w:themeShade="80"/>
          <w:insideV w:val="single" w:sz="4" w:space="0" w:color="484A4C" w:themeColor="accent3" w:themeShade="80"/>
        </w:tblBorders>
        <w:shd w:val="clear" w:color="auto" w:fill="00BFD6"/>
        <w:tblCellMar>
          <w:top w:w="28" w:type="dxa"/>
          <w:left w:w="0" w:type="dxa"/>
          <w:bottom w:w="28" w:type="dxa"/>
          <w:right w:w="0" w:type="dxa"/>
        </w:tblCellMar>
        <w:tblLook w:val="01E0" w:firstRow="1" w:lastRow="1" w:firstColumn="1" w:lastColumn="1" w:noHBand="0" w:noVBand="0"/>
      </w:tblPr>
      <w:tblGrid>
        <w:gridCol w:w="3798"/>
        <w:gridCol w:w="380"/>
        <w:gridCol w:w="410"/>
        <w:gridCol w:w="411"/>
        <w:gridCol w:w="3396"/>
        <w:gridCol w:w="409"/>
        <w:gridCol w:w="411"/>
        <w:gridCol w:w="426"/>
      </w:tblGrid>
      <w:tr w:rsidR="00516FCF" w:rsidRPr="00374514" w14:paraId="1EB51CEF" w14:textId="77777777" w:rsidTr="0028785C">
        <w:trPr>
          <w:trHeight w:hRule="exact" w:val="517"/>
          <w:jc w:val="center"/>
        </w:trPr>
        <w:tc>
          <w:tcPr>
            <w:tcW w:w="5000" w:type="pct"/>
            <w:gridSpan w:val="8"/>
            <w:shd w:val="clear" w:color="auto" w:fill="FF9900"/>
            <w:vAlign w:val="center"/>
          </w:tcPr>
          <w:p w14:paraId="106C1D84" w14:textId="77777777" w:rsidR="00516FCF" w:rsidRPr="00374514" w:rsidRDefault="00E50B41" w:rsidP="00E50B41">
            <w:pPr>
              <w:pStyle w:val="Tableheader"/>
              <w:ind w:left="57"/>
              <w:rPr>
                <w:rFonts w:cs="Calibri"/>
                <w:szCs w:val="22"/>
              </w:rPr>
            </w:pPr>
            <w:bookmarkStart w:id="0" w:name="_Hlk31885465"/>
            <w:r w:rsidRPr="00374514">
              <w:rPr>
                <w:rFonts w:cs="Calibri"/>
                <w:szCs w:val="22"/>
              </w:rPr>
              <w:t>TO BE COMPLETED BY SUPERVISOR – GENERAL DISCUSSION POINTS REMINDERS</w:t>
            </w:r>
          </w:p>
        </w:tc>
      </w:tr>
      <w:tr w:rsidR="00202051" w:rsidRPr="00374514" w14:paraId="7621DDCA" w14:textId="77777777" w:rsidTr="002A2807">
        <w:trPr>
          <w:trHeight w:val="407"/>
          <w:jc w:val="center"/>
        </w:trPr>
        <w:tc>
          <w:tcPr>
            <w:tcW w:w="1970" w:type="pct"/>
            <w:shd w:val="clear" w:color="auto" w:fill="FFFFFF" w:themeFill="text2"/>
          </w:tcPr>
          <w:p w14:paraId="2523B758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b/>
                <w:sz w:val="22"/>
                <w:szCs w:val="22"/>
              </w:rPr>
            </w:pPr>
            <w:r w:rsidRPr="00374514">
              <w:rPr>
                <w:rFonts w:eastAsia="Calibri" w:cs="Calibri"/>
                <w:b/>
                <w:sz w:val="22"/>
                <w:szCs w:val="22"/>
              </w:rPr>
              <w:t>Mark as discussed</w:t>
            </w:r>
          </w:p>
        </w:tc>
        <w:tc>
          <w:tcPr>
            <w:tcW w:w="197" w:type="pct"/>
            <w:shd w:val="clear" w:color="auto" w:fill="FFFFFF" w:themeFill="text2"/>
            <w:vAlign w:val="center"/>
          </w:tcPr>
          <w:p w14:paraId="663D7F7C" w14:textId="77777777" w:rsidR="00516FCF" w:rsidRPr="00374514" w:rsidRDefault="00516FCF" w:rsidP="00374514">
            <w:pPr>
              <w:spacing w:before="60" w:after="60"/>
              <w:ind w:left="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374514">
              <w:rPr>
                <w:rFonts w:eastAsia="Calibri" w:cs="Calibri"/>
                <w:b/>
                <w:sz w:val="22"/>
                <w:szCs w:val="22"/>
              </w:rPr>
              <w:t>Yes</w:t>
            </w:r>
          </w:p>
        </w:tc>
        <w:tc>
          <w:tcPr>
            <w:tcW w:w="213" w:type="pct"/>
            <w:shd w:val="clear" w:color="auto" w:fill="FFFFFF" w:themeFill="text2"/>
            <w:vAlign w:val="center"/>
          </w:tcPr>
          <w:p w14:paraId="6050B40D" w14:textId="5A7375A1" w:rsidR="00516FCF" w:rsidRPr="00374514" w:rsidRDefault="00E50B41" w:rsidP="00374514">
            <w:pPr>
              <w:spacing w:before="60" w:after="60"/>
              <w:ind w:left="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374514">
              <w:rPr>
                <w:rFonts w:eastAsia="Calibri" w:cs="Calibri"/>
                <w:b/>
                <w:sz w:val="22"/>
                <w:szCs w:val="22"/>
              </w:rPr>
              <w:t>N</w:t>
            </w:r>
            <w:r w:rsidR="00516FCF" w:rsidRPr="00374514">
              <w:rPr>
                <w:rFonts w:eastAsia="Calibri" w:cs="Calibri"/>
                <w:b/>
                <w:sz w:val="22"/>
                <w:szCs w:val="22"/>
              </w:rPr>
              <w:t>o</w:t>
            </w:r>
          </w:p>
        </w:tc>
        <w:tc>
          <w:tcPr>
            <w:tcW w:w="213" w:type="pct"/>
            <w:shd w:val="clear" w:color="auto" w:fill="FFFFFF" w:themeFill="text2"/>
            <w:vAlign w:val="center"/>
          </w:tcPr>
          <w:p w14:paraId="1318482B" w14:textId="77777777" w:rsidR="00516FCF" w:rsidRPr="00374514" w:rsidRDefault="00516FCF" w:rsidP="00374514">
            <w:pPr>
              <w:spacing w:before="60" w:after="60"/>
              <w:ind w:left="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374514">
              <w:rPr>
                <w:rFonts w:eastAsia="Calibri" w:cs="Calibri"/>
                <w:b/>
                <w:sz w:val="22"/>
                <w:szCs w:val="22"/>
              </w:rPr>
              <w:t>NA</w:t>
            </w:r>
          </w:p>
        </w:tc>
        <w:tc>
          <w:tcPr>
            <w:tcW w:w="1761" w:type="pct"/>
            <w:shd w:val="clear" w:color="auto" w:fill="FFFFFF" w:themeFill="text2"/>
          </w:tcPr>
          <w:p w14:paraId="25954D40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b/>
                <w:sz w:val="22"/>
                <w:szCs w:val="22"/>
              </w:rPr>
            </w:pPr>
            <w:r w:rsidRPr="00374514">
              <w:rPr>
                <w:rFonts w:eastAsia="Calibri" w:cs="Calibri"/>
                <w:b/>
                <w:sz w:val="22"/>
                <w:szCs w:val="22"/>
              </w:rPr>
              <w:t>Mark as discussed</w:t>
            </w:r>
          </w:p>
        </w:tc>
        <w:tc>
          <w:tcPr>
            <w:tcW w:w="212" w:type="pct"/>
            <w:shd w:val="clear" w:color="auto" w:fill="FFFFFF" w:themeFill="text2"/>
            <w:vAlign w:val="center"/>
          </w:tcPr>
          <w:p w14:paraId="6BC1497E" w14:textId="77777777" w:rsidR="00516FCF" w:rsidRPr="00374514" w:rsidRDefault="00516FCF" w:rsidP="00374514">
            <w:pPr>
              <w:spacing w:before="60" w:after="60"/>
              <w:ind w:left="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374514">
              <w:rPr>
                <w:rFonts w:eastAsia="Calibri" w:cs="Calibri"/>
                <w:b/>
                <w:sz w:val="22"/>
                <w:szCs w:val="22"/>
              </w:rPr>
              <w:t>Yes</w:t>
            </w:r>
          </w:p>
        </w:tc>
        <w:tc>
          <w:tcPr>
            <w:tcW w:w="213" w:type="pct"/>
            <w:shd w:val="clear" w:color="auto" w:fill="FFFFFF" w:themeFill="text2"/>
            <w:vAlign w:val="center"/>
          </w:tcPr>
          <w:p w14:paraId="712D5E48" w14:textId="1A7495DB" w:rsidR="00516FCF" w:rsidRPr="00374514" w:rsidRDefault="00516FCF" w:rsidP="00374514">
            <w:pPr>
              <w:spacing w:before="60" w:after="60"/>
              <w:ind w:left="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374514">
              <w:rPr>
                <w:rFonts w:eastAsia="Calibri" w:cs="Calibri"/>
                <w:b/>
                <w:sz w:val="22"/>
                <w:szCs w:val="22"/>
              </w:rPr>
              <w:t>No</w:t>
            </w:r>
          </w:p>
        </w:tc>
        <w:tc>
          <w:tcPr>
            <w:tcW w:w="221" w:type="pct"/>
            <w:shd w:val="clear" w:color="auto" w:fill="FFFFFF" w:themeFill="text2"/>
            <w:vAlign w:val="center"/>
          </w:tcPr>
          <w:p w14:paraId="7486E591" w14:textId="77777777" w:rsidR="00516FCF" w:rsidRPr="00374514" w:rsidRDefault="00516FCF" w:rsidP="00374514">
            <w:pPr>
              <w:spacing w:before="60" w:after="60"/>
              <w:ind w:left="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374514">
              <w:rPr>
                <w:rFonts w:eastAsia="Calibri" w:cs="Calibri"/>
                <w:b/>
                <w:sz w:val="22"/>
                <w:szCs w:val="22"/>
              </w:rPr>
              <w:t>NA</w:t>
            </w:r>
          </w:p>
        </w:tc>
      </w:tr>
      <w:tr w:rsidR="002A2807" w:rsidRPr="00374514" w14:paraId="216FECC7" w14:textId="77777777" w:rsidTr="002A2807">
        <w:trPr>
          <w:trHeight w:val="407"/>
          <w:jc w:val="center"/>
        </w:trPr>
        <w:tc>
          <w:tcPr>
            <w:tcW w:w="1970" w:type="pct"/>
            <w:shd w:val="clear" w:color="auto" w:fill="FFFFFF" w:themeFill="text2"/>
          </w:tcPr>
          <w:p w14:paraId="0C4680CD" w14:textId="47CA92FD" w:rsidR="002A2807" w:rsidRPr="00FA13C4" w:rsidRDefault="002A2807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FA13C4">
              <w:rPr>
                <w:rFonts w:eastAsia="Calibri" w:cs="Calibri"/>
                <w:sz w:val="22"/>
                <w:szCs w:val="22"/>
              </w:rPr>
              <w:t xml:space="preserve">Everyone completed </w:t>
            </w:r>
            <w:proofErr w:type="spellStart"/>
            <w:r w:rsidR="0028785C">
              <w:rPr>
                <w:rFonts w:eastAsia="Calibri" w:cs="Calibri"/>
                <w:sz w:val="22"/>
                <w:szCs w:val="22"/>
              </w:rPr>
              <w:t>TasWater</w:t>
            </w:r>
            <w:proofErr w:type="spellEnd"/>
            <w:r w:rsidRPr="00FA13C4">
              <w:rPr>
                <w:rFonts w:eastAsia="Calibri" w:cs="Calibri"/>
                <w:sz w:val="22"/>
                <w:szCs w:val="22"/>
              </w:rPr>
              <w:t xml:space="preserve"> induction</w:t>
            </w:r>
          </w:p>
        </w:tc>
        <w:sdt>
          <w:sdtPr>
            <w:rPr>
              <w:rFonts w:cs="Calibri"/>
              <w:sz w:val="22"/>
              <w:szCs w:val="22"/>
            </w:rPr>
            <w:id w:val="-807003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" w:type="pct"/>
                <w:shd w:val="clear" w:color="auto" w:fill="FFFFFF" w:themeFill="text2"/>
              </w:tcPr>
              <w:p w14:paraId="07C7FA0A" w14:textId="197BB7CC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4619579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1DD002A3" w14:textId="21C782A8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69743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5001F91C" w14:textId="3725F41A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761" w:type="pct"/>
            <w:shd w:val="clear" w:color="auto" w:fill="FFFFFF" w:themeFill="text2"/>
          </w:tcPr>
          <w:p w14:paraId="76BE9577" w14:textId="4B25CA98" w:rsidR="002A2807" w:rsidRPr="00FA13C4" w:rsidRDefault="002A2807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FA13C4">
              <w:rPr>
                <w:rFonts w:eastAsia="Calibri" w:cs="Calibri"/>
                <w:szCs w:val="22"/>
              </w:rPr>
              <w:t>Upcoming/current weather conditions</w:t>
            </w:r>
            <w:r w:rsidR="00D6364E" w:rsidRPr="00FA13C4">
              <w:rPr>
                <w:rFonts w:eastAsia="Calibri" w:cs="Calibri"/>
                <w:szCs w:val="22"/>
              </w:rPr>
              <w:t xml:space="preserve"> </w:t>
            </w:r>
          </w:p>
        </w:tc>
        <w:sdt>
          <w:sdtPr>
            <w:rPr>
              <w:rFonts w:cs="Calibri"/>
              <w:sz w:val="22"/>
              <w:szCs w:val="22"/>
            </w:rPr>
            <w:id w:val="-1334368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" w:type="pct"/>
                <w:shd w:val="clear" w:color="auto" w:fill="FFFFFF" w:themeFill="text2"/>
              </w:tcPr>
              <w:p w14:paraId="0878DE76" w14:textId="771E0D36" w:rsidR="002A2807" w:rsidRPr="00374514" w:rsidRDefault="00DB4186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1117988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1FFAFB75" w14:textId="7CADCC9E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1696570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7A8D7FE2" w14:textId="67A9FDA6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A2807" w:rsidRPr="00374514" w14:paraId="208B5373" w14:textId="77777777" w:rsidTr="002A2807">
        <w:trPr>
          <w:trHeight w:val="320"/>
          <w:jc w:val="center"/>
        </w:trPr>
        <w:tc>
          <w:tcPr>
            <w:tcW w:w="1970" w:type="pct"/>
            <w:shd w:val="clear" w:color="auto" w:fill="FFFFFF" w:themeFill="text2"/>
            <w:vAlign w:val="center"/>
          </w:tcPr>
          <w:p w14:paraId="5DDB4284" w14:textId="0015CD4F" w:rsidR="002A2807" w:rsidRPr="00FA13C4" w:rsidRDefault="00133504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Cs w:val="22"/>
              </w:rPr>
              <w:t>UV Safety and Weather Report</w:t>
            </w:r>
          </w:p>
        </w:tc>
        <w:sdt>
          <w:sdtPr>
            <w:rPr>
              <w:rFonts w:cs="Calibri"/>
              <w:sz w:val="22"/>
              <w:szCs w:val="22"/>
            </w:rPr>
            <w:id w:val="-808935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" w:type="pct"/>
                <w:shd w:val="clear" w:color="auto" w:fill="FFFFFF" w:themeFill="text2"/>
              </w:tcPr>
              <w:p w14:paraId="3F93B2F2" w14:textId="3124343C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11985077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2044C475" w14:textId="54F49CC4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1692875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09318E7B" w14:textId="472EE32B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761" w:type="pct"/>
            <w:shd w:val="clear" w:color="auto" w:fill="FFFFFF" w:themeFill="text2"/>
          </w:tcPr>
          <w:p w14:paraId="4D33AD38" w14:textId="00902C06" w:rsidR="002A2807" w:rsidRPr="00FA13C4" w:rsidRDefault="002A2807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FA13C4">
              <w:rPr>
                <w:rFonts w:eastAsia="Calibri" w:cs="Calibri"/>
                <w:sz w:val="22"/>
                <w:szCs w:val="22"/>
              </w:rPr>
              <w:t>All workers Fit</w:t>
            </w:r>
            <w:r w:rsidRPr="00FA13C4">
              <w:rPr>
                <w:rFonts w:eastAsia="Calibri" w:cs="Calibri"/>
                <w:spacing w:val="-7"/>
                <w:sz w:val="22"/>
                <w:szCs w:val="22"/>
              </w:rPr>
              <w:t xml:space="preserve"> </w:t>
            </w:r>
            <w:r w:rsidRPr="00FA13C4">
              <w:rPr>
                <w:rFonts w:eastAsia="Calibri" w:cs="Calibri"/>
                <w:sz w:val="22"/>
                <w:szCs w:val="22"/>
              </w:rPr>
              <w:t>for</w:t>
            </w:r>
            <w:r w:rsidRPr="00FA13C4">
              <w:rPr>
                <w:rFonts w:eastAsia="Calibri" w:cs="Calibri"/>
                <w:spacing w:val="-1"/>
                <w:sz w:val="22"/>
                <w:szCs w:val="22"/>
              </w:rPr>
              <w:t xml:space="preserve"> </w:t>
            </w:r>
            <w:r w:rsidRPr="00FA13C4">
              <w:rPr>
                <w:rFonts w:eastAsia="Calibri" w:cs="Calibri"/>
                <w:sz w:val="22"/>
                <w:szCs w:val="22"/>
              </w:rPr>
              <w:t>W</w:t>
            </w:r>
            <w:r w:rsidRPr="00FA13C4">
              <w:rPr>
                <w:rFonts w:eastAsia="Calibri" w:cs="Calibri"/>
                <w:spacing w:val="1"/>
                <w:sz w:val="22"/>
                <w:szCs w:val="22"/>
              </w:rPr>
              <w:t>o</w:t>
            </w:r>
            <w:r w:rsidRPr="00FA13C4">
              <w:rPr>
                <w:rFonts w:eastAsia="Calibri" w:cs="Calibri"/>
                <w:sz w:val="22"/>
                <w:szCs w:val="22"/>
              </w:rPr>
              <w:t>rk</w:t>
            </w:r>
            <w:r w:rsidRPr="00FA13C4">
              <w:rPr>
                <w:rFonts w:eastAsia="Calibri" w:cs="Calibri"/>
                <w:spacing w:val="-11"/>
                <w:sz w:val="22"/>
                <w:szCs w:val="22"/>
              </w:rPr>
              <w:t xml:space="preserve"> (Fatigue or other effects)</w:t>
            </w:r>
          </w:p>
        </w:tc>
        <w:sdt>
          <w:sdtPr>
            <w:rPr>
              <w:rFonts w:cs="Calibri"/>
              <w:sz w:val="22"/>
              <w:szCs w:val="22"/>
            </w:rPr>
            <w:id w:val="1594437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" w:type="pct"/>
                <w:shd w:val="clear" w:color="auto" w:fill="FFFFFF" w:themeFill="text2"/>
              </w:tcPr>
              <w:p w14:paraId="52892172" w14:textId="2CC6277A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16742915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71D50607" w14:textId="48E54E35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2075935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14551ECD" w14:textId="1FF62DC2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A2807" w:rsidRPr="00374514" w14:paraId="232EC816" w14:textId="77777777" w:rsidTr="002A2807">
        <w:trPr>
          <w:trHeight w:val="407"/>
          <w:jc w:val="center"/>
        </w:trPr>
        <w:tc>
          <w:tcPr>
            <w:tcW w:w="1970" w:type="pct"/>
            <w:shd w:val="clear" w:color="auto" w:fill="FFFFFF" w:themeFill="text2"/>
          </w:tcPr>
          <w:p w14:paraId="1C0D265D" w14:textId="23A8F286" w:rsidR="002A2807" w:rsidRPr="00FA13C4" w:rsidRDefault="002A2807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FA13C4">
              <w:rPr>
                <w:rFonts w:eastAsia="Calibri" w:cs="Calibri"/>
                <w:sz w:val="22"/>
                <w:szCs w:val="22"/>
              </w:rPr>
              <w:t>All briefed and signed on to current SWM</w:t>
            </w:r>
            <w:r w:rsidR="00DB4186">
              <w:rPr>
                <w:rFonts w:eastAsia="Calibri" w:cs="Calibri"/>
                <w:sz w:val="22"/>
                <w:szCs w:val="22"/>
              </w:rPr>
              <w:t xml:space="preserve">S, </w:t>
            </w:r>
            <w:r w:rsidR="00EC5E13" w:rsidRPr="00FA13C4">
              <w:rPr>
                <w:rFonts w:eastAsia="Calibri" w:cs="Calibri"/>
                <w:sz w:val="22"/>
                <w:szCs w:val="22"/>
              </w:rPr>
              <w:t>permits</w:t>
            </w:r>
            <w:r w:rsidR="00DB4186">
              <w:rPr>
                <w:rFonts w:eastAsia="Calibri" w:cs="Calibri"/>
                <w:sz w:val="22"/>
                <w:szCs w:val="22"/>
              </w:rPr>
              <w:t>, SSRA/JSEA?</w:t>
            </w:r>
          </w:p>
        </w:tc>
        <w:sdt>
          <w:sdtPr>
            <w:rPr>
              <w:rFonts w:cs="Calibri"/>
              <w:sz w:val="22"/>
              <w:szCs w:val="22"/>
            </w:rPr>
            <w:id w:val="-494566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" w:type="pct"/>
                <w:shd w:val="clear" w:color="auto" w:fill="FFFFFF" w:themeFill="text2"/>
              </w:tcPr>
              <w:p w14:paraId="3F85917B" w14:textId="1E2CC6BE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18029960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022AF168" w14:textId="36D13566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1271544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447BCE77" w14:textId="12FA63BF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761" w:type="pct"/>
            <w:shd w:val="clear" w:color="auto" w:fill="FFFFFF" w:themeFill="text2"/>
          </w:tcPr>
          <w:p w14:paraId="5CAC8119" w14:textId="77777777" w:rsidR="002A2807" w:rsidRPr="00FA13C4" w:rsidRDefault="002A2807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FA13C4">
              <w:rPr>
                <w:rFonts w:eastAsia="Calibri" w:cs="Calibri"/>
                <w:sz w:val="22"/>
                <w:szCs w:val="22"/>
              </w:rPr>
              <w:t>Any other work groups in work area</w:t>
            </w:r>
          </w:p>
        </w:tc>
        <w:sdt>
          <w:sdtPr>
            <w:rPr>
              <w:rFonts w:cs="Calibri"/>
              <w:sz w:val="22"/>
              <w:szCs w:val="22"/>
            </w:rPr>
            <w:id w:val="127861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" w:type="pct"/>
                <w:shd w:val="clear" w:color="auto" w:fill="FFFFFF" w:themeFill="text2"/>
              </w:tcPr>
              <w:p w14:paraId="60E19311" w14:textId="335A2A15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21059849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48D3DE19" w14:textId="250D45D1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6342646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02FC46A5" w14:textId="093C22C5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A2807" w:rsidRPr="00374514" w14:paraId="62B49CDC" w14:textId="77777777" w:rsidTr="002A2807">
        <w:trPr>
          <w:trHeight w:val="407"/>
          <w:jc w:val="center"/>
        </w:trPr>
        <w:tc>
          <w:tcPr>
            <w:tcW w:w="1970" w:type="pct"/>
            <w:shd w:val="clear" w:color="auto" w:fill="FFFFFF" w:themeFill="text2"/>
          </w:tcPr>
          <w:p w14:paraId="54BECAE9" w14:textId="48AC4F7A" w:rsidR="002A2807" w:rsidRPr="00FA13C4" w:rsidRDefault="00EC5E13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FA13C4">
              <w:rPr>
                <w:rFonts w:eastAsia="Calibri" w:cs="Calibri"/>
                <w:sz w:val="22"/>
                <w:szCs w:val="22"/>
              </w:rPr>
              <w:t>All briefed on working hours and affected residents notified</w:t>
            </w:r>
          </w:p>
        </w:tc>
        <w:sdt>
          <w:sdtPr>
            <w:rPr>
              <w:rFonts w:cs="Calibri"/>
              <w:sz w:val="22"/>
              <w:szCs w:val="22"/>
            </w:rPr>
            <w:id w:val="7536309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" w:type="pct"/>
                <w:shd w:val="clear" w:color="auto" w:fill="FFFFFF" w:themeFill="text2"/>
              </w:tcPr>
              <w:p w14:paraId="367B3219" w14:textId="4F0DB2B2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6305512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2F3DC0AD" w14:textId="5B8D3645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1771232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6F156D49" w14:textId="5367EC93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761" w:type="pct"/>
            <w:shd w:val="clear" w:color="auto" w:fill="FFFFFF" w:themeFill="text2"/>
          </w:tcPr>
          <w:p w14:paraId="240E6B74" w14:textId="77777777" w:rsidR="002A2807" w:rsidRPr="00FA13C4" w:rsidRDefault="002A2807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FA13C4">
              <w:rPr>
                <w:rFonts w:eastAsia="Calibri" w:cs="Calibri"/>
                <w:sz w:val="22"/>
                <w:szCs w:val="22"/>
              </w:rPr>
              <w:t>Is the correct PPE available</w:t>
            </w:r>
          </w:p>
        </w:tc>
        <w:sdt>
          <w:sdtPr>
            <w:rPr>
              <w:rFonts w:cs="Calibri"/>
              <w:sz w:val="22"/>
              <w:szCs w:val="22"/>
            </w:rPr>
            <w:id w:val="-1888178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" w:type="pct"/>
                <w:shd w:val="clear" w:color="auto" w:fill="FFFFFF" w:themeFill="text2"/>
              </w:tcPr>
              <w:p w14:paraId="583D0433" w14:textId="0450E2AB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96559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37D7082C" w14:textId="2E146B33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1764499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4F614C30" w14:textId="60615C64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A2807" w:rsidRPr="00374514" w14:paraId="546A8F45" w14:textId="77777777" w:rsidTr="002A2807">
        <w:trPr>
          <w:trHeight w:val="407"/>
          <w:jc w:val="center"/>
        </w:trPr>
        <w:tc>
          <w:tcPr>
            <w:tcW w:w="1970" w:type="pct"/>
            <w:shd w:val="clear" w:color="auto" w:fill="FFFFFF" w:themeFill="text2"/>
          </w:tcPr>
          <w:p w14:paraId="45F29271" w14:textId="305A406F" w:rsidR="002A2807" w:rsidRPr="00FA13C4" w:rsidRDefault="002A2807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FA13C4">
              <w:rPr>
                <w:rFonts w:eastAsia="Calibri" w:cs="Calibri"/>
                <w:sz w:val="22"/>
                <w:szCs w:val="22"/>
              </w:rPr>
              <w:t>Traffic Management in place</w:t>
            </w:r>
            <w:r w:rsidR="00D6364E" w:rsidRPr="00FA13C4">
              <w:rPr>
                <w:rFonts w:eastAsia="Calibri" w:cs="Calibri"/>
                <w:sz w:val="22"/>
                <w:szCs w:val="22"/>
              </w:rPr>
              <w:t>, workers aware of speed limits</w:t>
            </w:r>
          </w:p>
        </w:tc>
        <w:sdt>
          <w:sdtPr>
            <w:rPr>
              <w:rFonts w:cs="Calibri"/>
              <w:sz w:val="22"/>
              <w:szCs w:val="22"/>
            </w:rPr>
            <w:id w:val="1843117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" w:type="pct"/>
                <w:shd w:val="clear" w:color="auto" w:fill="FFFFFF" w:themeFill="text2"/>
              </w:tcPr>
              <w:p w14:paraId="05E8CFD2" w14:textId="5204C7DC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2140130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4F796BCD" w14:textId="1C742ED2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6030054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00298060" w14:textId="3034F758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761" w:type="pct"/>
            <w:shd w:val="clear" w:color="auto" w:fill="FFFFFF" w:themeFill="text2"/>
          </w:tcPr>
          <w:p w14:paraId="532EA1BD" w14:textId="77777777" w:rsidR="002A2807" w:rsidRPr="00FA13C4" w:rsidRDefault="002A2807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FA13C4">
              <w:rPr>
                <w:rFonts w:eastAsia="Calibri" w:cs="Calibri"/>
                <w:sz w:val="22"/>
                <w:szCs w:val="22"/>
              </w:rPr>
              <w:t>Radio channel for work area understood</w:t>
            </w:r>
          </w:p>
        </w:tc>
        <w:sdt>
          <w:sdtPr>
            <w:rPr>
              <w:rFonts w:cs="Calibri"/>
              <w:sz w:val="22"/>
              <w:szCs w:val="22"/>
            </w:rPr>
            <w:id w:val="524760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" w:type="pct"/>
                <w:shd w:val="clear" w:color="auto" w:fill="FFFFFF" w:themeFill="text2"/>
              </w:tcPr>
              <w:p w14:paraId="3EFFB8B6" w14:textId="32566BC2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2662823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735DF94D" w14:textId="3870CCAA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849627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77320158" w14:textId="5A6871C5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A2807" w:rsidRPr="00374514" w14:paraId="2AB3A2C8" w14:textId="77777777" w:rsidTr="002A2807">
        <w:trPr>
          <w:trHeight w:hRule="exact" w:val="606"/>
          <w:jc w:val="center"/>
        </w:trPr>
        <w:tc>
          <w:tcPr>
            <w:tcW w:w="1970" w:type="pct"/>
            <w:shd w:val="clear" w:color="auto" w:fill="FFFFFF" w:themeFill="text2"/>
          </w:tcPr>
          <w:p w14:paraId="17071F1D" w14:textId="055CF103" w:rsidR="002A2807" w:rsidRPr="00FA13C4" w:rsidRDefault="002A2807" w:rsidP="002A2807">
            <w:pPr>
              <w:spacing w:before="0" w:after="0"/>
              <w:ind w:left="57"/>
              <w:rPr>
                <w:rFonts w:eastAsia="Calibri" w:cs="Calibri"/>
                <w:sz w:val="18"/>
                <w:szCs w:val="22"/>
              </w:rPr>
            </w:pPr>
            <w:r w:rsidRPr="00FA13C4">
              <w:rPr>
                <w:rFonts w:eastAsia="Calibri" w:cs="Calibri"/>
                <w:sz w:val="18"/>
                <w:szCs w:val="22"/>
              </w:rPr>
              <w:t>Briefed on Barricades &amp; Exclusion Zones</w:t>
            </w:r>
            <w:r w:rsidR="00D6364E" w:rsidRPr="00FA13C4">
              <w:rPr>
                <w:rFonts w:eastAsia="Calibri" w:cs="Calibri"/>
                <w:sz w:val="18"/>
                <w:szCs w:val="22"/>
              </w:rPr>
              <w:t xml:space="preserve"> (including environmental no-go areas and boundaries)</w:t>
            </w:r>
          </w:p>
        </w:tc>
        <w:sdt>
          <w:sdtPr>
            <w:rPr>
              <w:rFonts w:cs="Calibri"/>
              <w:sz w:val="22"/>
              <w:szCs w:val="22"/>
            </w:rPr>
            <w:id w:val="-666017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" w:type="pct"/>
                <w:shd w:val="clear" w:color="auto" w:fill="FFFFFF" w:themeFill="text2"/>
              </w:tcPr>
              <w:p w14:paraId="0741553C" w14:textId="1E56FBA9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1123876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706F8D06" w14:textId="0A013F04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1757635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02822229" w14:textId="6CDB2DE7" w:rsidR="002A2807" w:rsidRPr="00FA13C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761" w:type="pct"/>
            <w:shd w:val="clear" w:color="auto" w:fill="FFFFFF" w:themeFill="text2"/>
          </w:tcPr>
          <w:p w14:paraId="55651F7D" w14:textId="77777777" w:rsidR="002A2807" w:rsidRPr="00FA13C4" w:rsidRDefault="002A2807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FA13C4">
              <w:rPr>
                <w:rFonts w:eastAsia="Calibri" w:cs="Calibri"/>
                <w:sz w:val="22"/>
                <w:szCs w:val="22"/>
              </w:rPr>
              <w:t>Any Spotter requirements</w:t>
            </w:r>
          </w:p>
        </w:tc>
        <w:sdt>
          <w:sdtPr>
            <w:rPr>
              <w:rFonts w:cs="Calibri"/>
              <w:sz w:val="22"/>
              <w:szCs w:val="22"/>
            </w:rPr>
            <w:id w:val="1619948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" w:type="pct"/>
                <w:shd w:val="clear" w:color="auto" w:fill="FFFFFF" w:themeFill="text2"/>
              </w:tcPr>
              <w:p w14:paraId="2375D8C7" w14:textId="2EA54F39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58356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7B0A1704" w14:textId="16DD1AFF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1980988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4D21F4A8" w14:textId="3B616195" w:rsidR="002A2807" w:rsidRPr="00374514" w:rsidRDefault="002A2807" w:rsidP="002A2807">
                <w:pPr>
                  <w:jc w:val="center"/>
                  <w:rPr>
                    <w:rFonts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A2807" w:rsidRPr="00374514" w14:paraId="20EF8B5A" w14:textId="77777777" w:rsidTr="002A2807">
        <w:trPr>
          <w:trHeight w:hRule="exact" w:val="827"/>
          <w:jc w:val="center"/>
        </w:trPr>
        <w:tc>
          <w:tcPr>
            <w:tcW w:w="1970" w:type="pct"/>
            <w:shd w:val="clear" w:color="auto" w:fill="FFFFFF" w:themeFill="text2"/>
          </w:tcPr>
          <w:p w14:paraId="38C86295" w14:textId="33225048" w:rsidR="002A2807" w:rsidRPr="00FA13C4" w:rsidRDefault="002A2807" w:rsidP="002A2807">
            <w:pPr>
              <w:spacing w:before="0" w:after="0"/>
              <w:ind w:left="57" w:right="120"/>
              <w:rPr>
                <w:rFonts w:eastAsia="Calibri" w:cs="Calibri"/>
                <w:sz w:val="22"/>
                <w:szCs w:val="22"/>
              </w:rPr>
            </w:pPr>
            <w:r w:rsidRPr="00FA13C4">
              <w:rPr>
                <w:rFonts w:eastAsia="Calibri" w:cs="Calibri"/>
                <w:sz w:val="22"/>
                <w:szCs w:val="22"/>
              </w:rPr>
              <w:t>Do you have any of the following symptoms:  Fever, Cough, Sore Throat, Shortness of Breath?</w:t>
            </w:r>
          </w:p>
        </w:tc>
        <w:sdt>
          <w:sdtPr>
            <w:rPr>
              <w:rFonts w:cs="Calibri"/>
              <w:sz w:val="22"/>
              <w:szCs w:val="22"/>
            </w:rPr>
            <w:id w:val="1922989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" w:type="pct"/>
                <w:shd w:val="clear" w:color="auto" w:fill="FFFFFF" w:themeFill="text2"/>
              </w:tcPr>
              <w:p w14:paraId="7A7ACF15" w14:textId="201DB031" w:rsidR="002A2807" w:rsidRPr="00FA13C4" w:rsidRDefault="002A2807" w:rsidP="002A2807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189810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54675A7B" w14:textId="2DFD1534" w:rsidR="002A2807" w:rsidRPr="00FA13C4" w:rsidRDefault="002A2807" w:rsidP="002A2807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17220536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1C06F248" w14:textId="612337B7" w:rsidR="002A2807" w:rsidRPr="00FA13C4" w:rsidRDefault="002A2807" w:rsidP="002A2807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 w:rsidRPr="00FA13C4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761" w:type="pct"/>
            <w:shd w:val="clear" w:color="auto" w:fill="FFFFFF" w:themeFill="text2"/>
          </w:tcPr>
          <w:p w14:paraId="51898694" w14:textId="098F8F5E" w:rsidR="002A2807" w:rsidRPr="00FA13C4" w:rsidRDefault="00EC5E13" w:rsidP="002A2807">
            <w:pPr>
              <w:spacing w:before="0" w:after="0"/>
              <w:ind w:left="57"/>
              <w:rPr>
                <w:rFonts w:eastAsia="Calibri" w:cs="Calibri"/>
                <w:sz w:val="18"/>
                <w:szCs w:val="22"/>
              </w:rPr>
            </w:pPr>
            <w:r w:rsidRPr="00FA13C4">
              <w:rPr>
                <w:rFonts w:eastAsia="Calibri" w:cs="Calibri"/>
                <w:sz w:val="18"/>
                <w:szCs w:val="22"/>
              </w:rPr>
              <w:t>Environment</w:t>
            </w:r>
            <w:r w:rsidR="00D6364E" w:rsidRPr="00FA13C4">
              <w:rPr>
                <w:rFonts w:eastAsia="Calibri" w:cs="Calibri"/>
                <w:sz w:val="18"/>
                <w:szCs w:val="22"/>
              </w:rPr>
              <w:t xml:space="preserve"> e.g. works near waterways, </w:t>
            </w:r>
            <w:r w:rsidRPr="00FA13C4">
              <w:rPr>
                <w:rFonts w:eastAsia="Calibri" w:cs="Calibri"/>
                <w:sz w:val="18"/>
                <w:szCs w:val="22"/>
              </w:rPr>
              <w:t xml:space="preserve">fauna/flora, </w:t>
            </w:r>
            <w:r w:rsidR="00D6364E" w:rsidRPr="00FA13C4">
              <w:rPr>
                <w:rFonts w:eastAsia="Calibri" w:cs="Calibri"/>
                <w:sz w:val="18"/>
                <w:szCs w:val="22"/>
              </w:rPr>
              <w:t xml:space="preserve">acid </w:t>
            </w:r>
            <w:proofErr w:type="spellStart"/>
            <w:r w:rsidR="00D6364E" w:rsidRPr="00FA13C4">
              <w:rPr>
                <w:rFonts w:eastAsia="Calibri" w:cs="Calibri"/>
                <w:sz w:val="18"/>
                <w:szCs w:val="22"/>
              </w:rPr>
              <w:t>sulfate</w:t>
            </w:r>
            <w:proofErr w:type="spellEnd"/>
            <w:r w:rsidR="00D6364E" w:rsidRPr="00FA13C4">
              <w:rPr>
                <w:rFonts w:eastAsia="Calibri" w:cs="Calibri"/>
                <w:sz w:val="18"/>
                <w:szCs w:val="22"/>
              </w:rPr>
              <w:t xml:space="preserve"> or contaminated soils</w:t>
            </w:r>
            <w:r w:rsidRPr="00FA13C4">
              <w:rPr>
                <w:rFonts w:eastAsia="Calibri" w:cs="Calibri"/>
                <w:sz w:val="18"/>
                <w:szCs w:val="22"/>
              </w:rPr>
              <w:t>, waste, hazardous materials/chemicals</w:t>
            </w:r>
          </w:p>
        </w:tc>
        <w:sdt>
          <w:sdtPr>
            <w:rPr>
              <w:rFonts w:cs="Calibri"/>
              <w:sz w:val="22"/>
              <w:szCs w:val="22"/>
            </w:rPr>
            <w:id w:val="810684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" w:type="pct"/>
                <w:shd w:val="clear" w:color="auto" w:fill="FFFFFF" w:themeFill="text2"/>
              </w:tcPr>
              <w:p w14:paraId="23FCAE1D" w14:textId="10EBD345" w:rsidR="002A2807" w:rsidRPr="00374514" w:rsidRDefault="002A2807" w:rsidP="002A2807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10889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2FB059EA" w14:textId="4214C1BA" w:rsidR="002A2807" w:rsidRPr="00374514" w:rsidRDefault="002A2807" w:rsidP="002A2807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629518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1B763582" w14:textId="3158D73C" w:rsidR="002A2807" w:rsidRPr="00374514" w:rsidRDefault="002A2807" w:rsidP="002A2807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A2807" w:rsidRPr="00374514" w14:paraId="149386CA" w14:textId="77777777" w:rsidTr="002A2807">
        <w:trPr>
          <w:trHeight w:hRule="exact" w:val="606"/>
          <w:jc w:val="center"/>
        </w:trPr>
        <w:tc>
          <w:tcPr>
            <w:tcW w:w="1970" w:type="pct"/>
            <w:shd w:val="clear" w:color="auto" w:fill="FFFFFF" w:themeFill="text2"/>
          </w:tcPr>
          <w:p w14:paraId="44E87AFE" w14:textId="1EB54354" w:rsidR="002A2807" w:rsidRPr="00374514" w:rsidRDefault="002A2807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sz w:val="22"/>
                <w:szCs w:val="22"/>
              </w:rPr>
              <w:t>In the past 14 days, have you been in contact with anyone who has COVID-19?</w:t>
            </w:r>
          </w:p>
        </w:tc>
        <w:sdt>
          <w:sdtPr>
            <w:rPr>
              <w:rFonts w:cs="Calibri"/>
              <w:sz w:val="22"/>
              <w:szCs w:val="22"/>
            </w:rPr>
            <w:id w:val="6336124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" w:type="pct"/>
                <w:shd w:val="clear" w:color="auto" w:fill="FFFFFF" w:themeFill="text2"/>
              </w:tcPr>
              <w:p w14:paraId="25C342EF" w14:textId="7D342125" w:rsidR="002A2807" w:rsidRPr="00374514" w:rsidRDefault="002A2807" w:rsidP="002A2807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347521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4EEB8A70" w14:textId="53E874C9" w:rsidR="002A2807" w:rsidRPr="00374514" w:rsidRDefault="002A2807" w:rsidP="002A2807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45378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3D2ACCB2" w14:textId="17D5360A" w:rsidR="002A2807" w:rsidRPr="00374514" w:rsidRDefault="002A2807" w:rsidP="002A2807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761" w:type="pct"/>
            <w:shd w:val="clear" w:color="auto" w:fill="FFFFFF" w:themeFill="text2"/>
          </w:tcPr>
          <w:p w14:paraId="2DFB929F" w14:textId="67B60EE9" w:rsidR="002A2807" w:rsidRPr="00374514" w:rsidRDefault="002A2807" w:rsidP="002A2807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sz w:val="22"/>
                <w:szCs w:val="22"/>
              </w:rPr>
              <w:t>Have you been directed by a Health Professional, to quarantine for 14 days?</w:t>
            </w:r>
          </w:p>
        </w:tc>
        <w:sdt>
          <w:sdtPr>
            <w:rPr>
              <w:rFonts w:cs="Calibri"/>
              <w:sz w:val="22"/>
              <w:szCs w:val="22"/>
            </w:rPr>
            <w:id w:val="258264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" w:type="pct"/>
                <w:shd w:val="clear" w:color="auto" w:fill="FFFFFF" w:themeFill="text2"/>
              </w:tcPr>
              <w:p w14:paraId="27349BF4" w14:textId="6BE1E0C8" w:rsidR="002A2807" w:rsidRPr="00374514" w:rsidRDefault="002A2807" w:rsidP="002A2807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16453550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284FB057" w14:textId="53793C29" w:rsidR="002A2807" w:rsidRPr="00374514" w:rsidRDefault="002A2807" w:rsidP="002A2807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156808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142CC523" w14:textId="6D05D320" w:rsidR="002A2807" w:rsidRPr="00374514" w:rsidRDefault="002A2807" w:rsidP="002A2807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6364E" w:rsidRPr="00374514" w14:paraId="34F7462E" w14:textId="77777777" w:rsidTr="002A2807">
        <w:trPr>
          <w:trHeight w:hRule="exact" w:val="580"/>
          <w:jc w:val="center"/>
        </w:trPr>
        <w:tc>
          <w:tcPr>
            <w:tcW w:w="1970" w:type="pct"/>
            <w:shd w:val="clear" w:color="auto" w:fill="FFFFFF" w:themeFill="text2"/>
          </w:tcPr>
          <w:p w14:paraId="75309293" w14:textId="4C3E5D1D" w:rsidR="00D6364E" w:rsidRDefault="00D6364E" w:rsidP="00D6364E">
            <w:pPr>
              <w:spacing w:before="0" w:after="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sz w:val="22"/>
                <w:szCs w:val="22"/>
              </w:rPr>
              <w:t>Have you returned from any overseas country in the last 14 days?</w:t>
            </w:r>
          </w:p>
          <w:p w14:paraId="0F86EF17" w14:textId="47BA14FC" w:rsidR="00D6364E" w:rsidRPr="00C06ACB" w:rsidRDefault="00FA13C4" w:rsidP="00FA13C4">
            <w:pPr>
              <w:tabs>
                <w:tab w:val="left" w:pos="2430"/>
              </w:tabs>
              <w:rPr>
                <w:rFonts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ab/>
            </w:r>
          </w:p>
        </w:tc>
        <w:sdt>
          <w:sdtPr>
            <w:rPr>
              <w:rFonts w:cs="Calibri"/>
              <w:sz w:val="22"/>
              <w:szCs w:val="22"/>
            </w:rPr>
            <w:id w:val="-1810244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" w:type="pct"/>
                <w:shd w:val="clear" w:color="auto" w:fill="FFFFFF" w:themeFill="text2"/>
              </w:tcPr>
              <w:p w14:paraId="6373FA26" w14:textId="6878E0A9" w:rsidR="00D6364E" w:rsidRPr="00374514" w:rsidRDefault="0028785C" w:rsidP="00D6364E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3897267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7350819B" w14:textId="03A56740" w:rsidR="00D6364E" w:rsidRPr="00374514" w:rsidRDefault="00D6364E" w:rsidP="00D6364E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="Calibri"/>
              <w:sz w:val="22"/>
              <w:szCs w:val="22"/>
            </w:rPr>
            <w:id w:val="-4051506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3" w:type="pct"/>
                <w:shd w:val="clear" w:color="auto" w:fill="FFFFFF" w:themeFill="text2"/>
              </w:tcPr>
              <w:p w14:paraId="72891689" w14:textId="7B76B07A" w:rsidR="00D6364E" w:rsidRPr="00374514" w:rsidRDefault="00D6364E" w:rsidP="00D6364E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761" w:type="pct"/>
            <w:shd w:val="clear" w:color="auto" w:fill="FFFFFF" w:themeFill="text2"/>
          </w:tcPr>
          <w:p w14:paraId="10327019" w14:textId="7F78C2B5" w:rsidR="00D6364E" w:rsidRPr="00D6364E" w:rsidRDefault="00D6364E" w:rsidP="00D6364E">
            <w:pPr>
              <w:spacing w:before="0" w:after="0"/>
              <w:ind w:left="57"/>
              <w:rPr>
                <w:rFonts w:eastAsia="Calibri" w:cs="Calibri"/>
                <w:szCs w:val="22"/>
              </w:rPr>
            </w:pPr>
            <w:r w:rsidRPr="00374514">
              <w:rPr>
                <w:rFonts w:eastAsia="Calibri" w:cs="Calibri"/>
                <w:sz w:val="22"/>
                <w:szCs w:val="22"/>
              </w:rPr>
              <w:t>In the past 14 days, have you been diagnosed with COVID-19?</w:t>
            </w:r>
          </w:p>
        </w:tc>
        <w:sdt>
          <w:sdtPr>
            <w:rPr>
              <w:rFonts w:cs="Calibri"/>
              <w:sz w:val="22"/>
              <w:szCs w:val="22"/>
            </w:rPr>
            <w:id w:val="-125316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" w:type="pct"/>
                <w:shd w:val="clear" w:color="auto" w:fill="FFFFFF" w:themeFill="text2"/>
              </w:tcPr>
              <w:p w14:paraId="7A0318F7" w14:textId="3912BED1" w:rsidR="00D6364E" w:rsidRPr="00374514" w:rsidRDefault="0028785C" w:rsidP="00D6364E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213" w:type="pct"/>
            <w:shd w:val="clear" w:color="auto" w:fill="FFFFFF" w:themeFill="text2"/>
          </w:tcPr>
          <w:sdt>
            <w:sdtPr>
              <w:rPr>
                <w:rFonts w:cs="Calibri"/>
                <w:sz w:val="22"/>
                <w:szCs w:val="22"/>
              </w:rPr>
              <w:id w:val="10464053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8CD879A" w14:textId="777C424F" w:rsidR="00D6364E" w:rsidRDefault="0028785C" w:rsidP="00D6364E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sdtContent>
          </w:sdt>
          <w:p w14:paraId="63E1AA2C" w14:textId="26AA2801" w:rsidR="00D6364E" w:rsidRPr="007C1A7B" w:rsidRDefault="00D6364E" w:rsidP="00D6364E">
            <w:pPr>
              <w:rPr>
                <w:rFonts w:eastAsia="Calibri" w:cs="Calibri"/>
                <w:sz w:val="22"/>
                <w:szCs w:val="22"/>
              </w:rPr>
            </w:pPr>
          </w:p>
        </w:tc>
        <w:sdt>
          <w:sdtPr>
            <w:rPr>
              <w:rFonts w:cs="Calibri"/>
              <w:sz w:val="22"/>
              <w:szCs w:val="22"/>
            </w:rPr>
            <w:id w:val="-3679947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634A504B" w14:textId="11D488E0" w:rsidR="00D6364E" w:rsidRPr="00374514" w:rsidRDefault="0028785C" w:rsidP="00D6364E">
                <w:pPr>
                  <w:jc w:val="center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bookmarkEnd w:id="0"/>
    </w:tbl>
    <w:p w14:paraId="2CA84649" w14:textId="6B0C68F3" w:rsidR="00E50B41" w:rsidRDefault="00E50B41" w:rsidP="00237E2D">
      <w:pPr>
        <w:spacing w:before="0" w:after="0"/>
        <w:rPr>
          <w:rFonts w:cs="Calibri"/>
          <w:sz w:val="22"/>
          <w:szCs w:val="22"/>
        </w:rPr>
      </w:pPr>
    </w:p>
    <w:p w14:paraId="56231C3A" w14:textId="1BFEB0EB" w:rsidR="000D1D68" w:rsidRPr="000D1D68" w:rsidRDefault="000D1D68" w:rsidP="000D1D68">
      <w:pPr>
        <w:rPr>
          <w:rFonts w:cs="Calibri"/>
          <w:sz w:val="16"/>
          <w:szCs w:val="16"/>
        </w:rPr>
      </w:pPr>
    </w:p>
    <w:p w14:paraId="1C8FD5C8" w14:textId="77777777" w:rsidR="00516FCF" w:rsidRPr="00DB4186" w:rsidRDefault="00516FCF" w:rsidP="00237E2D">
      <w:pPr>
        <w:spacing w:before="0" w:after="0"/>
        <w:rPr>
          <w:rFonts w:cs="Calibri"/>
          <w:szCs w:val="20"/>
        </w:rPr>
      </w:pPr>
    </w:p>
    <w:tbl>
      <w:tblPr>
        <w:tblpPr w:leftFromText="180" w:rightFromText="180" w:vertAnchor="text" w:horzAnchor="margin" w:tblpY="-54"/>
        <w:tblW w:w="5000" w:type="pct"/>
        <w:tblBorders>
          <w:top w:val="single" w:sz="4" w:space="0" w:color="484A4C" w:themeColor="accent3" w:themeShade="80"/>
          <w:left w:val="single" w:sz="4" w:space="0" w:color="484A4C" w:themeColor="accent3" w:themeShade="80"/>
          <w:bottom w:val="single" w:sz="4" w:space="0" w:color="484A4C" w:themeColor="accent3" w:themeShade="80"/>
          <w:right w:val="single" w:sz="4" w:space="0" w:color="484A4C" w:themeColor="accent3" w:themeShade="80"/>
          <w:insideH w:val="single" w:sz="4" w:space="0" w:color="484A4C" w:themeColor="accent3" w:themeShade="80"/>
          <w:insideV w:val="single" w:sz="4" w:space="0" w:color="484A4C" w:themeColor="accent3" w:themeShade="80"/>
        </w:tblBorders>
        <w:shd w:val="clear" w:color="auto" w:fill="00BFD6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5"/>
        <w:gridCol w:w="4963"/>
        <w:gridCol w:w="426"/>
        <w:gridCol w:w="456"/>
        <w:gridCol w:w="389"/>
      </w:tblGrid>
      <w:tr w:rsidR="00516FCF" w:rsidRPr="00DB4186" w14:paraId="38526186" w14:textId="77777777" w:rsidTr="004B545F">
        <w:tc>
          <w:tcPr>
            <w:tcW w:w="1763" w:type="pct"/>
            <w:shd w:val="clear" w:color="auto" w:fill="FF9900"/>
            <w:vAlign w:val="center"/>
          </w:tcPr>
          <w:p w14:paraId="55092C00" w14:textId="77777777" w:rsidR="00516FCF" w:rsidRPr="00DB4186" w:rsidRDefault="0080139E" w:rsidP="0080139E">
            <w:pPr>
              <w:pStyle w:val="Tableheader"/>
              <w:ind w:left="57"/>
              <w:rPr>
                <w:rFonts w:cs="Calibri"/>
                <w:sz w:val="20"/>
              </w:rPr>
            </w:pPr>
            <w:r w:rsidRPr="00DB4186">
              <w:rPr>
                <w:rFonts w:cs="Calibri"/>
                <w:sz w:val="20"/>
              </w:rPr>
              <w:lastRenderedPageBreak/>
              <w:t xml:space="preserve">MOBILE PLANT &amp; EQUIPMENT TO BE USED </w:t>
            </w:r>
          </w:p>
        </w:tc>
        <w:tc>
          <w:tcPr>
            <w:tcW w:w="3237" w:type="pct"/>
            <w:gridSpan w:val="4"/>
            <w:shd w:val="clear" w:color="auto" w:fill="FF9900"/>
            <w:vAlign w:val="center"/>
          </w:tcPr>
          <w:p w14:paraId="5BE9EDBD" w14:textId="77777777" w:rsidR="00516FCF" w:rsidRPr="00DB4186" w:rsidRDefault="0080139E" w:rsidP="0080139E">
            <w:pPr>
              <w:pStyle w:val="Tableheader"/>
              <w:ind w:left="57"/>
              <w:rPr>
                <w:rFonts w:cs="Calibri"/>
                <w:sz w:val="20"/>
              </w:rPr>
            </w:pPr>
            <w:r w:rsidRPr="00DB4186">
              <w:rPr>
                <w:rFonts w:cs="Calibri"/>
                <w:sz w:val="20"/>
              </w:rPr>
              <w:t>MOBILE PLANT/OPERATOR REQUIREMENTS</w:t>
            </w:r>
          </w:p>
        </w:tc>
      </w:tr>
      <w:tr w:rsidR="00516FCF" w:rsidRPr="00DB4186" w14:paraId="70248B83" w14:textId="77777777" w:rsidTr="002A2807">
        <w:trPr>
          <w:trHeight w:val="407"/>
        </w:trPr>
        <w:tc>
          <w:tcPr>
            <w:tcW w:w="1763" w:type="pct"/>
            <w:shd w:val="clear" w:color="auto" w:fill="FFFFFF" w:themeFill="text2"/>
            <w:vAlign w:val="center"/>
          </w:tcPr>
          <w:p w14:paraId="4B7420CE" w14:textId="77777777" w:rsidR="00516FCF" w:rsidRPr="00DB4186" w:rsidRDefault="00516FCF" w:rsidP="0080139E">
            <w:pPr>
              <w:spacing w:before="60" w:after="60"/>
              <w:ind w:left="57"/>
              <w:rPr>
                <w:rFonts w:eastAsia="Calibri" w:cs="Calibri"/>
                <w:szCs w:val="20"/>
              </w:rPr>
            </w:pPr>
          </w:p>
        </w:tc>
        <w:tc>
          <w:tcPr>
            <w:tcW w:w="2577" w:type="pct"/>
            <w:shd w:val="clear" w:color="auto" w:fill="FFFFFF" w:themeFill="text2"/>
            <w:vAlign w:val="center"/>
          </w:tcPr>
          <w:p w14:paraId="411B517B" w14:textId="77777777" w:rsidR="00516FCF" w:rsidRPr="00DB4186" w:rsidRDefault="00516FCF" w:rsidP="00825621">
            <w:pPr>
              <w:spacing w:before="60" w:after="60"/>
              <w:ind w:left="57"/>
              <w:rPr>
                <w:rFonts w:eastAsia="Calibri" w:cs="Calibri"/>
                <w:b/>
                <w:szCs w:val="20"/>
              </w:rPr>
            </w:pPr>
            <w:r w:rsidRPr="00DB4186">
              <w:rPr>
                <w:rFonts w:eastAsia="Calibri" w:cs="Calibri"/>
                <w:b/>
                <w:szCs w:val="20"/>
              </w:rPr>
              <w:t>Mark as Confirmed</w:t>
            </w:r>
          </w:p>
        </w:tc>
        <w:tc>
          <w:tcPr>
            <w:tcW w:w="221" w:type="pct"/>
            <w:shd w:val="clear" w:color="auto" w:fill="FFFFFF" w:themeFill="text2"/>
            <w:vAlign w:val="center"/>
          </w:tcPr>
          <w:p w14:paraId="5011C2EF" w14:textId="77777777" w:rsidR="00516FCF" w:rsidRPr="00DB4186" w:rsidRDefault="00516FCF" w:rsidP="00374514">
            <w:pPr>
              <w:spacing w:before="60" w:after="60"/>
              <w:jc w:val="center"/>
              <w:rPr>
                <w:rFonts w:eastAsia="Calibri" w:cs="Calibri"/>
                <w:b/>
                <w:szCs w:val="20"/>
              </w:rPr>
            </w:pPr>
            <w:r w:rsidRPr="00DB4186">
              <w:rPr>
                <w:rFonts w:eastAsia="Calibri" w:cs="Calibri"/>
                <w:b/>
                <w:szCs w:val="20"/>
              </w:rPr>
              <w:t>Yes</w:t>
            </w:r>
          </w:p>
        </w:tc>
        <w:tc>
          <w:tcPr>
            <w:tcW w:w="237" w:type="pct"/>
            <w:shd w:val="clear" w:color="auto" w:fill="FFFFFF" w:themeFill="text2"/>
            <w:vAlign w:val="center"/>
          </w:tcPr>
          <w:p w14:paraId="54703034" w14:textId="2AB802A2" w:rsidR="00516FCF" w:rsidRPr="00DB4186" w:rsidRDefault="00516FCF" w:rsidP="00374514">
            <w:pPr>
              <w:spacing w:before="60" w:after="60"/>
              <w:jc w:val="center"/>
              <w:rPr>
                <w:rFonts w:eastAsia="Calibri" w:cs="Calibri"/>
                <w:b/>
                <w:szCs w:val="20"/>
              </w:rPr>
            </w:pPr>
            <w:r w:rsidRPr="00DB4186">
              <w:rPr>
                <w:rFonts w:eastAsia="Calibri" w:cs="Calibri"/>
                <w:b/>
                <w:szCs w:val="20"/>
              </w:rPr>
              <w:t>No</w:t>
            </w:r>
          </w:p>
        </w:tc>
        <w:tc>
          <w:tcPr>
            <w:tcW w:w="202" w:type="pct"/>
            <w:shd w:val="clear" w:color="auto" w:fill="FFFFFF" w:themeFill="text2"/>
            <w:vAlign w:val="center"/>
          </w:tcPr>
          <w:p w14:paraId="6EF60B83" w14:textId="7049C1D0" w:rsidR="00516FCF" w:rsidRPr="00DB4186" w:rsidRDefault="00516FCF" w:rsidP="00374514">
            <w:pPr>
              <w:spacing w:before="60" w:after="60"/>
              <w:jc w:val="center"/>
              <w:rPr>
                <w:rFonts w:eastAsia="Calibri" w:cs="Calibri"/>
                <w:b/>
                <w:szCs w:val="20"/>
              </w:rPr>
            </w:pPr>
            <w:r w:rsidRPr="00DB4186">
              <w:rPr>
                <w:rFonts w:eastAsia="Calibri" w:cs="Calibri"/>
                <w:b/>
                <w:szCs w:val="20"/>
              </w:rPr>
              <w:t>NA</w:t>
            </w:r>
          </w:p>
        </w:tc>
      </w:tr>
      <w:tr w:rsidR="00825621" w:rsidRPr="00DB4186" w14:paraId="73877A59" w14:textId="77777777" w:rsidTr="002A2807">
        <w:trPr>
          <w:trHeight w:val="407"/>
        </w:trPr>
        <w:tc>
          <w:tcPr>
            <w:tcW w:w="1763" w:type="pct"/>
            <w:shd w:val="clear" w:color="auto" w:fill="FFFFFF" w:themeFill="text2"/>
            <w:vAlign w:val="center"/>
          </w:tcPr>
          <w:p w14:paraId="45090239" w14:textId="77777777" w:rsidR="00825621" w:rsidRPr="00DB4186" w:rsidRDefault="00825621" w:rsidP="0080139E">
            <w:pPr>
              <w:spacing w:before="60" w:after="60"/>
              <w:ind w:left="57"/>
              <w:rPr>
                <w:rFonts w:eastAsia="Calibri" w:cs="Calibri"/>
                <w:szCs w:val="20"/>
              </w:rPr>
            </w:pPr>
          </w:p>
        </w:tc>
        <w:tc>
          <w:tcPr>
            <w:tcW w:w="2577" w:type="pct"/>
            <w:shd w:val="clear" w:color="auto" w:fill="FFFFFF" w:themeFill="text2"/>
            <w:vAlign w:val="center"/>
          </w:tcPr>
          <w:p w14:paraId="05A71243" w14:textId="2827A07B" w:rsidR="00825621" w:rsidRPr="00DB4186" w:rsidRDefault="00825621" w:rsidP="00825621">
            <w:pPr>
              <w:spacing w:before="60" w:after="60"/>
              <w:ind w:left="57"/>
              <w:rPr>
                <w:rFonts w:eastAsia="Calibri" w:cs="Calibri"/>
                <w:szCs w:val="20"/>
              </w:rPr>
            </w:pPr>
            <w:r w:rsidRPr="00DB4186">
              <w:rPr>
                <w:rFonts w:eastAsia="Calibri" w:cs="Calibri"/>
                <w:szCs w:val="20"/>
              </w:rPr>
              <w:t xml:space="preserve">Operator Authorised to use plant </w:t>
            </w:r>
          </w:p>
        </w:tc>
        <w:sdt>
          <w:sdtPr>
            <w:rPr>
              <w:rFonts w:eastAsia="Calibri" w:cs="Calibri"/>
              <w:szCs w:val="20"/>
            </w:rPr>
            <w:id w:val="-15605541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757447BD" w14:textId="146AAF3B" w:rsidR="00825621" w:rsidRPr="00DB4186" w:rsidRDefault="002A2807" w:rsidP="00825621">
                <w:pPr>
                  <w:rPr>
                    <w:rFonts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="Calibri"/>
              <w:szCs w:val="20"/>
            </w:rPr>
            <w:id w:val="-1214120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7" w:type="pct"/>
                <w:shd w:val="clear" w:color="auto" w:fill="FFFFFF" w:themeFill="text2"/>
              </w:tcPr>
              <w:p w14:paraId="08F10EBB" w14:textId="2E2F4808" w:rsidR="00825621" w:rsidRPr="00DB4186" w:rsidRDefault="002A2807" w:rsidP="00825621">
                <w:pPr>
                  <w:rPr>
                    <w:rFonts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="Calibri"/>
              <w:szCs w:val="20"/>
            </w:rPr>
            <w:id w:val="-8416271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2" w:type="pct"/>
                <w:shd w:val="clear" w:color="auto" w:fill="FFFFFF" w:themeFill="text2"/>
              </w:tcPr>
              <w:p w14:paraId="22CED328" w14:textId="17A231C5" w:rsidR="00825621" w:rsidRPr="00DB4186" w:rsidRDefault="002A2807" w:rsidP="00825621">
                <w:pPr>
                  <w:rPr>
                    <w:rFonts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</w:tr>
      <w:tr w:rsidR="00825621" w:rsidRPr="00DB4186" w14:paraId="3C19358B" w14:textId="77777777" w:rsidTr="002A2807">
        <w:trPr>
          <w:trHeight w:val="407"/>
        </w:trPr>
        <w:tc>
          <w:tcPr>
            <w:tcW w:w="1763" w:type="pct"/>
            <w:shd w:val="clear" w:color="auto" w:fill="FFFFFF" w:themeFill="text2"/>
            <w:vAlign w:val="center"/>
          </w:tcPr>
          <w:p w14:paraId="2F6D99DA" w14:textId="77777777" w:rsidR="00825621" w:rsidRPr="00DB4186" w:rsidRDefault="00825621" w:rsidP="0080139E">
            <w:pPr>
              <w:spacing w:before="60" w:after="60"/>
              <w:ind w:left="57"/>
              <w:rPr>
                <w:rFonts w:eastAsia="Calibri" w:cs="Calibri"/>
                <w:szCs w:val="20"/>
              </w:rPr>
            </w:pPr>
          </w:p>
        </w:tc>
        <w:tc>
          <w:tcPr>
            <w:tcW w:w="2577" w:type="pct"/>
            <w:shd w:val="clear" w:color="auto" w:fill="FFFFFF" w:themeFill="text2"/>
            <w:vAlign w:val="center"/>
          </w:tcPr>
          <w:p w14:paraId="1AB3FADE" w14:textId="134449F4" w:rsidR="00825621" w:rsidRPr="00DB4186" w:rsidRDefault="00825621" w:rsidP="00825621">
            <w:pPr>
              <w:spacing w:before="60" w:after="60"/>
              <w:ind w:left="57"/>
              <w:rPr>
                <w:rFonts w:eastAsia="Calibri" w:cs="Calibri"/>
                <w:szCs w:val="20"/>
              </w:rPr>
            </w:pPr>
            <w:r w:rsidRPr="00DB4186">
              <w:rPr>
                <w:rFonts w:eastAsia="Calibri" w:cs="Calibri"/>
                <w:szCs w:val="20"/>
              </w:rPr>
              <w:t xml:space="preserve">Mobile plant authorised for use </w:t>
            </w:r>
          </w:p>
        </w:tc>
        <w:sdt>
          <w:sdtPr>
            <w:rPr>
              <w:rFonts w:eastAsia="Calibri" w:cs="Calibri"/>
              <w:szCs w:val="20"/>
            </w:rPr>
            <w:id w:val="-20012602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05ABD2BF" w14:textId="2405BD26" w:rsidR="00825621" w:rsidRPr="00DB4186" w:rsidRDefault="002A2807" w:rsidP="00825621">
                <w:pPr>
                  <w:rPr>
                    <w:rFonts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="Calibri"/>
              <w:szCs w:val="20"/>
            </w:rPr>
            <w:id w:val="376205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7" w:type="pct"/>
                <w:shd w:val="clear" w:color="auto" w:fill="FFFFFF" w:themeFill="text2"/>
              </w:tcPr>
              <w:p w14:paraId="2BC0906D" w14:textId="49E8FB94" w:rsidR="00825621" w:rsidRPr="00DB4186" w:rsidRDefault="002A2807" w:rsidP="00825621">
                <w:pPr>
                  <w:rPr>
                    <w:rFonts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="Calibri"/>
              <w:szCs w:val="20"/>
            </w:rPr>
            <w:id w:val="3366553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2" w:type="pct"/>
                <w:shd w:val="clear" w:color="auto" w:fill="FFFFFF" w:themeFill="text2"/>
              </w:tcPr>
              <w:p w14:paraId="1571716E" w14:textId="7B2BEF4F" w:rsidR="00825621" w:rsidRPr="00DB4186" w:rsidRDefault="002A2807" w:rsidP="00825621">
                <w:pPr>
                  <w:rPr>
                    <w:rFonts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</w:tr>
    </w:tbl>
    <w:tbl>
      <w:tblPr>
        <w:tblStyle w:val="TableGrid"/>
        <w:tblW w:w="5003" w:type="pct"/>
        <w:tblBorders>
          <w:top w:val="single" w:sz="4" w:space="0" w:color="484A4C" w:themeColor="accent3" w:themeShade="80"/>
          <w:left w:val="single" w:sz="4" w:space="0" w:color="484A4C" w:themeColor="accent3" w:themeShade="80"/>
          <w:bottom w:val="single" w:sz="4" w:space="0" w:color="484A4C" w:themeColor="accent3" w:themeShade="80"/>
          <w:right w:val="single" w:sz="4" w:space="0" w:color="484A4C" w:themeColor="accent3" w:themeShade="80"/>
          <w:insideH w:val="single" w:sz="4" w:space="0" w:color="484A4C" w:themeColor="accent3" w:themeShade="80"/>
          <w:insideV w:val="single" w:sz="4" w:space="0" w:color="484A4C" w:themeColor="accent3" w:themeShade="80"/>
        </w:tblBorders>
        <w:tblLook w:val="04A0" w:firstRow="1" w:lastRow="0" w:firstColumn="1" w:lastColumn="0" w:noHBand="0" w:noVBand="1"/>
      </w:tblPr>
      <w:tblGrid>
        <w:gridCol w:w="4673"/>
        <w:gridCol w:w="992"/>
        <w:gridCol w:w="1137"/>
        <w:gridCol w:w="2833"/>
      </w:tblGrid>
      <w:tr w:rsidR="00516FCF" w:rsidRPr="00DB4186" w14:paraId="7C25DB9F" w14:textId="77777777" w:rsidTr="00C376C5">
        <w:trPr>
          <w:tblHeader/>
        </w:trPr>
        <w:tc>
          <w:tcPr>
            <w:tcW w:w="5000" w:type="pct"/>
            <w:gridSpan w:val="4"/>
            <w:shd w:val="clear" w:color="auto" w:fill="FF9900"/>
            <w:vAlign w:val="center"/>
          </w:tcPr>
          <w:p w14:paraId="5675B176" w14:textId="77777777" w:rsidR="00516FCF" w:rsidRPr="00DB4186" w:rsidRDefault="0080139E" w:rsidP="00E50B41">
            <w:pPr>
              <w:pStyle w:val="Tableheader"/>
              <w:ind w:left="57"/>
              <w:rPr>
                <w:rFonts w:cs="Calibri"/>
                <w:sz w:val="20"/>
              </w:rPr>
            </w:pPr>
            <w:r w:rsidRPr="00DB4186">
              <w:rPr>
                <w:rFonts w:cs="Calibri"/>
                <w:sz w:val="20"/>
              </w:rPr>
              <w:t>EMERGENCY RESPONSE</w:t>
            </w:r>
          </w:p>
        </w:tc>
      </w:tr>
      <w:tr w:rsidR="00516FCF" w:rsidRPr="00DB4186" w14:paraId="769E7006" w14:textId="77777777" w:rsidTr="00C376C5">
        <w:tc>
          <w:tcPr>
            <w:tcW w:w="2425" w:type="pct"/>
            <w:vAlign w:val="center"/>
          </w:tcPr>
          <w:p w14:paraId="53676835" w14:textId="77777777" w:rsidR="00516FCF" w:rsidRPr="00DB4186" w:rsidRDefault="00516FCF" w:rsidP="00237E2D">
            <w:pPr>
              <w:spacing w:before="60" w:after="60"/>
              <w:rPr>
                <w:rFonts w:eastAsia="Calibri" w:cs="Calibri"/>
                <w:szCs w:val="20"/>
              </w:rPr>
            </w:pPr>
            <w:r w:rsidRPr="00DB4186">
              <w:rPr>
                <w:rFonts w:eastAsia="Calibri" w:cs="Calibri"/>
                <w:szCs w:val="20"/>
              </w:rPr>
              <w:t>Nominated First Aider (Include contact details)</w:t>
            </w:r>
          </w:p>
        </w:tc>
        <w:tc>
          <w:tcPr>
            <w:tcW w:w="2575" w:type="pct"/>
            <w:gridSpan w:val="3"/>
            <w:vAlign w:val="center"/>
          </w:tcPr>
          <w:p w14:paraId="4115A66D" w14:textId="77777777" w:rsidR="00516FCF" w:rsidRPr="00DB4186" w:rsidRDefault="00516FCF" w:rsidP="00237E2D">
            <w:pPr>
              <w:spacing w:before="60" w:after="60"/>
              <w:rPr>
                <w:rFonts w:cs="Calibri"/>
                <w:szCs w:val="20"/>
              </w:rPr>
            </w:pPr>
          </w:p>
        </w:tc>
      </w:tr>
      <w:tr w:rsidR="00516FCF" w:rsidRPr="00374514" w14:paraId="4E3BFA5D" w14:textId="77777777" w:rsidTr="00C376C5">
        <w:tc>
          <w:tcPr>
            <w:tcW w:w="2425" w:type="pct"/>
            <w:vAlign w:val="center"/>
          </w:tcPr>
          <w:p w14:paraId="373C7A82" w14:textId="77777777" w:rsidR="00516FCF" w:rsidRPr="00DB4186" w:rsidRDefault="00516FCF" w:rsidP="00237E2D">
            <w:pPr>
              <w:spacing w:before="60" w:after="60"/>
              <w:rPr>
                <w:rFonts w:eastAsia="Calibri" w:cs="Calibri"/>
                <w:szCs w:val="20"/>
              </w:rPr>
            </w:pPr>
            <w:r w:rsidRPr="00DB4186">
              <w:rPr>
                <w:rFonts w:eastAsia="Calibri" w:cs="Calibri"/>
                <w:szCs w:val="20"/>
              </w:rPr>
              <w:t>Nominated Area Warden (Include contact details)</w:t>
            </w:r>
          </w:p>
        </w:tc>
        <w:tc>
          <w:tcPr>
            <w:tcW w:w="2575" w:type="pct"/>
            <w:gridSpan w:val="3"/>
            <w:vAlign w:val="center"/>
          </w:tcPr>
          <w:p w14:paraId="2634AF76" w14:textId="77777777" w:rsidR="00516FCF" w:rsidRPr="00DB4186" w:rsidRDefault="00516FCF" w:rsidP="00237E2D">
            <w:pPr>
              <w:spacing w:before="60" w:after="60"/>
              <w:rPr>
                <w:rFonts w:cs="Calibri"/>
                <w:szCs w:val="20"/>
              </w:rPr>
            </w:pPr>
          </w:p>
        </w:tc>
      </w:tr>
      <w:tr w:rsidR="00516FCF" w:rsidRPr="00374514" w14:paraId="6986C3E7" w14:textId="77777777" w:rsidTr="00C376C5">
        <w:tc>
          <w:tcPr>
            <w:tcW w:w="2425" w:type="pct"/>
            <w:vAlign w:val="center"/>
          </w:tcPr>
          <w:p w14:paraId="6E0099F9" w14:textId="77777777" w:rsidR="00516FCF" w:rsidRPr="00DB4186" w:rsidRDefault="00516FCF" w:rsidP="00237E2D">
            <w:pPr>
              <w:spacing w:before="60" w:after="60"/>
              <w:rPr>
                <w:rFonts w:eastAsia="Calibri" w:cs="Calibri"/>
                <w:szCs w:val="20"/>
              </w:rPr>
            </w:pPr>
            <w:r w:rsidRPr="00DB4186">
              <w:rPr>
                <w:rFonts w:eastAsia="Calibri" w:cs="Calibri"/>
                <w:szCs w:val="20"/>
              </w:rPr>
              <w:t>Location of First Aid Equipment</w:t>
            </w:r>
          </w:p>
        </w:tc>
        <w:tc>
          <w:tcPr>
            <w:tcW w:w="2575" w:type="pct"/>
            <w:gridSpan w:val="3"/>
            <w:vAlign w:val="center"/>
          </w:tcPr>
          <w:p w14:paraId="281FDDA5" w14:textId="77777777" w:rsidR="00516FCF" w:rsidRPr="00DB4186" w:rsidRDefault="00516FCF" w:rsidP="00237E2D">
            <w:pPr>
              <w:spacing w:before="60" w:after="60"/>
              <w:rPr>
                <w:rFonts w:cs="Calibri"/>
                <w:szCs w:val="20"/>
              </w:rPr>
            </w:pPr>
          </w:p>
        </w:tc>
      </w:tr>
      <w:tr w:rsidR="00516FCF" w:rsidRPr="00374514" w14:paraId="542BC843" w14:textId="77777777" w:rsidTr="00C376C5">
        <w:tc>
          <w:tcPr>
            <w:tcW w:w="2425" w:type="pct"/>
            <w:vAlign w:val="center"/>
          </w:tcPr>
          <w:p w14:paraId="72166143" w14:textId="77777777" w:rsidR="00516FCF" w:rsidRPr="00DB4186" w:rsidRDefault="00516FCF" w:rsidP="00237E2D">
            <w:pPr>
              <w:spacing w:before="60" w:after="60"/>
              <w:rPr>
                <w:rFonts w:cs="Calibri"/>
                <w:szCs w:val="20"/>
              </w:rPr>
            </w:pPr>
            <w:r w:rsidRPr="00DB4186">
              <w:rPr>
                <w:rFonts w:eastAsia="Calibri" w:cs="Calibri"/>
                <w:szCs w:val="20"/>
              </w:rPr>
              <w:t>Location of Muster Point</w:t>
            </w:r>
          </w:p>
        </w:tc>
        <w:tc>
          <w:tcPr>
            <w:tcW w:w="2575" w:type="pct"/>
            <w:gridSpan w:val="3"/>
            <w:vAlign w:val="center"/>
          </w:tcPr>
          <w:p w14:paraId="5F9E3A34" w14:textId="77777777" w:rsidR="00516FCF" w:rsidRPr="00DB4186" w:rsidRDefault="00516FCF" w:rsidP="00237E2D">
            <w:pPr>
              <w:spacing w:before="60" w:after="60"/>
              <w:rPr>
                <w:rFonts w:cs="Calibri"/>
                <w:szCs w:val="20"/>
              </w:rPr>
            </w:pPr>
          </w:p>
        </w:tc>
      </w:tr>
      <w:tr w:rsidR="00237E2D" w:rsidRPr="00374514" w14:paraId="3F9E5BF9" w14:textId="77777777" w:rsidTr="00C376C5">
        <w:tc>
          <w:tcPr>
            <w:tcW w:w="2425" w:type="pct"/>
            <w:vAlign w:val="center"/>
          </w:tcPr>
          <w:p w14:paraId="2EAE9758" w14:textId="1DA403FF" w:rsidR="00237E2D" w:rsidRPr="00DB4186" w:rsidRDefault="00237E2D" w:rsidP="00237E2D">
            <w:pPr>
              <w:spacing w:before="60" w:after="60"/>
              <w:rPr>
                <w:rFonts w:cs="Calibri"/>
                <w:szCs w:val="20"/>
              </w:rPr>
            </w:pPr>
            <w:r w:rsidRPr="00DB4186">
              <w:rPr>
                <w:rFonts w:cs="Calibri"/>
                <w:szCs w:val="20"/>
              </w:rPr>
              <w:t>Emergency Response P</w:t>
            </w:r>
            <w:r w:rsidR="004B545F" w:rsidRPr="00DB4186">
              <w:rPr>
                <w:rFonts w:cs="Calibri"/>
                <w:szCs w:val="20"/>
              </w:rPr>
              <w:t>rocedures</w:t>
            </w:r>
            <w:r w:rsidRPr="00DB4186">
              <w:rPr>
                <w:rFonts w:cs="Calibri"/>
                <w:szCs w:val="20"/>
              </w:rPr>
              <w:t xml:space="preserve"> Available </w:t>
            </w:r>
          </w:p>
        </w:tc>
        <w:tc>
          <w:tcPr>
            <w:tcW w:w="515" w:type="pct"/>
            <w:vAlign w:val="center"/>
          </w:tcPr>
          <w:p w14:paraId="7AF0DF1C" w14:textId="77777777" w:rsidR="00237E2D" w:rsidRPr="00DB4186" w:rsidRDefault="00237E2D" w:rsidP="00237E2D">
            <w:pPr>
              <w:spacing w:before="60" w:after="60"/>
              <w:rPr>
                <w:rFonts w:cs="Calibri"/>
                <w:szCs w:val="20"/>
              </w:rPr>
            </w:pPr>
            <w:r w:rsidRPr="00DB4186">
              <w:rPr>
                <w:rFonts w:cs="Calibri"/>
                <w:szCs w:val="20"/>
              </w:rPr>
              <w:t xml:space="preserve">Yes </w:t>
            </w:r>
            <w:sdt>
              <w:sdtPr>
                <w:rPr>
                  <w:rFonts w:cs="Calibri"/>
                  <w:szCs w:val="20"/>
                </w:rPr>
                <w:id w:val="844595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B4186">
                  <w:rPr>
                    <w:rFonts w:ascii="Segoe UI Symbol" w:hAnsi="Segoe UI Symbol" w:cs="Segoe UI Symbol"/>
                    <w:szCs w:val="20"/>
                  </w:rPr>
                  <w:t>☐</w:t>
                </w:r>
              </w:sdtContent>
            </w:sdt>
          </w:p>
        </w:tc>
        <w:tc>
          <w:tcPr>
            <w:tcW w:w="590" w:type="pct"/>
            <w:vAlign w:val="center"/>
          </w:tcPr>
          <w:p w14:paraId="05AC34B4" w14:textId="4FA24D68" w:rsidR="00237E2D" w:rsidRPr="00DB4186" w:rsidRDefault="00237E2D" w:rsidP="00237E2D">
            <w:pPr>
              <w:spacing w:before="60" w:after="60"/>
              <w:rPr>
                <w:rFonts w:cs="Calibri"/>
                <w:szCs w:val="20"/>
              </w:rPr>
            </w:pPr>
            <w:r w:rsidRPr="00DB4186">
              <w:rPr>
                <w:rFonts w:cs="Calibri"/>
                <w:szCs w:val="20"/>
              </w:rPr>
              <w:t>No</w:t>
            </w:r>
            <w:r w:rsidR="00C376C5" w:rsidRPr="00DB4186">
              <w:rPr>
                <w:rFonts w:cs="Calibri"/>
                <w:szCs w:val="20"/>
              </w:rPr>
              <w:t xml:space="preserve"> </w:t>
            </w:r>
            <w:sdt>
              <w:sdtPr>
                <w:rPr>
                  <w:rFonts w:cs="Calibri"/>
                  <w:szCs w:val="20"/>
                </w:rPr>
                <w:id w:val="589585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B4186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sdtContent>
            </w:sdt>
          </w:p>
        </w:tc>
        <w:tc>
          <w:tcPr>
            <w:tcW w:w="1471" w:type="pct"/>
            <w:vAlign w:val="center"/>
          </w:tcPr>
          <w:p w14:paraId="3A6E96DC" w14:textId="7B38B348" w:rsidR="00237E2D" w:rsidRPr="00DB4186" w:rsidRDefault="00756D7E" w:rsidP="00237E2D">
            <w:pPr>
              <w:spacing w:before="60" w:after="60"/>
              <w:rPr>
                <w:rFonts w:cs="Calibri"/>
                <w:szCs w:val="20"/>
              </w:rPr>
            </w:pPr>
            <w:r w:rsidRPr="00DB4186">
              <w:rPr>
                <w:rFonts w:cs="Calibri"/>
                <w:szCs w:val="20"/>
              </w:rPr>
              <w:t>(</w:t>
            </w:r>
            <w:r w:rsidR="004B545F" w:rsidRPr="00DB4186">
              <w:rPr>
                <w:rFonts w:cs="Calibri"/>
                <w:szCs w:val="20"/>
              </w:rPr>
              <w:t xml:space="preserve">IN WHS MONITOR </w:t>
            </w:r>
            <w:r w:rsidRPr="00DB4186">
              <w:rPr>
                <w:rFonts w:cs="Calibri"/>
                <w:szCs w:val="20"/>
              </w:rPr>
              <w:t>–</w:t>
            </w:r>
            <w:r w:rsidR="004B545F" w:rsidRPr="00DB4186">
              <w:rPr>
                <w:rFonts w:cs="Calibri"/>
                <w:szCs w:val="20"/>
              </w:rPr>
              <w:t xml:space="preserve"> 005</w:t>
            </w:r>
            <w:r w:rsidRPr="00DB4186">
              <w:rPr>
                <w:rFonts w:cs="Calibri"/>
                <w:szCs w:val="20"/>
              </w:rPr>
              <w:t>)</w:t>
            </w:r>
          </w:p>
        </w:tc>
      </w:tr>
    </w:tbl>
    <w:p w14:paraId="393B486F" w14:textId="77777777" w:rsidR="00516FCF" w:rsidRPr="00374514" w:rsidRDefault="00516FCF" w:rsidP="00237E2D">
      <w:pPr>
        <w:spacing w:before="0" w:after="0"/>
        <w:rPr>
          <w:rFonts w:cs="Calibri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484A4C" w:themeColor="accent3" w:themeShade="80"/>
          <w:left w:val="single" w:sz="4" w:space="0" w:color="484A4C" w:themeColor="accent3" w:themeShade="80"/>
          <w:bottom w:val="single" w:sz="4" w:space="0" w:color="484A4C" w:themeColor="accent3" w:themeShade="80"/>
          <w:right w:val="single" w:sz="4" w:space="0" w:color="484A4C" w:themeColor="accent3" w:themeShade="80"/>
          <w:insideH w:val="single" w:sz="4" w:space="0" w:color="484A4C" w:themeColor="accent3" w:themeShade="80"/>
          <w:insideV w:val="single" w:sz="4" w:space="0" w:color="484A4C" w:themeColor="accent3" w:themeShade="8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2"/>
        <w:gridCol w:w="3599"/>
        <w:gridCol w:w="1083"/>
        <w:gridCol w:w="3255"/>
      </w:tblGrid>
      <w:tr w:rsidR="00516FCF" w:rsidRPr="00374514" w14:paraId="3DE53376" w14:textId="77777777" w:rsidTr="00C376C5">
        <w:trPr>
          <w:jc w:val="center"/>
        </w:trPr>
        <w:tc>
          <w:tcPr>
            <w:tcW w:w="5000" w:type="pct"/>
            <w:gridSpan w:val="4"/>
            <w:shd w:val="clear" w:color="auto" w:fill="FF9900"/>
          </w:tcPr>
          <w:p w14:paraId="32569029" w14:textId="77777777" w:rsidR="00516FCF" w:rsidRPr="00374514" w:rsidRDefault="00516FCF" w:rsidP="00E50B41">
            <w:pPr>
              <w:pStyle w:val="Tableheader"/>
              <w:ind w:left="57"/>
              <w:rPr>
                <w:rFonts w:cs="Calibri"/>
                <w:szCs w:val="22"/>
              </w:rPr>
            </w:pPr>
            <w:r w:rsidRPr="00374514">
              <w:rPr>
                <w:rFonts w:cs="Calibri"/>
                <w:szCs w:val="22"/>
              </w:rPr>
              <w:t>C</w:t>
            </w:r>
            <w:r w:rsidRPr="00374514">
              <w:rPr>
                <w:rFonts w:cs="Calibri"/>
                <w:spacing w:val="1"/>
                <w:szCs w:val="22"/>
              </w:rPr>
              <w:t>OMM</w:t>
            </w:r>
            <w:r w:rsidRPr="00374514">
              <w:rPr>
                <w:rFonts w:cs="Calibri"/>
                <w:szCs w:val="22"/>
              </w:rPr>
              <w:t>E</w:t>
            </w:r>
            <w:r w:rsidRPr="00374514">
              <w:rPr>
                <w:rFonts w:cs="Calibri"/>
                <w:spacing w:val="1"/>
                <w:szCs w:val="22"/>
              </w:rPr>
              <w:t>N</w:t>
            </w:r>
            <w:r w:rsidRPr="00374514">
              <w:rPr>
                <w:rFonts w:cs="Calibri"/>
                <w:szCs w:val="22"/>
              </w:rPr>
              <w:t>TS</w:t>
            </w:r>
            <w:r w:rsidRPr="00374514">
              <w:rPr>
                <w:rFonts w:cs="Calibri"/>
                <w:spacing w:val="1"/>
                <w:szCs w:val="22"/>
              </w:rPr>
              <w:t>/</w:t>
            </w:r>
            <w:r w:rsidRPr="00374514">
              <w:rPr>
                <w:rFonts w:cs="Calibri"/>
                <w:szCs w:val="22"/>
              </w:rPr>
              <w:t>C</w:t>
            </w:r>
            <w:r w:rsidRPr="00374514">
              <w:rPr>
                <w:rFonts w:cs="Calibri"/>
                <w:spacing w:val="1"/>
                <w:szCs w:val="22"/>
              </w:rPr>
              <w:t>ONC</w:t>
            </w:r>
            <w:r w:rsidRPr="00374514">
              <w:rPr>
                <w:rFonts w:cs="Calibri"/>
                <w:spacing w:val="-2"/>
                <w:szCs w:val="22"/>
              </w:rPr>
              <w:t>E</w:t>
            </w:r>
            <w:r w:rsidRPr="00374514">
              <w:rPr>
                <w:rFonts w:cs="Calibri"/>
                <w:spacing w:val="1"/>
                <w:szCs w:val="22"/>
              </w:rPr>
              <w:t>RN</w:t>
            </w:r>
            <w:r w:rsidRPr="00374514">
              <w:rPr>
                <w:rFonts w:cs="Calibri"/>
                <w:szCs w:val="22"/>
              </w:rPr>
              <w:t>S/ISSU</w:t>
            </w:r>
            <w:r w:rsidRPr="00374514">
              <w:rPr>
                <w:rFonts w:cs="Calibri"/>
                <w:spacing w:val="1"/>
                <w:szCs w:val="22"/>
              </w:rPr>
              <w:t>E</w:t>
            </w:r>
            <w:r w:rsidRPr="00374514">
              <w:rPr>
                <w:rFonts w:cs="Calibri"/>
                <w:szCs w:val="22"/>
              </w:rPr>
              <w:t>S</w:t>
            </w:r>
            <w:r w:rsidRPr="00374514">
              <w:rPr>
                <w:rFonts w:cs="Calibri"/>
                <w:spacing w:val="-2"/>
                <w:szCs w:val="22"/>
              </w:rPr>
              <w:t>/</w:t>
            </w:r>
            <w:r w:rsidRPr="00374514">
              <w:rPr>
                <w:rFonts w:cs="Calibri"/>
                <w:szCs w:val="22"/>
              </w:rPr>
              <w:t>FE</w:t>
            </w:r>
            <w:r w:rsidRPr="00374514">
              <w:rPr>
                <w:rFonts w:cs="Calibri"/>
                <w:spacing w:val="1"/>
                <w:szCs w:val="22"/>
              </w:rPr>
              <w:t>EDB</w:t>
            </w:r>
            <w:r w:rsidRPr="00374514">
              <w:rPr>
                <w:rFonts w:cs="Calibri"/>
                <w:szCs w:val="22"/>
              </w:rPr>
              <w:t>A</w:t>
            </w:r>
            <w:r w:rsidRPr="00374514">
              <w:rPr>
                <w:rFonts w:cs="Calibri"/>
                <w:spacing w:val="1"/>
                <w:szCs w:val="22"/>
              </w:rPr>
              <w:t>C</w:t>
            </w:r>
            <w:r w:rsidRPr="00374514">
              <w:rPr>
                <w:rFonts w:cs="Calibri"/>
                <w:szCs w:val="22"/>
              </w:rPr>
              <w:t>K</w:t>
            </w:r>
          </w:p>
        </w:tc>
      </w:tr>
      <w:tr w:rsidR="00516FCF" w:rsidRPr="00374514" w14:paraId="359C9B77" w14:textId="77777777" w:rsidTr="00DB4186">
        <w:trPr>
          <w:trHeight w:val="852"/>
          <w:jc w:val="center"/>
        </w:trPr>
        <w:tc>
          <w:tcPr>
            <w:tcW w:w="5000" w:type="pct"/>
            <w:gridSpan w:val="4"/>
          </w:tcPr>
          <w:p w14:paraId="58259A48" w14:textId="0172BA03" w:rsidR="009122A8" w:rsidRPr="00374514" w:rsidRDefault="00DB4186" w:rsidP="00367ECC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DB4186" w:rsidRPr="00374514" w14:paraId="54F52A40" w14:textId="77777777" w:rsidTr="00C376C5">
        <w:trPr>
          <w:trHeight w:val="252"/>
          <w:jc w:val="center"/>
        </w:trPr>
        <w:tc>
          <w:tcPr>
            <w:tcW w:w="878" w:type="pct"/>
            <w:shd w:val="clear" w:color="auto" w:fill="FF9900"/>
          </w:tcPr>
          <w:p w14:paraId="5404FFDE" w14:textId="77777777" w:rsidR="00516FCF" w:rsidRPr="00374514" w:rsidRDefault="00516FCF" w:rsidP="00367ECC">
            <w:pPr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b/>
                <w:color w:val="FFFFFF"/>
                <w:sz w:val="22"/>
                <w:szCs w:val="22"/>
              </w:rPr>
              <w:t>Supervisor</w:t>
            </w:r>
            <w:r w:rsidRPr="00374514">
              <w:rPr>
                <w:rFonts w:eastAsia="Calibri" w:cs="Calibri"/>
                <w:b/>
                <w:color w:val="FFFFFF"/>
                <w:spacing w:val="-5"/>
                <w:sz w:val="22"/>
                <w:szCs w:val="22"/>
              </w:rPr>
              <w:t xml:space="preserve"> </w:t>
            </w:r>
            <w:r w:rsidRPr="00374514">
              <w:rPr>
                <w:rFonts w:eastAsia="Calibri" w:cs="Calibri"/>
                <w:b/>
                <w:color w:val="FFFFFF"/>
                <w:spacing w:val="1"/>
                <w:sz w:val="22"/>
                <w:szCs w:val="22"/>
              </w:rPr>
              <w:t>N</w:t>
            </w:r>
            <w:r w:rsidRPr="00374514">
              <w:rPr>
                <w:rFonts w:eastAsia="Calibri" w:cs="Calibri"/>
                <w:b/>
                <w:color w:val="FFFFFF"/>
                <w:sz w:val="22"/>
                <w:szCs w:val="22"/>
              </w:rPr>
              <w:t>a</w:t>
            </w:r>
            <w:r w:rsidRPr="00374514">
              <w:rPr>
                <w:rFonts w:eastAsia="Calibri" w:cs="Calibri"/>
                <w:b/>
                <w:color w:val="FFFFFF"/>
                <w:spacing w:val="1"/>
                <w:sz w:val="22"/>
                <w:szCs w:val="22"/>
              </w:rPr>
              <w:t>m</w:t>
            </w:r>
            <w:r w:rsidRPr="00374514">
              <w:rPr>
                <w:rFonts w:eastAsia="Calibri" w:cs="Calibri"/>
                <w:b/>
                <w:color w:val="FFFFFF"/>
                <w:sz w:val="22"/>
                <w:szCs w:val="22"/>
              </w:rPr>
              <w:t>e:</w:t>
            </w:r>
          </w:p>
        </w:tc>
        <w:tc>
          <w:tcPr>
            <w:tcW w:w="1870" w:type="pct"/>
          </w:tcPr>
          <w:p w14:paraId="5ED8C71B" w14:textId="77777777" w:rsidR="00516FCF" w:rsidRPr="00374514" w:rsidRDefault="00516FCF" w:rsidP="00367ECC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561" w:type="pct"/>
            <w:shd w:val="clear" w:color="auto" w:fill="FF9900"/>
          </w:tcPr>
          <w:p w14:paraId="3D5B4062" w14:textId="77777777" w:rsidR="00516FCF" w:rsidRPr="00374514" w:rsidRDefault="00516FCF" w:rsidP="00367ECC">
            <w:pPr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b/>
                <w:color w:val="FFFFFF"/>
                <w:sz w:val="22"/>
                <w:szCs w:val="22"/>
              </w:rPr>
              <w:t>S</w:t>
            </w:r>
            <w:r w:rsidRPr="00374514">
              <w:rPr>
                <w:rFonts w:eastAsia="Calibri" w:cs="Calibri"/>
                <w:b/>
                <w:color w:val="FFFFFF"/>
                <w:spacing w:val="-1"/>
                <w:sz w:val="22"/>
                <w:szCs w:val="22"/>
              </w:rPr>
              <w:t>ig</w:t>
            </w:r>
            <w:r w:rsidRPr="00374514">
              <w:rPr>
                <w:rFonts w:eastAsia="Calibri" w:cs="Calibri"/>
                <w:b/>
                <w:color w:val="FFFFFF"/>
                <w:spacing w:val="1"/>
                <w:sz w:val="22"/>
                <w:szCs w:val="22"/>
              </w:rPr>
              <w:t>n</w:t>
            </w:r>
            <w:r w:rsidRPr="00374514">
              <w:rPr>
                <w:rFonts w:eastAsia="Calibri" w:cs="Calibri"/>
                <w:b/>
                <w:color w:val="FFFFFF"/>
                <w:sz w:val="22"/>
                <w:szCs w:val="22"/>
              </w:rPr>
              <w:t>at</w:t>
            </w:r>
            <w:r w:rsidRPr="00374514">
              <w:rPr>
                <w:rFonts w:eastAsia="Calibri" w:cs="Calibri"/>
                <w:b/>
                <w:color w:val="FFFFFF"/>
                <w:spacing w:val="2"/>
                <w:sz w:val="22"/>
                <w:szCs w:val="22"/>
              </w:rPr>
              <w:t>u</w:t>
            </w:r>
            <w:r w:rsidRPr="00374514">
              <w:rPr>
                <w:rFonts w:eastAsia="Calibri" w:cs="Calibri"/>
                <w:b/>
                <w:color w:val="FFFFFF"/>
                <w:spacing w:val="1"/>
                <w:sz w:val="22"/>
                <w:szCs w:val="22"/>
              </w:rPr>
              <w:t>r</w:t>
            </w:r>
            <w:r w:rsidRPr="00374514">
              <w:rPr>
                <w:rFonts w:eastAsia="Calibri" w:cs="Calibri"/>
                <w:b/>
                <w:color w:val="FFFFFF"/>
                <w:sz w:val="22"/>
                <w:szCs w:val="22"/>
              </w:rPr>
              <w:t>e:</w:t>
            </w:r>
          </w:p>
        </w:tc>
        <w:tc>
          <w:tcPr>
            <w:tcW w:w="1691" w:type="pct"/>
          </w:tcPr>
          <w:p w14:paraId="70C1C6D1" w14:textId="77777777" w:rsidR="00516FCF" w:rsidRPr="00374514" w:rsidRDefault="00516FCF" w:rsidP="00367ECC">
            <w:pPr>
              <w:rPr>
                <w:rFonts w:cs="Calibri"/>
                <w:sz w:val="22"/>
                <w:szCs w:val="22"/>
              </w:rPr>
            </w:pPr>
          </w:p>
        </w:tc>
      </w:tr>
    </w:tbl>
    <w:p w14:paraId="42856802" w14:textId="77777777" w:rsidR="002A2807" w:rsidRDefault="002A2807"/>
    <w:tbl>
      <w:tblPr>
        <w:tblW w:w="5011" w:type="pct"/>
        <w:jc w:val="center"/>
        <w:tblBorders>
          <w:top w:val="single" w:sz="4" w:space="0" w:color="484A4C" w:themeColor="accent3" w:themeShade="80"/>
          <w:left w:val="single" w:sz="4" w:space="0" w:color="484A4C" w:themeColor="accent3" w:themeShade="80"/>
          <w:bottom w:val="single" w:sz="4" w:space="0" w:color="484A4C" w:themeColor="accent3" w:themeShade="80"/>
          <w:right w:val="single" w:sz="4" w:space="0" w:color="484A4C" w:themeColor="accent3" w:themeShade="80"/>
          <w:insideH w:val="single" w:sz="4" w:space="0" w:color="484A4C" w:themeColor="accent3" w:themeShade="80"/>
          <w:insideV w:val="single" w:sz="4" w:space="0" w:color="484A4C" w:themeColor="accent3" w:themeShade="8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482"/>
        <w:gridCol w:w="1433"/>
        <w:gridCol w:w="395"/>
        <w:gridCol w:w="411"/>
        <w:gridCol w:w="1376"/>
        <w:gridCol w:w="708"/>
        <w:gridCol w:w="2339"/>
        <w:gridCol w:w="1772"/>
      </w:tblGrid>
      <w:tr w:rsidR="00712E16" w:rsidRPr="00374514" w14:paraId="59E7E88D" w14:textId="53AE9ED5" w:rsidTr="005125C4">
        <w:trPr>
          <w:trHeight w:hRule="exact" w:val="425"/>
          <w:jc w:val="center"/>
        </w:trPr>
        <w:tc>
          <w:tcPr>
            <w:tcW w:w="629" w:type="pct"/>
            <w:gridSpan w:val="2"/>
            <w:tcBorders>
              <w:bottom w:val="single" w:sz="4" w:space="0" w:color="484A4C" w:themeColor="accent3" w:themeShade="80"/>
            </w:tcBorders>
            <w:shd w:val="clear" w:color="auto" w:fill="FF9900"/>
          </w:tcPr>
          <w:p w14:paraId="1B6EBD92" w14:textId="77777777" w:rsidR="00712E16" w:rsidRPr="00374514" w:rsidRDefault="00712E16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2A2807">
              <w:rPr>
                <w:rFonts w:cs="Calibri"/>
                <w:b/>
                <w:color w:val="FFFFFF" w:themeColor="text2"/>
                <w:sz w:val="22"/>
                <w:szCs w:val="22"/>
              </w:rPr>
              <w:t xml:space="preserve">Prestart 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-1785186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42" w:type="pct"/>
                <w:tcBorders>
                  <w:bottom w:val="single" w:sz="4" w:space="0" w:color="484A4C" w:themeColor="accent3" w:themeShade="80"/>
                </w:tcBorders>
                <w:shd w:val="clear" w:color="auto" w:fill="FFFFFF" w:themeFill="text2"/>
              </w:tcPr>
              <w:p w14:paraId="026B48C2" w14:textId="77777777" w:rsidR="00712E16" w:rsidRPr="00374514" w:rsidRDefault="00712E16" w:rsidP="00E50B41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 w:rsidRPr="00374514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7" w:type="pct"/>
            <w:gridSpan w:val="2"/>
            <w:tcBorders>
              <w:bottom w:val="single" w:sz="4" w:space="0" w:color="484A4C" w:themeColor="accent3" w:themeShade="80"/>
            </w:tcBorders>
            <w:shd w:val="clear" w:color="auto" w:fill="FF9900"/>
          </w:tcPr>
          <w:p w14:paraId="68D2EF39" w14:textId="77777777" w:rsidR="00712E16" w:rsidRPr="002A2807" w:rsidRDefault="00712E16" w:rsidP="00E50B41">
            <w:pPr>
              <w:spacing w:before="60" w:after="60"/>
              <w:ind w:left="57"/>
              <w:rPr>
                <w:rFonts w:cs="Calibri"/>
                <w:b/>
                <w:color w:val="FFFFFF" w:themeColor="text2"/>
                <w:sz w:val="22"/>
                <w:szCs w:val="22"/>
              </w:rPr>
            </w:pPr>
            <w:r w:rsidRPr="002A2807">
              <w:rPr>
                <w:rFonts w:cs="Calibri"/>
                <w:b/>
                <w:color w:val="FFFFFF" w:themeColor="text2"/>
                <w:sz w:val="22"/>
                <w:szCs w:val="22"/>
              </w:rPr>
              <w:t>Too</w:t>
            </w:r>
            <w:r w:rsidRPr="00DB4186">
              <w:rPr>
                <w:rFonts w:cs="Calibri"/>
                <w:b/>
                <w:color w:val="FFFFFF" w:themeColor="text2"/>
                <w:sz w:val="22"/>
                <w:szCs w:val="22"/>
                <w:shd w:val="clear" w:color="auto" w:fill="FF9900"/>
              </w:rPr>
              <w:t>lbox</w:t>
            </w:r>
          </w:p>
        </w:tc>
        <w:tc>
          <w:tcPr>
            <w:tcW w:w="712" w:type="pct"/>
            <w:tcBorders>
              <w:bottom w:val="single" w:sz="4" w:space="0" w:color="484A4C" w:themeColor="accent3" w:themeShade="80"/>
            </w:tcBorders>
            <w:shd w:val="clear" w:color="auto" w:fill="FFFFFF" w:themeFill="text2"/>
          </w:tcPr>
          <w:p w14:paraId="7F30591D" w14:textId="0231C220" w:rsidR="00712E16" w:rsidRPr="00374514" w:rsidRDefault="00000000" w:rsidP="00C376C5">
            <w:pPr>
              <w:tabs>
                <w:tab w:val="center" w:pos="1113"/>
              </w:tabs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sdt>
              <w:sdtPr>
                <w:rPr>
                  <w:rFonts w:eastAsia="Calibri" w:cs="Calibri"/>
                  <w:sz w:val="22"/>
                  <w:szCs w:val="22"/>
                </w:rPr>
                <w:id w:val="-1004745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2E16" w:rsidRPr="00374514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712E16">
              <w:rPr>
                <w:rFonts w:eastAsia="Calibri" w:cs="Calibri"/>
                <w:sz w:val="22"/>
                <w:szCs w:val="22"/>
              </w:rPr>
              <w:tab/>
            </w:r>
          </w:p>
        </w:tc>
        <w:tc>
          <w:tcPr>
            <w:tcW w:w="367" w:type="pct"/>
            <w:tcBorders>
              <w:bottom w:val="single" w:sz="4" w:space="0" w:color="484A4C" w:themeColor="accent3" w:themeShade="80"/>
            </w:tcBorders>
            <w:shd w:val="clear" w:color="auto" w:fill="FF9900"/>
          </w:tcPr>
          <w:p w14:paraId="7CD7A498" w14:textId="77777777" w:rsidR="00712E16" w:rsidRPr="00374514" w:rsidRDefault="00712E16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b/>
                <w:color w:val="FFFFFF"/>
                <w:spacing w:val="-1"/>
                <w:sz w:val="22"/>
                <w:szCs w:val="22"/>
              </w:rPr>
              <w:t>D</w:t>
            </w:r>
            <w:r w:rsidRPr="00374514">
              <w:rPr>
                <w:rFonts w:eastAsia="Calibri" w:cs="Calibri"/>
                <w:b/>
                <w:color w:val="FFFFFF"/>
                <w:sz w:val="22"/>
                <w:szCs w:val="22"/>
              </w:rPr>
              <w:t>ATE</w:t>
            </w:r>
          </w:p>
        </w:tc>
        <w:tc>
          <w:tcPr>
            <w:tcW w:w="1212" w:type="pct"/>
            <w:tcBorders>
              <w:bottom w:val="single" w:sz="4" w:space="0" w:color="484A4C" w:themeColor="accent3" w:themeShade="80"/>
            </w:tcBorders>
          </w:tcPr>
          <w:p w14:paraId="77D24D2E" w14:textId="77777777" w:rsidR="00712E16" w:rsidRPr="00374514" w:rsidRDefault="00712E16" w:rsidP="00E50B41">
            <w:pPr>
              <w:spacing w:before="60" w:after="60"/>
              <w:ind w:left="57"/>
              <w:rPr>
                <w:rFonts w:cs="Calibri"/>
                <w:sz w:val="22"/>
                <w:szCs w:val="22"/>
              </w:rPr>
            </w:pPr>
          </w:p>
        </w:tc>
        <w:tc>
          <w:tcPr>
            <w:tcW w:w="918" w:type="pct"/>
            <w:tcBorders>
              <w:bottom w:val="single" w:sz="4" w:space="0" w:color="484A4C" w:themeColor="accent3" w:themeShade="80"/>
            </w:tcBorders>
          </w:tcPr>
          <w:p w14:paraId="6D1028F8" w14:textId="77777777" w:rsidR="00712E16" w:rsidRPr="00374514" w:rsidRDefault="00712E16" w:rsidP="00E50B41">
            <w:pPr>
              <w:spacing w:before="60" w:after="60"/>
              <w:ind w:left="57"/>
              <w:rPr>
                <w:rFonts w:cs="Calibri"/>
                <w:sz w:val="22"/>
                <w:szCs w:val="22"/>
              </w:rPr>
            </w:pPr>
          </w:p>
        </w:tc>
      </w:tr>
      <w:tr w:rsidR="00712E16" w:rsidRPr="00374514" w14:paraId="6A5F27F1" w14:textId="200098E6" w:rsidTr="005125C4">
        <w:trPr>
          <w:trHeight w:hRule="exact" w:val="398"/>
          <w:jc w:val="center"/>
        </w:trPr>
        <w:tc>
          <w:tcPr>
            <w:tcW w:w="4080" w:type="pct"/>
            <w:gridSpan w:val="8"/>
            <w:tcBorders>
              <w:bottom w:val="single" w:sz="4" w:space="0" w:color="484A4C" w:themeColor="accent3" w:themeShade="80"/>
            </w:tcBorders>
            <w:shd w:val="clear" w:color="auto" w:fill="FFFFCC"/>
            <w:vAlign w:val="center"/>
          </w:tcPr>
          <w:p w14:paraId="30D15964" w14:textId="77777777" w:rsidR="00712E16" w:rsidRPr="00374514" w:rsidRDefault="00712E16" w:rsidP="00825621">
            <w:pPr>
              <w:spacing w:before="60" w:after="60"/>
              <w:ind w:left="57"/>
              <w:rPr>
                <w:rFonts w:cs="Calibri"/>
                <w:b/>
                <w:color w:val="FFFFFF" w:themeColor="text2"/>
                <w:sz w:val="22"/>
                <w:szCs w:val="22"/>
              </w:rPr>
            </w:pPr>
            <w:r w:rsidRPr="00DB4186">
              <w:rPr>
                <w:rFonts w:cs="Calibri"/>
                <w:b/>
                <w:color w:val="auto"/>
                <w:sz w:val="22"/>
                <w:szCs w:val="22"/>
              </w:rPr>
              <w:t>BY SIGNING THIS PRESTART, I CONFIRM THAT I AM ‘FIT FOR WORK’</w:t>
            </w:r>
          </w:p>
        </w:tc>
        <w:tc>
          <w:tcPr>
            <w:tcW w:w="918" w:type="pct"/>
            <w:tcBorders>
              <w:bottom w:val="single" w:sz="4" w:space="0" w:color="484A4C" w:themeColor="accent3" w:themeShade="80"/>
            </w:tcBorders>
            <w:shd w:val="clear" w:color="auto" w:fill="FFFFCC"/>
          </w:tcPr>
          <w:p w14:paraId="51F66B1F" w14:textId="77777777" w:rsidR="00712E16" w:rsidRPr="00DB4186" w:rsidRDefault="00712E16" w:rsidP="00825621">
            <w:pPr>
              <w:spacing w:before="60" w:after="60"/>
              <w:ind w:left="57"/>
              <w:rPr>
                <w:rFonts w:cs="Calibri"/>
                <w:b/>
                <w:color w:val="auto"/>
                <w:sz w:val="22"/>
                <w:szCs w:val="22"/>
              </w:rPr>
            </w:pPr>
          </w:p>
        </w:tc>
      </w:tr>
      <w:tr w:rsidR="00712E16" w:rsidRPr="00374514" w14:paraId="543742D6" w14:textId="75786D9C" w:rsidTr="005125C4">
        <w:trPr>
          <w:trHeight w:hRule="exact" w:val="398"/>
          <w:jc w:val="center"/>
        </w:trPr>
        <w:tc>
          <w:tcPr>
            <w:tcW w:w="380" w:type="pct"/>
            <w:shd w:val="clear" w:color="auto" w:fill="595959" w:themeFill="text1" w:themeFillTint="A6"/>
            <w:vAlign w:val="center"/>
          </w:tcPr>
          <w:p w14:paraId="5F8C47DA" w14:textId="77777777" w:rsidR="00712E16" w:rsidRPr="00374514" w:rsidRDefault="00712E16" w:rsidP="00E50B41">
            <w:pPr>
              <w:spacing w:before="60" w:after="60"/>
              <w:ind w:left="57"/>
              <w:rPr>
                <w:rFonts w:eastAsia="Calibri" w:cs="Calibri"/>
                <w:color w:val="FFFFFF" w:themeColor="text2"/>
                <w:sz w:val="22"/>
                <w:szCs w:val="22"/>
              </w:rPr>
            </w:pPr>
            <w:r w:rsidRPr="00374514">
              <w:rPr>
                <w:rFonts w:eastAsia="Calibri" w:cs="Calibri"/>
                <w:color w:val="FFFFFF" w:themeColor="text2"/>
                <w:sz w:val="22"/>
                <w:szCs w:val="22"/>
              </w:rPr>
              <w:t>#</w:t>
            </w:r>
          </w:p>
        </w:tc>
        <w:tc>
          <w:tcPr>
            <w:tcW w:w="1195" w:type="pct"/>
            <w:gridSpan w:val="3"/>
            <w:shd w:val="clear" w:color="auto" w:fill="595959" w:themeFill="text1" w:themeFillTint="A6"/>
            <w:vAlign w:val="center"/>
          </w:tcPr>
          <w:p w14:paraId="23AD6757" w14:textId="77777777" w:rsidR="00712E16" w:rsidRPr="00374514" w:rsidRDefault="00712E16" w:rsidP="00825621">
            <w:pPr>
              <w:spacing w:before="60" w:after="60"/>
              <w:ind w:left="57"/>
              <w:rPr>
                <w:rFonts w:cs="Calibri"/>
                <w:b/>
                <w:color w:val="FFFFFF" w:themeColor="text2"/>
                <w:sz w:val="22"/>
                <w:szCs w:val="22"/>
              </w:rPr>
            </w:pPr>
            <w:r w:rsidRPr="00374514">
              <w:rPr>
                <w:rFonts w:cs="Calibri"/>
                <w:b/>
                <w:color w:val="FFFFFF" w:themeColor="text2"/>
                <w:sz w:val="22"/>
                <w:szCs w:val="22"/>
              </w:rPr>
              <w:t>NAME</w:t>
            </w:r>
          </w:p>
        </w:tc>
        <w:tc>
          <w:tcPr>
            <w:tcW w:w="926" w:type="pct"/>
            <w:gridSpan w:val="2"/>
            <w:shd w:val="clear" w:color="auto" w:fill="595959" w:themeFill="text1" w:themeFillTint="A6"/>
            <w:vAlign w:val="center"/>
          </w:tcPr>
          <w:p w14:paraId="4E6232B8" w14:textId="77777777" w:rsidR="00712E16" w:rsidRPr="00374514" w:rsidRDefault="00712E16" w:rsidP="00825621">
            <w:pPr>
              <w:spacing w:before="60" w:after="60"/>
              <w:ind w:left="57"/>
              <w:rPr>
                <w:rFonts w:cs="Calibri"/>
                <w:b/>
                <w:color w:val="FFFFFF" w:themeColor="text2"/>
                <w:sz w:val="22"/>
                <w:szCs w:val="22"/>
              </w:rPr>
            </w:pPr>
            <w:r w:rsidRPr="00374514">
              <w:rPr>
                <w:rFonts w:cs="Calibri"/>
                <w:b/>
                <w:color w:val="FFFFFF" w:themeColor="text2"/>
                <w:sz w:val="22"/>
                <w:szCs w:val="22"/>
              </w:rPr>
              <w:t>EMPLOYER</w:t>
            </w:r>
          </w:p>
        </w:tc>
        <w:tc>
          <w:tcPr>
            <w:tcW w:w="1579" w:type="pct"/>
            <w:gridSpan w:val="2"/>
            <w:shd w:val="clear" w:color="auto" w:fill="595959" w:themeFill="text1" w:themeFillTint="A6"/>
            <w:vAlign w:val="center"/>
          </w:tcPr>
          <w:p w14:paraId="2840ACF0" w14:textId="77777777" w:rsidR="00712E16" w:rsidRPr="00374514" w:rsidRDefault="00712E16" w:rsidP="00825621">
            <w:pPr>
              <w:spacing w:before="60" w:after="60"/>
              <w:ind w:left="57"/>
              <w:rPr>
                <w:rFonts w:cs="Calibri"/>
                <w:b/>
                <w:color w:val="FFFFFF" w:themeColor="text2"/>
                <w:sz w:val="22"/>
                <w:szCs w:val="22"/>
              </w:rPr>
            </w:pPr>
            <w:r w:rsidRPr="00374514">
              <w:rPr>
                <w:rFonts w:cs="Calibri"/>
                <w:b/>
                <w:color w:val="FFFFFF" w:themeColor="text2"/>
                <w:sz w:val="22"/>
                <w:szCs w:val="22"/>
              </w:rPr>
              <w:t>SIGNATURE</w:t>
            </w:r>
          </w:p>
        </w:tc>
        <w:tc>
          <w:tcPr>
            <w:tcW w:w="918" w:type="pct"/>
            <w:shd w:val="clear" w:color="auto" w:fill="595959" w:themeFill="text1" w:themeFillTint="A6"/>
          </w:tcPr>
          <w:p w14:paraId="2811E259" w14:textId="77777777" w:rsidR="00712E16" w:rsidRPr="00374514" w:rsidRDefault="00712E16" w:rsidP="00825621">
            <w:pPr>
              <w:spacing w:before="60" w:after="60"/>
              <w:ind w:left="57"/>
              <w:rPr>
                <w:rFonts w:cs="Calibri"/>
                <w:b/>
                <w:color w:val="FFFFFF" w:themeColor="text2"/>
                <w:sz w:val="22"/>
                <w:szCs w:val="22"/>
              </w:rPr>
            </w:pPr>
          </w:p>
        </w:tc>
      </w:tr>
      <w:tr w:rsidR="00712E16" w:rsidRPr="00374514" w14:paraId="1C8DDD36" w14:textId="512540BB" w:rsidTr="005125C4">
        <w:trPr>
          <w:trHeight w:hRule="exact" w:val="302"/>
          <w:jc w:val="center"/>
        </w:trPr>
        <w:tc>
          <w:tcPr>
            <w:tcW w:w="380" w:type="pct"/>
          </w:tcPr>
          <w:p w14:paraId="670BE8CD" w14:textId="77777777" w:rsidR="00712E16" w:rsidRPr="00DB4186" w:rsidRDefault="00712E16" w:rsidP="00516FCF">
            <w:pPr>
              <w:pStyle w:val="ListParagraph"/>
              <w:numPr>
                <w:ilvl w:val="0"/>
                <w:numId w:val="37"/>
              </w:numPr>
              <w:tabs>
                <w:tab w:val="left" w:pos="462"/>
              </w:tabs>
              <w:spacing w:before="84"/>
              <w:rPr>
                <w:rFonts w:eastAsia="Calibri" w:cs="Calibri"/>
                <w:color w:val="auto"/>
                <w:sz w:val="15"/>
                <w:szCs w:val="15"/>
              </w:rPr>
            </w:pPr>
          </w:p>
        </w:tc>
        <w:tc>
          <w:tcPr>
            <w:tcW w:w="1195" w:type="pct"/>
            <w:gridSpan w:val="3"/>
          </w:tcPr>
          <w:p w14:paraId="4EEEF13D" w14:textId="77777777" w:rsidR="00712E16" w:rsidRPr="00DB4186" w:rsidRDefault="00712E16" w:rsidP="002A2807">
            <w:pPr>
              <w:rPr>
                <w:sz w:val="15"/>
                <w:szCs w:val="15"/>
              </w:rPr>
            </w:pPr>
          </w:p>
        </w:tc>
        <w:tc>
          <w:tcPr>
            <w:tcW w:w="926" w:type="pct"/>
            <w:gridSpan w:val="2"/>
          </w:tcPr>
          <w:p w14:paraId="3FA99929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  <w:tc>
          <w:tcPr>
            <w:tcW w:w="1579" w:type="pct"/>
            <w:gridSpan w:val="2"/>
          </w:tcPr>
          <w:p w14:paraId="6865983A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  <w:tc>
          <w:tcPr>
            <w:tcW w:w="918" w:type="pct"/>
          </w:tcPr>
          <w:p w14:paraId="1D311BF4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</w:tr>
      <w:tr w:rsidR="00712E16" w:rsidRPr="00374514" w14:paraId="4F503EDF" w14:textId="000A2734" w:rsidTr="005125C4">
        <w:trPr>
          <w:trHeight w:hRule="exact" w:val="278"/>
          <w:jc w:val="center"/>
        </w:trPr>
        <w:tc>
          <w:tcPr>
            <w:tcW w:w="380" w:type="pct"/>
          </w:tcPr>
          <w:p w14:paraId="096C28ED" w14:textId="77777777" w:rsidR="00712E16" w:rsidRPr="00DB4186" w:rsidRDefault="00712E16" w:rsidP="00516FCF">
            <w:pPr>
              <w:pStyle w:val="ListParagraph"/>
              <w:numPr>
                <w:ilvl w:val="0"/>
                <w:numId w:val="37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</w:p>
        </w:tc>
        <w:tc>
          <w:tcPr>
            <w:tcW w:w="1195" w:type="pct"/>
            <w:gridSpan w:val="3"/>
          </w:tcPr>
          <w:p w14:paraId="156ACA71" w14:textId="77777777" w:rsidR="00712E16" w:rsidRPr="00DB4186" w:rsidRDefault="00712E16" w:rsidP="002A2807">
            <w:pPr>
              <w:rPr>
                <w:sz w:val="15"/>
                <w:szCs w:val="15"/>
              </w:rPr>
            </w:pPr>
          </w:p>
        </w:tc>
        <w:tc>
          <w:tcPr>
            <w:tcW w:w="926" w:type="pct"/>
            <w:gridSpan w:val="2"/>
          </w:tcPr>
          <w:p w14:paraId="3CE50953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  <w:tc>
          <w:tcPr>
            <w:tcW w:w="1579" w:type="pct"/>
            <w:gridSpan w:val="2"/>
          </w:tcPr>
          <w:p w14:paraId="39A37870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  <w:tc>
          <w:tcPr>
            <w:tcW w:w="918" w:type="pct"/>
          </w:tcPr>
          <w:p w14:paraId="208E94EA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</w:tr>
      <w:tr w:rsidR="00712E16" w:rsidRPr="00374514" w14:paraId="2B8A708F" w14:textId="18F39021" w:rsidTr="005125C4">
        <w:trPr>
          <w:trHeight w:hRule="exact" w:val="282"/>
          <w:jc w:val="center"/>
        </w:trPr>
        <w:tc>
          <w:tcPr>
            <w:tcW w:w="380" w:type="pct"/>
          </w:tcPr>
          <w:p w14:paraId="5488D737" w14:textId="77777777" w:rsidR="00712E16" w:rsidRPr="00DB4186" w:rsidRDefault="00712E16" w:rsidP="00516FCF">
            <w:pPr>
              <w:pStyle w:val="ListParagraph"/>
              <w:numPr>
                <w:ilvl w:val="0"/>
                <w:numId w:val="37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</w:p>
        </w:tc>
        <w:tc>
          <w:tcPr>
            <w:tcW w:w="1195" w:type="pct"/>
            <w:gridSpan w:val="3"/>
          </w:tcPr>
          <w:p w14:paraId="20B52988" w14:textId="77777777" w:rsidR="00712E16" w:rsidRPr="00DB4186" w:rsidRDefault="00712E16" w:rsidP="002A2807">
            <w:pPr>
              <w:rPr>
                <w:sz w:val="15"/>
                <w:szCs w:val="15"/>
              </w:rPr>
            </w:pPr>
          </w:p>
        </w:tc>
        <w:tc>
          <w:tcPr>
            <w:tcW w:w="926" w:type="pct"/>
            <w:gridSpan w:val="2"/>
          </w:tcPr>
          <w:p w14:paraId="610703FF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  <w:tc>
          <w:tcPr>
            <w:tcW w:w="1579" w:type="pct"/>
            <w:gridSpan w:val="2"/>
          </w:tcPr>
          <w:p w14:paraId="65313350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  <w:tc>
          <w:tcPr>
            <w:tcW w:w="918" w:type="pct"/>
          </w:tcPr>
          <w:p w14:paraId="52ED0F2A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</w:tr>
      <w:tr w:rsidR="00712E16" w:rsidRPr="00374514" w14:paraId="0B707AD0" w14:textId="6B6B9B8B" w:rsidTr="005125C4">
        <w:trPr>
          <w:trHeight w:hRule="exact" w:val="286"/>
          <w:jc w:val="center"/>
        </w:trPr>
        <w:tc>
          <w:tcPr>
            <w:tcW w:w="380" w:type="pct"/>
          </w:tcPr>
          <w:p w14:paraId="790CF862" w14:textId="77777777" w:rsidR="00712E16" w:rsidRPr="00DB4186" w:rsidRDefault="00712E16" w:rsidP="00516FCF">
            <w:pPr>
              <w:pStyle w:val="ListParagraph"/>
              <w:numPr>
                <w:ilvl w:val="0"/>
                <w:numId w:val="37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</w:p>
        </w:tc>
        <w:tc>
          <w:tcPr>
            <w:tcW w:w="1195" w:type="pct"/>
            <w:gridSpan w:val="3"/>
          </w:tcPr>
          <w:p w14:paraId="01A1D106" w14:textId="77777777" w:rsidR="00712E16" w:rsidRPr="00DB4186" w:rsidRDefault="00712E16" w:rsidP="002A2807">
            <w:pPr>
              <w:rPr>
                <w:sz w:val="15"/>
                <w:szCs w:val="15"/>
              </w:rPr>
            </w:pPr>
          </w:p>
        </w:tc>
        <w:tc>
          <w:tcPr>
            <w:tcW w:w="926" w:type="pct"/>
            <w:gridSpan w:val="2"/>
          </w:tcPr>
          <w:p w14:paraId="37DC8BC0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  <w:tc>
          <w:tcPr>
            <w:tcW w:w="1579" w:type="pct"/>
            <w:gridSpan w:val="2"/>
          </w:tcPr>
          <w:p w14:paraId="22EA23EA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  <w:tc>
          <w:tcPr>
            <w:tcW w:w="918" w:type="pct"/>
          </w:tcPr>
          <w:p w14:paraId="1A3B02CF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</w:tr>
      <w:tr w:rsidR="00712E16" w:rsidRPr="00374514" w14:paraId="6DDCFCA4" w14:textId="64E77479" w:rsidTr="005125C4">
        <w:trPr>
          <w:trHeight w:hRule="exact" w:val="290"/>
          <w:jc w:val="center"/>
        </w:trPr>
        <w:tc>
          <w:tcPr>
            <w:tcW w:w="380" w:type="pct"/>
          </w:tcPr>
          <w:p w14:paraId="752436E1" w14:textId="77777777" w:rsidR="00712E16" w:rsidRPr="00DB4186" w:rsidRDefault="00712E16" w:rsidP="00516FCF">
            <w:pPr>
              <w:pStyle w:val="ListParagraph"/>
              <w:numPr>
                <w:ilvl w:val="0"/>
                <w:numId w:val="37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</w:p>
        </w:tc>
        <w:tc>
          <w:tcPr>
            <w:tcW w:w="1195" w:type="pct"/>
            <w:gridSpan w:val="3"/>
          </w:tcPr>
          <w:p w14:paraId="095A5439" w14:textId="77777777" w:rsidR="00712E16" w:rsidRPr="00DB4186" w:rsidRDefault="00712E16" w:rsidP="002A2807">
            <w:pPr>
              <w:rPr>
                <w:sz w:val="15"/>
                <w:szCs w:val="15"/>
              </w:rPr>
            </w:pPr>
          </w:p>
        </w:tc>
        <w:tc>
          <w:tcPr>
            <w:tcW w:w="926" w:type="pct"/>
            <w:gridSpan w:val="2"/>
          </w:tcPr>
          <w:p w14:paraId="695DB332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  <w:tc>
          <w:tcPr>
            <w:tcW w:w="1579" w:type="pct"/>
            <w:gridSpan w:val="2"/>
          </w:tcPr>
          <w:p w14:paraId="4AB0709C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  <w:tc>
          <w:tcPr>
            <w:tcW w:w="918" w:type="pct"/>
          </w:tcPr>
          <w:p w14:paraId="1E6C256B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</w:tr>
      <w:tr w:rsidR="00712E16" w:rsidRPr="00374514" w14:paraId="67D44361" w14:textId="35E43D15" w:rsidTr="005125C4">
        <w:trPr>
          <w:trHeight w:hRule="exact" w:val="280"/>
          <w:jc w:val="center"/>
        </w:trPr>
        <w:tc>
          <w:tcPr>
            <w:tcW w:w="380" w:type="pct"/>
          </w:tcPr>
          <w:p w14:paraId="51D515F7" w14:textId="77777777" w:rsidR="00712E16" w:rsidRPr="00DB4186" w:rsidRDefault="00712E16" w:rsidP="00516FCF">
            <w:pPr>
              <w:pStyle w:val="ListParagraph"/>
              <w:numPr>
                <w:ilvl w:val="0"/>
                <w:numId w:val="37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</w:p>
        </w:tc>
        <w:tc>
          <w:tcPr>
            <w:tcW w:w="1195" w:type="pct"/>
            <w:gridSpan w:val="3"/>
          </w:tcPr>
          <w:p w14:paraId="76B87E44" w14:textId="77777777" w:rsidR="00712E16" w:rsidRPr="00DB4186" w:rsidRDefault="00712E16" w:rsidP="002A2807">
            <w:pPr>
              <w:rPr>
                <w:sz w:val="15"/>
                <w:szCs w:val="15"/>
              </w:rPr>
            </w:pPr>
          </w:p>
        </w:tc>
        <w:tc>
          <w:tcPr>
            <w:tcW w:w="926" w:type="pct"/>
            <w:gridSpan w:val="2"/>
          </w:tcPr>
          <w:p w14:paraId="1ED0F93B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  <w:tc>
          <w:tcPr>
            <w:tcW w:w="1579" w:type="pct"/>
            <w:gridSpan w:val="2"/>
          </w:tcPr>
          <w:p w14:paraId="51F61018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  <w:tc>
          <w:tcPr>
            <w:tcW w:w="918" w:type="pct"/>
          </w:tcPr>
          <w:p w14:paraId="100825D9" w14:textId="77777777" w:rsidR="00712E16" w:rsidRPr="00DB4186" w:rsidRDefault="00712E16" w:rsidP="002A2807">
            <w:pPr>
              <w:rPr>
                <w:sz w:val="16"/>
                <w:szCs w:val="16"/>
              </w:rPr>
            </w:pPr>
          </w:p>
        </w:tc>
      </w:tr>
      <w:tr w:rsidR="005125C4" w:rsidRPr="00374514" w14:paraId="6E6AC720" w14:textId="77777777" w:rsidTr="005125C4">
        <w:trPr>
          <w:trHeight w:hRule="exact" w:val="280"/>
          <w:jc w:val="center"/>
        </w:trPr>
        <w:tc>
          <w:tcPr>
            <w:tcW w:w="380" w:type="pct"/>
          </w:tcPr>
          <w:p w14:paraId="6D809770" w14:textId="77777777" w:rsidR="005125C4" w:rsidRPr="00DB4186" w:rsidRDefault="005125C4" w:rsidP="00516FCF">
            <w:pPr>
              <w:pStyle w:val="ListParagraph"/>
              <w:numPr>
                <w:ilvl w:val="0"/>
                <w:numId w:val="37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</w:p>
        </w:tc>
        <w:tc>
          <w:tcPr>
            <w:tcW w:w="1195" w:type="pct"/>
            <w:gridSpan w:val="3"/>
          </w:tcPr>
          <w:p w14:paraId="793E8F48" w14:textId="77777777" w:rsidR="005125C4" w:rsidRPr="00DB4186" w:rsidRDefault="005125C4" w:rsidP="002A2807">
            <w:pPr>
              <w:rPr>
                <w:sz w:val="15"/>
                <w:szCs w:val="15"/>
              </w:rPr>
            </w:pPr>
          </w:p>
        </w:tc>
        <w:tc>
          <w:tcPr>
            <w:tcW w:w="926" w:type="pct"/>
            <w:gridSpan w:val="2"/>
          </w:tcPr>
          <w:p w14:paraId="700BB710" w14:textId="77777777" w:rsidR="005125C4" w:rsidRPr="00DB4186" w:rsidRDefault="005125C4" w:rsidP="002A2807">
            <w:pPr>
              <w:rPr>
                <w:sz w:val="16"/>
                <w:szCs w:val="16"/>
              </w:rPr>
            </w:pPr>
          </w:p>
        </w:tc>
        <w:tc>
          <w:tcPr>
            <w:tcW w:w="1579" w:type="pct"/>
            <w:gridSpan w:val="2"/>
          </w:tcPr>
          <w:p w14:paraId="0C7ACF09" w14:textId="77777777" w:rsidR="005125C4" w:rsidRPr="00DB4186" w:rsidRDefault="005125C4" w:rsidP="002A2807">
            <w:pPr>
              <w:rPr>
                <w:sz w:val="16"/>
                <w:szCs w:val="16"/>
              </w:rPr>
            </w:pPr>
          </w:p>
        </w:tc>
        <w:tc>
          <w:tcPr>
            <w:tcW w:w="918" w:type="pct"/>
          </w:tcPr>
          <w:p w14:paraId="5E65473D" w14:textId="77777777" w:rsidR="005125C4" w:rsidRPr="00DB4186" w:rsidRDefault="005125C4" w:rsidP="002A2807">
            <w:pPr>
              <w:rPr>
                <w:sz w:val="16"/>
                <w:szCs w:val="16"/>
              </w:rPr>
            </w:pPr>
          </w:p>
        </w:tc>
      </w:tr>
      <w:tr w:rsidR="00712E16" w:rsidRPr="00374514" w14:paraId="0655775E" w14:textId="23A0B9CB" w:rsidTr="005125C4">
        <w:trPr>
          <w:trHeight w:hRule="exact" w:val="288"/>
          <w:jc w:val="center"/>
        </w:trPr>
        <w:tc>
          <w:tcPr>
            <w:tcW w:w="380" w:type="pct"/>
          </w:tcPr>
          <w:p w14:paraId="5529D833" w14:textId="1B10D123" w:rsidR="00712E16" w:rsidRPr="00DB4186" w:rsidRDefault="00712E16" w:rsidP="00DB2529">
            <w:pPr>
              <w:pStyle w:val="ListParagraph"/>
              <w:numPr>
                <w:ilvl w:val="0"/>
                <w:numId w:val="0"/>
              </w:numPr>
              <w:tabs>
                <w:tab w:val="left" w:pos="462"/>
              </w:tabs>
              <w:spacing w:before="82"/>
              <w:rPr>
                <w:rFonts w:eastAsia="Calibri" w:cs="Calibri"/>
                <w:color w:val="auto"/>
                <w:sz w:val="15"/>
                <w:szCs w:val="15"/>
              </w:rPr>
            </w:pPr>
            <w:r w:rsidRPr="00DB4186">
              <w:rPr>
                <w:rFonts w:eastAsia="Calibri" w:cs="Calibri"/>
                <w:color w:val="auto"/>
                <w:sz w:val="15"/>
                <w:szCs w:val="15"/>
              </w:rPr>
              <w:t>8.</w:t>
            </w:r>
          </w:p>
        </w:tc>
        <w:tc>
          <w:tcPr>
            <w:tcW w:w="1195" w:type="pct"/>
            <w:gridSpan w:val="3"/>
          </w:tcPr>
          <w:p w14:paraId="4157EEF3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6576B29F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15AF6F81" w14:textId="77777777" w:rsidR="00712E16" w:rsidRPr="002A2807" w:rsidRDefault="00712E16" w:rsidP="002A2807"/>
        </w:tc>
        <w:tc>
          <w:tcPr>
            <w:tcW w:w="918" w:type="pct"/>
          </w:tcPr>
          <w:p w14:paraId="680470EB" w14:textId="77777777" w:rsidR="00712E16" w:rsidRPr="002A2807" w:rsidRDefault="00712E16" w:rsidP="002A2807"/>
        </w:tc>
      </w:tr>
      <w:tr w:rsidR="00712E16" w:rsidRPr="00374514" w14:paraId="5AFD278E" w14:textId="0D6CCEDA" w:rsidTr="005125C4">
        <w:trPr>
          <w:trHeight w:hRule="exact" w:val="304"/>
          <w:jc w:val="center"/>
        </w:trPr>
        <w:tc>
          <w:tcPr>
            <w:tcW w:w="380" w:type="pct"/>
          </w:tcPr>
          <w:p w14:paraId="17D0F9EA" w14:textId="5C50184B" w:rsidR="00712E16" w:rsidRPr="00DB4186" w:rsidRDefault="00712E16" w:rsidP="00DB2529">
            <w:pPr>
              <w:pStyle w:val="ListParagraph"/>
              <w:numPr>
                <w:ilvl w:val="0"/>
                <w:numId w:val="0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  <w:r w:rsidRPr="00DB4186">
              <w:rPr>
                <w:rFonts w:eastAsia="Calibri" w:cs="Calibri"/>
                <w:color w:val="auto"/>
                <w:sz w:val="15"/>
                <w:szCs w:val="15"/>
              </w:rPr>
              <w:t>9.</w:t>
            </w:r>
          </w:p>
        </w:tc>
        <w:tc>
          <w:tcPr>
            <w:tcW w:w="1195" w:type="pct"/>
            <w:gridSpan w:val="3"/>
          </w:tcPr>
          <w:p w14:paraId="4710324A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53662822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111E85BC" w14:textId="77777777" w:rsidR="00712E16" w:rsidRPr="002A2807" w:rsidRDefault="00712E16" w:rsidP="002A2807"/>
        </w:tc>
        <w:tc>
          <w:tcPr>
            <w:tcW w:w="918" w:type="pct"/>
          </w:tcPr>
          <w:p w14:paraId="22482EC1" w14:textId="77777777" w:rsidR="00712E16" w:rsidRPr="002A2807" w:rsidRDefault="00712E16" w:rsidP="002A2807"/>
        </w:tc>
      </w:tr>
      <w:tr w:rsidR="00712E16" w:rsidRPr="00374514" w14:paraId="2D083EB0" w14:textId="4636665F" w:rsidTr="005125C4">
        <w:trPr>
          <w:trHeight w:hRule="exact" w:val="394"/>
          <w:jc w:val="center"/>
        </w:trPr>
        <w:tc>
          <w:tcPr>
            <w:tcW w:w="380" w:type="pct"/>
            <w:tcBorders>
              <w:bottom w:val="single" w:sz="4" w:space="0" w:color="484A4C" w:themeColor="accent3" w:themeShade="80"/>
            </w:tcBorders>
          </w:tcPr>
          <w:p w14:paraId="3CE35D82" w14:textId="528BAC50" w:rsidR="00712E16" w:rsidRPr="00DB4186" w:rsidRDefault="00712E16" w:rsidP="00DB2529">
            <w:pPr>
              <w:pStyle w:val="ListParagraph"/>
              <w:numPr>
                <w:ilvl w:val="0"/>
                <w:numId w:val="0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  <w:r w:rsidRPr="00DB4186">
              <w:rPr>
                <w:rFonts w:eastAsia="Calibri" w:cs="Calibri"/>
                <w:color w:val="auto"/>
                <w:sz w:val="15"/>
                <w:szCs w:val="15"/>
              </w:rPr>
              <w:t>10.</w:t>
            </w:r>
          </w:p>
        </w:tc>
        <w:tc>
          <w:tcPr>
            <w:tcW w:w="1195" w:type="pct"/>
            <w:gridSpan w:val="3"/>
            <w:tcBorders>
              <w:bottom w:val="single" w:sz="4" w:space="0" w:color="484A4C" w:themeColor="accent3" w:themeShade="80"/>
            </w:tcBorders>
          </w:tcPr>
          <w:p w14:paraId="798725C8" w14:textId="77777777" w:rsidR="00712E16" w:rsidRPr="002A2807" w:rsidRDefault="00712E16" w:rsidP="002A2807"/>
        </w:tc>
        <w:tc>
          <w:tcPr>
            <w:tcW w:w="926" w:type="pct"/>
            <w:gridSpan w:val="2"/>
            <w:tcBorders>
              <w:bottom w:val="single" w:sz="4" w:space="0" w:color="484A4C" w:themeColor="accent3" w:themeShade="80"/>
            </w:tcBorders>
          </w:tcPr>
          <w:p w14:paraId="50C15687" w14:textId="77777777" w:rsidR="00712E16" w:rsidRPr="002A2807" w:rsidRDefault="00712E16" w:rsidP="002A2807"/>
        </w:tc>
        <w:tc>
          <w:tcPr>
            <w:tcW w:w="1579" w:type="pct"/>
            <w:gridSpan w:val="2"/>
            <w:tcBorders>
              <w:bottom w:val="single" w:sz="4" w:space="0" w:color="484A4C" w:themeColor="accent3" w:themeShade="80"/>
            </w:tcBorders>
          </w:tcPr>
          <w:p w14:paraId="24215009" w14:textId="77777777" w:rsidR="00712E16" w:rsidRPr="002A2807" w:rsidRDefault="00712E16" w:rsidP="002A2807"/>
        </w:tc>
        <w:tc>
          <w:tcPr>
            <w:tcW w:w="918" w:type="pct"/>
            <w:tcBorders>
              <w:bottom w:val="single" w:sz="4" w:space="0" w:color="484A4C" w:themeColor="accent3" w:themeShade="80"/>
            </w:tcBorders>
          </w:tcPr>
          <w:p w14:paraId="3002368F" w14:textId="77777777" w:rsidR="00712E16" w:rsidRPr="002A2807" w:rsidRDefault="00712E16" w:rsidP="002A2807"/>
        </w:tc>
      </w:tr>
      <w:tr w:rsidR="00133504" w:rsidRPr="00374514" w14:paraId="7D65F280" w14:textId="77777777" w:rsidTr="005125C4">
        <w:trPr>
          <w:trHeight w:hRule="exact" w:val="394"/>
          <w:jc w:val="center"/>
        </w:trPr>
        <w:tc>
          <w:tcPr>
            <w:tcW w:w="380" w:type="pct"/>
            <w:tcBorders>
              <w:bottom w:val="single" w:sz="4" w:space="0" w:color="484A4C" w:themeColor="accent3" w:themeShade="80"/>
            </w:tcBorders>
          </w:tcPr>
          <w:p w14:paraId="37F2CD4B" w14:textId="387499DB" w:rsidR="00133504" w:rsidRPr="00DB4186" w:rsidRDefault="00133504" w:rsidP="00DB2529">
            <w:pPr>
              <w:pStyle w:val="ListParagraph"/>
              <w:numPr>
                <w:ilvl w:val="0"/>
                <w:numId w:val="0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  <w:r>
              <w:rPr>
                <w:rFonts w:eastAsia="Calibri" w:cs="Calibri"/>
                <w:color w:val="auto"/>
                <w:sz w:val="15"/>
                <w:szCs w:val="15"/>
              </w:rPr>
              <w:t>11.</w:t>
            </w:r>
          </w:p>
        </w:tc>
        <w:tc>
          <w:tcPr>
            <w:tcW w:w="1195" w:type="pct"/>
            <w:gridSpan w:val="3"/>
            <w:tcBorders>
              <w:bottom w:val="single" w:sz="4" w:space="0" w:color="484A4C" w:themeColor="accent3" w:themeShade="80"/>
            </w:tcBorders>
          </w:tcPr>
          <w:p w14:paraId="78BA7C60" w14:textId="77777777" w:rsidR="00133504" w:rsidRPr="002A2807" w:rsidRDefault="00133504" w:rsidP="002A2807"/>
        </w:tc>
        <w:tc>
          <w:tcPr>
            <w:tcW w:w="926" w:type="pct"/>
            <w:gridSpan w:val="2"/>
            <w:tcBorders>
              <w:bottom w:val="single" w:sz="4" w:space="0" w:color="484A4C" w:themeColor="accent3" w:themeShade="80"/>
            </w:tcBorders>
          </w:tcPr>
          <w:p w14:paraId="25426FAE" w14:textId="77777777" w:rsidR="00133504" w:rsidRPr="002A2807" w:rsidRDefault="00133504" w:rsidP="002A2807"/>
        </w:tc>
        <w:tc>
          <w:tcPr>
            <w:tcW w:w="1579" w:type="pct"/>
            <w:gridSpan w:val="2"/>
            <w:tcBorders>
              <w:bottom w:val="single" w:sz="4" w:space="0" w:color="484A4C" w:themeColor="accent3" w:themeShade="80"/>
            </w:tcBorders>
          </w:tcPr>
          <w:p w14:paraId="00C322FB" w14:textId="77777777" w:rsidR="00133504" w:rsidRPr="002A2807" w:rsidRDefault="00133504" w:rsidP="002A2807"/>
        </w:tc>
        <w:tc>
          <w:tcPr>
            <w:tcW w:w="918" w:type="pct"/>
            <w:tcBorders>
              <w:bottom w:val="single" w:sz="4" w:space="0" w:color="484A4C" w:themeColor="accent3" w:themeShade="80"/>
            </w:tcBorders>
          </w:tcPr>
          <w:p w14:paraId="5921B692" w14:textId="77777777" w:rsidR="00133504" w:rsidRPr="002A2807" w:rsidRDefault="00133504" w:rsidP="002A2807"/>
        </w:tc>
      </w:tr>
      <w:tr w:rsidR="00133504" w:rsidRPr="00374514" w14:paraId="6D125EAE" w14:textId="77777777" w:rsidTr="005125C4">
        <w:trPr>
          <w:trHeight w:hRule="exact" w:val="394"/>
          <w:jc w:val="center"/>
        </w:trPr>
        <w:tc>
          <w:tcPr>
            <w:tcW w:w="380" w:type="pct"/>
            <w:tcBorders>
              <w:bottom w:val="single" w:sz="4" w:space="0" w:color="484A4C" w:themeColor="accent3" w:themeShade="80"/>
            </w:tcBorders>
          </w:tcPr>
          <w:p w14:paraId="5D5B6EF7" w14:textId="7C44B6A5" w:rsidR="00133504" w:rsidRPr="00DB4186" w:rsidRDefault="00133504" w:rsidP="00DB2529">
            <w:pPr>
              <w:pStyle w:val="ListParagraph"/>
              <w:numPr>
                <w:ilvl w:val="0"/>
                <w:numId w:val="0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  <w:r>
              <w:rPr>
                <w:rFonts w:eastAsia="Calibri" w:cs="Calibri"/>
                <w:color w:val="auto"/>
                <w:sz w:val="15"/>
                <w:szCs w:val="15"/>
              </w:rPr>
              <w:t>12.</w:t>
            </w:r>
          </w:p>
        </w:tc>
        <w:tc>
          <w:tcPr>
            <w:tcW w:w="1195" w:type="pct"/>
            <w:gridSpan w:val="3"/>
            <w:tcBorders>
              <w:bottom w:val="single" w:sz="4" w:space="0" w:color="484A4C" w:themeColor="accent3" w:themeShade="80"/>
            </w:tcBorders>
          </w:tcPr>
          <w:p w14:paraId="17BCEF25" w14:textId="77777777" w:rsidR="00133504" w:rsidRPr="002A2807" w:rsidRDefault="00133504" w:rsidP="002A2807"/>
        </w:tc>
        <w:tc>
          <w:tcPr>
            <w:tcW w:w="926" w:type="pct"/>
            <w:gridSpan w:val="2"/>
            <w:tcBorders>
              <w:bottom w:val="single" w:sz="4" w:space="0" w:color="484A4C" w:themeColor="accent3" w:themeShade="80"/>
            </w:tcBorders>
          </w:tcPr>
          <w:p w14:paraId="462F2A1E" w14:textId="77777777" w:rsidR="00133504" w:rsidRPr="002A2807" w:rsidRDefault="00133504" w:rsidP="002A2807"/>
        </w:tc>
        <w:tc>
          <w:tcPr>
            <w:tcW w:w="1579" w:type="pct"/>
            <w:gridSpan w:val="2"/>
            <w:tcBorders>
              <w:bottom w:val="single" w:sz="4" w:space="0" w:color="484A4C" w:themeColor="accent3" w:themeShade="80"/>
            </w:tcBorders>
          </w:tcPr>
          <w:p w14:paraId="1A6FAC46" w14:textId="77777777" w:rsidR="00133504" w:rsidRPr="002A2807" w:rsidRDefault="00133504" w:rsidP="002A2807"/>
        </w:tc>
        <w:tc>
          <w:tcPr>
            <w:tcW w:w="918" w:type="pct"/>
            <w:tcBorders>
              <w:bottom w:val="single" w:sz="4" w:space="0" w:color="484A4C" w:themeColor="accent3" w:themeShade="80"/>
            </w:tcBorders>
          </w:tcPr>
          <w:p w14:paraId="4930B812" w14:textId="77777777" w:rsidR="00133504" w:rsidRPr="002A2807" w:rsidRDefault="00133504" w:rsidP="002A2807"/>
        </w:tc>
      </w:tr>
      <w:tr w:rsidR="00133504" w:rsidRPr="00374514" w14:paraId="3D824B61" w14:textId="77777777" w:rsidTr="005125C4">
        <w:trPr>
          <w:trHeight w:hRule="exact" w:val="394"/>
          <w:jc w:val="center"/>
        </w:trPr>
        <w:tc>
          <w:tcPr>
            <w:tcW w:w="380" w:type="pct"/>
            <w:tcBorders>
              <w:bottom w:val="single" w:sz="4" w:space="0" w:color="484A4C" w:themeColor="accent3" w:themeShade="80"/>
            </w:tcBorders>
          </w:tcPr>
          <w:p w14:paraId="3CF798EC" w14:textId="7E60BBEF" w:rsidR="00133504" w:rsidRPr="00DB4186" w:rsidRDefault="00133504" w:rsidP="00DB2529">
            <w:pPr>
              <w:pStyle w:val="ListParagraph"/>
              <w:numPr>
                <w:ilvl w:val="0"/>
                <w:numId w:val="0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  <w:r>
              <w:rPr>
                <w:rFonts w:eastAsia="Calibri" w:cs="Calibri"/>
                <w:color w:val="auto"/>
                <w:sz w:val="15"/>
                <w:szCs w:val="15"/>
              </w:rPr>
              <w:t>13.</w:t>
            </w:r>
          </w:p>
        </w:tc>
        <w:tc>
          <w:tcPr>
            <w:tcW w:w="1195" w:type="pct"/>
            <w:gridSpan w:val="3"/>
            <w:tcBorders>
              <w:bottom w:val="single" w:sz="4" w:space="0" w:color="484A4C" w:themeColor="accent3" w:themeShade="80"/>
            </w:tcBorders>
          </w:tcPr>
          <w:p w14:paraId="01B25F65" w14:textId="77777777" w:rsidR="00133504" w:rsidRPr="002A2807" w:rsidRDefault="00133504" w:rsidP="002A2807"/>
        </w:tc>
        <w:tc>
          <w:tcPr>
            <w:tcW w:w="926" w:type="pct"/>
            <w:gridSpan w:val="2"/>
            <w:tcBorders>
              <w:bottom w:val="single" w:sz="4" w:space="0" w:color="484A4C" w:themeColor="accent3" w:themeShade="80"/>
            </w:tcBorders>
          </w:tcPr>
          <w:p w14:paraId="33024802" w14:textId="77777777" w:rsidR="00133504" w:rsidRPr="002A2807" w:rsidRDefault="00133504" w:rsidP="002A2807"/>
        </w:tc>
        <w:tc>
          <w:tcPr>
            <w:tcW w:w="1579" w:type="pct"/>
            <w:gridSpan w:val="2"/>
            <w:tcBorders>
              <w:bottom w:val="single" w:sz="4" w:space="0" w:color="484A4C" w:themeColor="accent3" w:themeShade="80"/>
            </w:tcBorders>
          </w:tcPr>
          <w:p w14:paraId="799155E8" w14:textId="77777777" w:rsidR="00133504" w:rsidRPr="002A2807" w:rsidRDefault="00133504" w:rsidP="002A2807"/>
        </w:tc>
        <w:tc>
          <w:tcPr>
            <w:tcW w:w="918" w:type="pct"/>
            <w:tcBorders>
              <w:bottom w:val="single" w:sz="4" w:space="0" w:color="484A4C" w:themeColor="accent3" w:themeShade="80"/>
            </w:tcBorders>
          </w:tcPr>
          <w:p w14:paraId="5799ACAD" w14:textId="77777777" w:rsidR="00133504" w:rsidRPr="002A2807" w:rsidRDefault="00133504" w:rsidP="002A2807"/>
        </w:tc>
      </w:tr>
      <w:tr w:rsidR="00133504" w:rsidRPr="00374514" w14:paraId="0DA8E568" w14:textId="77777777" w:rsidTr="005125C4">
        <w:trPr>
          <w:trHeight w:hRule="exact" w:val="394"/>
          <w:jc w:val="center"/>
        </w:trPr>
        <w:tc>
          <w:tcPr>
            <w:tcW w:w="380" w:type="pct"/>
            <w:tcBorders>
              <w:bottom w:val="single" w:sz="4" w:space="0" w:color="484A4C" w:themeColor="accent3" w:themeShade="80"/>
            </w:tcBorders>
          </w:tcPr>
          <w:p w14:paraId="2E919D80" w14:textId="5C6D3057" w:rsidR="00133504" w:rsidRPr="00DB4186" w:rsidRDefault="00133504" w:rsidP="00DB2529">
            <w:pPr>
              <w:pStyle w:val="ListParagraph"/>
              <w:numPr>
                <w:ilvl w:val="0"/>
                <w:numId w:val="0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  <w:r>
              <w:rPr>
                <w:rFonts w:eastAsia="Calibri" w:cs="Calibri"/>
                <w:color w:val="auto"/>
                <w:sz w:val="15"/>
                <w:szCs w:val="15"/>
              </w:rPr>
              <w:t>14.</w:t>
            </w:r>
          </w:p>
        </w:tc>
        <w:tc>
          <w:tcPr>
            <w:tcW w:w="1195" w:type="pct"/>
            <w:gridSpan w:val="3"/>
            <w:tcBorders>
              <w:bottom w:val="single" w:sz="4" w:space="0" w:color="484A4C" w:themeColor="accent3" w:themeShade="80"/>
            </w:tcBorders>
          </w:tcPr>
          <w:p w14:paraId="235410AB" w14:textId="77777777" w:rsidR="00133504" w:rsidRPr="002A2807" w:rsidRDefault="00133504" w:rsidP="002A2807"/>
        </w:tc>
        <w:tc>
          <w:tcPr>
            <w:tcW w:w="926" w:type="pct"/>
            <w:gridSpan w:val="2"/>
            <w:tcBorders>
              <w:bottom w:val="single" w:sz="4" w:space="0" w:color="484A4C" w:themeColor="accent3" w:themeShade="80"/>
            </w:tcBorders>
          </w:tcPr>
          <w:p w14:paraId="6B102970" w14:textId="77777777" w:rsidR="00133504" w:rsidRPr="002A2807" w:rsidRDefault="00133504" w:rsidP="002A2807"/>
        </w:tc>
        <w:tc>
          <w:tcPr>
            <w:tcW w:w="1579" w:type="pct"/>
            <w:gridSpan w:val="2"/>
            <w:tcBorders>
              <w:bottom w:val="single" w:sz="4" w:space="0" w:color="484A4C" w:themeColor="accent3" w:themeShade="80"/>
            </w:tcBorders>
          </w:tcPr>
          <w:p w14:paraId="6612AC2A" w14:textId="77777777" w:rsidR="00133504" w:rsidRPr="002A2807" w:rsidRDefault="00133504" w:rsidP="002A2807"/>
        </w:tc>
        <w:tc>
          <w:tcPr>
            <w:tcW w:w="918" w:type="pct"/>
            <w:tcBorders>
              <w:bottom w:val="single" w:sz="4" w:space="0" w:color="484A4C" w:themeColor="accent3" w:themeShade="80"/>
            </w:tcBorders>
          </w:tcPr>
          <w:p w14:paraId="7563B879" w14:textId="77777777" w:rsidR="00133504" w:rsidRPr="002A2807" w:rsidRDefault="00133504" w:rsidP="002A2807"/>
        </w:tc>
      </w:tr>
      <w:tr w:rsidR="00133504" w:rsidRPr="00374514" w14:paraId="580F9854" w14:textId="77777777" w:rsidTr="005125C4">
        <w:trPr>
          <w:trHeight w:hRule="exact" w:val="394"/>
          <w:jc w:val="center"/>
        </w:trPr>
        <w:tc>
          <w:tcPr>
            <w:tcW w:w="380" w:type="pct"/>
            <w:tcBorders>
              <w:bottom w:val="single" w:sz="4" w:space="0" w:color="484A4C" w:themeColor="accent3" w:themeShade="80"/>
            </w:tcBorders>
          </w:tcPr>
          <w:p w14:paraId="4180CB2B" w14:textId="281EEE8C" w:rsidR="00133504" w:rsidRPr="00DB4186" w:rsidRDefault="00133504" w:rsidP="00DB2529">
            <w:pPr>
              <w:pStyle w:val="ListParagraph"/>
              <w:numPr>
                <w:ilvl w:val="0"/>
                <w:numId w:val="0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15"/>
                <w:szCs w:val="15"/>
              </w:rPr>
            </w:pPr>
            <w:r>
              <w:rPr>
                <w:rFonts w:eastAsia="Calibri" w:cs="Calibri"/>
                <w:color w:val="auto"/>
                <w:sz w:val="15"/>
                <w:szCs w:val="15"/>
              </w:rPr>
              <w:t>15.</w:t>
            </w:r>
          </w:p>
        </w:tc>
        <w:tc>
          <w:tcPr>
            <w:tcW w:w="1195" w:type="pct"/>
            <w:gridSpan w:val="3"/>
            <w:tcBorders>
              <w:bottom w:val="single" w:sz="4" w:space="0" w:color="484A4C" w:themeColor="accent3" w:themeShade="80"/>
            </w:tcBorders>
          </w:tcPr>
          <w:p w14:paraId="04FF0E96" w14:textId="77777777" w:rsidR="00133504" w:rsidRPr="002A2807" w:rsidRDefault="00133504" w:rsidP="002A2807"/>
        </w:tc>
        <w:tc>
          <w:tcPr>
            <w:tcW w:w="926" w:type="pct"/>
            <w:gridSpan w:val="2"/>
            <w:tcBorders>
              <w:bottom w:val="single" w:sz="4" w:space="0" w:color="484A4C" w:themeColor="accent3" w:themeShade="80"/>
            </w:tcBorders>
          </w:tcPr>
          <w:p w14:paraId="47DF3B6D" w14:textId="77777777" w:rsidR="00133504" w:rsidRPr="002A2807" w:rsidRDefault="00133504" w:rsidP="002A2807"/>
        </w:tc>
        <w:tc>
          <w:tcPr>
            <w:tcW w:w="1579" w:type="pct"/>
            <w:gridSpan w:val="2"/>
            <w:tcBorders>
              <w:bottom w:val="single" w:sz="4" w:space="0" w:color="484A4C" w:themeColor="accent3" w:themeShade="80"/>
            </w:tcBorders>
          </w:tcPr>
          <w:p w14:paraId="59F7A182" w14:textId="77777777" w:rsidR="00133504" w:rsidRPr="002A2807" w:rsidRDefault="00133504" w:rsidP="002A2807"/>
        </w:tc>
        <w:tc>
          <w:tcPr>
            <w:tcW w:w="918" w:type="pct"/>
            <w:tcBorders>
              <w:bottom w:val="single" w:sz="4" w:space="0" w:color="484A4C" w:themeColor="accent3" w:themeShade="80"/>
            </w:tcBorders>
          </w:tcPr>
          <w:p w14:paraId="0BFBDB0F" w14:textId="77777777" w:rsidR="00133504" w:rsidRPr="002A2807" w:rsidRDefault="00133504" w:rsidP="002A2807"/>
        </w:tc>
      </w:tr>
      <w:tr w:rsidR="00712E16" w:rsidRPr="00374514" w14:paraId="28C41A52" w14:textId="5FF3E2F0" w:rsidTr="005125C4">
        <w:trPr>
          <w:trHeight w:hRule="exact" w:val="718"/>
          <w:jc w:val="center"/>
        </w:trPr>
        <w:tc>
          <w:tcPr>
            <w:tcW w:w="380" w:type="pct"/>
            <w:shd w:val="clear" w:color="auto" w:fill="FF9900"/>
          </w:tcPr>
          <w:p w14:paraId="3059C27A" w14:textId="77777777" w:rsidR="00712E16" w:rsidRPr="00374514" w:rsidRDefault="00712E16" w:rsidP="00712E16">
            <w:pPr>
              <w:pStyle w:val="ListParagraph"/>
              <w:numPr>
                <w:ilvl w:val="0"/>
                <w:numId w:val="0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  <w:shd w:val="clear" w:color="auto" w:fill="FF9900"/>
          </w:tcPr>
          <w:p w14:paraId="7E86824E" w14:textId="50A5C1EC" w:rsidR="00712E16" w:rsidRPr="00712E16" w:rsidRDefault="00712E16" w:rsidP="00712E16">
            <w:pPr>
              <w:jc w:val="center"/>
              <w:rPr>
                <w:b/>
                <w:bCs/>
                <w:szCs w:val="20"/>
              </w:rPr>
            </w:pPr>
            <w:r w:rsidRPr="00712E16">
              <w:rPr>
                <w:b/>
                <w:bCs/>
                <w:szCs w:val="20"/>
              </w:rPr>
              <w:t>VISITORS NAME</w:t>
            </w:r>
          </w:p>
        </w:tc>
        <w:tc>
          <w:tcPr>
            <w:tcW w:w="926" w:type="pct"/>
            <w:gridSpan w:val="2"/>
            <w:shd w:val="clear" w:color="auto" w:fill="FF9900"/>
          </w:tcPr>
          <w:p w14:paraId="0941EF30" w14:textId="4E883784" w:rsidR="00712E16" w:rsidRPr="00712E16" w:rsidRDefault="00712E16" w:rsidP="00712E16">
            <w:pPr>
              <w:jc w:val="center"/>
              <w:rPr>
                <w:b/>
                <w:bCs/>
                <w:sz w:val="18"/>
                <w:szCs w:val="18"/>
              </w:rPr>
            </w:pPr>
            <w:r w:rsidRPr="00712E16">
              <w:rPr>
                <w:b/>
                <w:bCs/>
                <w:sz w:val="18"/>
                <w:szCs w:val="18"/>
              </w:rPr>
              <w:t>EMPLOYER</w:t>
            </w:r>
          </w:p>
        </w:tc>
        <w:tc>
          <w:tcPr>
            <w:tcW w:w="1579" w:type="pct"/>
            <w:gridSpan w:val="2"/>
            <w:shd w:val="clear" w:color="auto" w:fill="FF9900"/>
          </w:tcPr>
          <w:p w14:paraId="209B37B8" w14:textId="1C8F90A4" w:rsidR="00712E16" w:rsidRDefault="00712E16" w:rsidP="00712E16">
            <w:pPr>
              <w:jc w:val="center"/>
              <w:rPr>
                <w:b/>
                <w:bCs/>
                <w:szCs w:val="20"/>
              </w:rPr>
            </w:pPr>
            <w:r w:rsidRPr="00712E16">
              <w:rPr>
                <w:b/>
                <w:bCs/>
                <w:szCs w:val="20"/>
              </w:rPr>
              <w:t>SIGN</w:t>
            </w:r>
            <w:r>
              <w:rPr>
                <w:b/>
                <w:bCs/>
                <w:szCs w:val="20"/>
              </w:rPr>
              <w:t>ATURE</w:t>
            </w:r>
          </w:p>
          <w:p w14:paraId="4181B9DD" w14:textId="5DC1095E" w:rsidR="00712E16" w:rsidRPr="00712E16" w:rsidRDefault="00712E16" w:rsidP="002A28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(</w:t>
            </w:r>
            <w:r w:rsidRPr="00712E16">
              <w:rPr>
                <w:sz w:val="14"/>
                <w:szCs w:val="14"/>
              </w:rPr>
              <w:t xml:space="preserve">Verifying White Card &amp; </w:t>
            </w:r>
            <w:r>
              <w:rPr>
                <w:sz w:val="14"/>
                <w:szCs w:val="14"/>
              </w:rPr>
              <w:t xml:space="preserve">Current </w:t>
            </w:r>
            <w:proofErr w:type="spellStart"/>
            <w:r w:rsidRPr="00712E16">
              <w:rPr>
                <w:sz w:val="14"/>
                <w:szCs w:val="14"/>
              </w:rPr>
              <w:t>TasWater</w:t>
            </w:r>
            <w:proofErr w:type="spellEnd"/>
            <w:r w:rsidRPr="00712E16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C</w:t>
            </w:r>
            <w:r w:rsidRPr="00712E16">
              <w:rPr>
                <w:sz w:val="14"/>
                <w:szCs w:val="14"/>
              </w:rPr>
              <w:t>ard</w:t>
            </w:r>
            <w:r>
              <w:rPr>
                <w:sz w:val="14"/>
                <w:szCs w:val="14"/>
              </w:rPr>
              <w:t>)</w:t>
            </w:r>
          </w:p>
        </w:tc>
        <w:tc>
          <w:tcPr>
            <w:tcW w:w="918" w:type="pct"/>
            <w:shd w:val="clear" w:color="auto" w:fill="FF9900"/>
          </w:tcPr>
          <w:p w14:paraId="2A560CF8" w14:textId="0AD0DB70" w:rsidR="00712E16" w:rsidRPr="00712E16" w:rsidRDefault="00712E16" w:rsidP="00712E1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DATE</w:t>
            </w:r>
          </w:p>
        </w:tc>
      </w:tr>
      <w:tr w:rsidR="00712E16" w:rsidRPr="00374514" w14:paraId="7B99A21C" w14:textId="423C62A1" w:rsidTr="005125C4">
        <w:trPr>
          <w:trHeight w:hRule="exact" w:val="396"/>
          <w:jc w:val="center"/>
        </w:trPr>
        <w:tc>
          <w:tcPr>
            <w:tcW w:w="380" w:type="pct"/>
          </w:tcPr>
          <w:p w14:paraId="063276C3" w14:textId="0ECE5BF4" w:rsidR="00712E16" w:rsidRPr="00712E16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5902C871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5AD07A54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0AF1DC35" w14:textId="77777777" w:rsidR="00712E16" w:rsidRPr="002A2807" w:rsidRDefault="00712E16" w:rsidP="002A2807"/>
        </w:tc>
        <w:tc>
          <w:tcPr>
            <w:tcW w:w="918" w:type="pct"/>
          </w:tcPr>
          <w:p w14:paraId="21A0A0D8" w14:textId="77777777" w:rsidR="00712E16" w:rsidRPr="002A2807" w:rsidRDefault="00712E16" w:rsidP="002A2807"/>
        </w:tc>
      </w:tr>
      <w:tr w:rsidR="00712E16" w:rsidRPr="00374514" w14:paraId="0E2F88D4" w14:textId="2A473697" w:rsidTr="005125C4">
        <w:trPr>
          <w:trHeight w:hRule="exact" w:val="394"/>
          <w:jc w:val="center"/>
        </w:trPr>
        <w:tc>
          <w:tcPr>
            <w:tcW w:w="380" w:type="pct"/>
          </w:tcPr>
          <w:p w14:paraId="4FED099A" w14:textId="2503D0AE" w:rsidR="00712E16" w:rsidRPr="00712E16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5396357B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448E9609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2D1EB5C1" w14:textId="77777777" w:rsidR="00712E16" w:rsidRPr="002A2807" w:rsidRDefault="00712E16" w:rsidP="002A2807"/>
        </w:tc>
        <w:tc>
          <w:tcPr>
            <w:tcW w:w="918" w:type="pct"/>
          </w:tcPr>
          <w:p w14:paraId="09061A92" w14:textId="77777777" w:rsidR="00712E16" w:rsidRPr="002A2807" w:rsidRDefault="00712E16" w:rsidP="002A2807"/>
        </w:tc>
      </w:tr>
      <w:tr w:rsidR="00712E16" w:rsidRPr="00374514" w14:paraId="264B9D8F" w14:textId="4A36131A" w:rsidTr="005125C4">
        <w:trPr>
          <w:trHeight w:hRule="exact" w:val="394"/>
          <w:jc w:val="center"/>
        </w:trPr>
        <w:tc>
          <w:tcPr>
            <w:tcW w:w="380" w:type="pct"/>
          </w:tcPr>
          <w:p w14:paraId="455440E4" w14:textId="4F6253BB" w:rsidR="00712E16" w:rsidRPr="00712E16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  <w:p w14:paraId="50A0ED14" w14:textId="75E3F5A9" w:rsidR="00712E16" w:rsidRPr="00712E16" w:rsidRDefault="00712E16" w:rsidP="00712E16">
            <w:p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48B3FDB8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3C19536F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32A2B021" w14:textId="77777777" w:rsidR="00712E16" w:rsidRPr="002A2807" w:rsidRDefault="00712E16" w:rsidP="002A2807"/>
        </w:tc>
        <w:tc>
          <w:tcPr>
            <w:tcW w:w="918" w:type="pct"/>
          </w:tcPr>
          <w:p w14:paraId="1787B1E7" w14:textId="77777777" w:rsidR="00712E16" w:rsidRPr="002A2807" w:rsidRDefault="00712E16" w:rsidP="002A2807"/>
        </w:tc>
      </w:tr>
      <w:tr w:rsidR="00712E16" w:rsidRPr="00374514" w14:paraId="2C1EF212" w14:textId="4BC09C25" w:rsidTr="005125C4">
        <w:trPr>
          <w:trHeight w:hRule="exact" w:val="394"/>
          <w:jc w:val="center"/>
        </w:trPr>
        <w:tc>
          <w:tcPr>
            <w:tcW w:w="380" w:type="pct"/>
          </w:tcPr>
          <w:p w14:paraId="6EAC7AAB" w14:textId="640A7AEB" w:rsidR="00712E16" w:rsidRPr="00712E16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  <w:p w14:paraId="3DE839F0" w14:textId="24F88FAC" w:rsidR="00712E16" w:rsidRPr="00712E16" w:rsidRDefault="00712E16" w:rsidP="00712E16">
            <w:p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11036E81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4BB2F4D3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2B6711B4" w14:textId="77777777" w:rsidR="00712E16" w:rsidRPr="002A2807" w:rsidRDefault="00712E16" w:rsidP="002A2807"/>
        </w:tc>
        <w:tc>
          <w:tcPr>
            <w:tcW w:w="918" w:type="pct"/>
          </w:tcPr>
          <w:p w14:paraId="37331E3E" w14:textId="77777777" w:rsidR="00712E16" w:rsidRPr="002A2807" w:rsidRDefault="00712E16" w:rsidP="002A2807"/>
        </w:tc>
      </w:tr>
      <w:tr w:rsidR="00712E16" w:rsidRPr="00374514" w14:paraId="29D51A76" w14:textId="3F1C1275" w:rsidTr="005125C4">
        <w:trPr>
          <w:trHeight w:hRule="exact" w:val="394"/>
          <w:jc w:val="center"/>
        </w:trPr>
        <w:tc>
          <w:tcPr>
            <w:tcW w:w="380" w:type="pct"/>
          </w:tcPr>
          <w:p w14:paraId="3A39618C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46601CDD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70401E6D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66DC3B20" w14:textId="77777777" w:rsidR="00712E16" w:rsidRPr="002A2807" w:rsidRDefault="00712E16" w:rsidP="002A2807"/>
        </w:tc>
        <w:tc>
          <w:tcPr>
            <w:tcW w:w="918" w:type="pct"/>
          </w:tcPr>
          <w:p w14:paraId="32FCD57E" w14:textId="77777777" w:rsidR="00712E16" w:rsidRPr="002A2807" w:rsidRDefault="00712E16" w:rsidP="002A2807"/>
        </w:tc>
      </w:tr>
      <w:tr w:rsidR="00712E16" w:rsidRPr="00374514" w14:paraId="40C49D94" w14:textId="28970516" w:rsidTr="005125C4">
        <w:trPr>
          <w:trHeight w:hRule="exact" w:val="396"/>
          <w:jc w:val="center"/>
        </w:trPr>
        <w:tc>
          <w:tcPr>
            <w:tcW w:w="380" w:type="pct"/>
          </w:tcPr>
          <w:p w14:paraId="6F64E08E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82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0C079090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1941AA39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072C123F" w14:textId="77777777" w:rsidR="00712E16" w:rsidRPr="002A2807" w:rsidRDefault="00712E16" w:rsidP="002A2807"/>
        </w:tc>
        <w:tc>
          <w:tcPr>
            <w:tcW w:w="918" w:type="pct"/>
          </w:tcPr>
          <w:p w14:paraId="44AAED51" w14:textId="77777777" w:rsidR="00712E16" w:rsidRPr="002A2807" w:rsidRDefault="00712E16" w:rsidP="002A2807"/>
        </w:tc>
      </w:tr>
      <w:tr w:rsidR="00712E16" w:rsidRPr="00374514" w14:paraId="0A392223" w14:textId="6C5F0B79" w:rsidTr="005125C4">
        <w:trPr>
          <w:trHeight w:hRule="exact" w:val="394"/>
          <w:jc w:val="center"/>
        </w:trPr>
        <w:tc>
          <w:tcPr>
            <w:tcW w:w="380" w:type="pct"/>
          </w:tcPr>
          <w:p w14:paraId="51DE146D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80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4FC27562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721E1DFE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0871A0F9" w14:textId="77777777" w:rsidR="00712E16" w:rsidRPr="002A2807" w:rsidRDefault="00712E16" w:rsidP="002A2807"/>
        </w:tc>
        <w:tc>
          <w:tcPr>
            <w:tcW w:w="918" w:type="pct"/>
          </w:tcPr>
          <w:p w14:paraId="15481300" w14:textId="77777777" w:rsidR="00712E16" w:rsidRPr="002A2807" w:rsidRDefault="00712E16" w:rsidP="002A2807"/>
        </w:tc>
      </w:tr>
      <w:tr w:rsidR="00712E16" w:rsidRPr="00374514" w14:paraId="1C817784" w14:textId="090DAC2A" w:rsidTr="005125C4">
        <w:trPr>
          <w:trHeight w:hRule="exact" w:val="394"/>
          <w:jc w:val="center"/>
        </w:trPr>
        <w:tc>
          <w:tcPr>
            <w:tcW w:w="380" w:type="pct"/>
          </w:tcPr>
          <w:p w14:paraId="4CDF5C99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2FF04927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30332267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34BB9CF7" w14:textId="77777777" w:rsidR="00712E16" w:rsidRPr="002A2807" w:rsidRDefault="00712E16" w:rsidP="002A2807"/>
        </w:tc>
        <w:tc>
          <w:tcPr>
            <w:tcW w:w="918" w:type="pct"/>
          </w:tcPr>
          <w:p w14:paraId="6C926D78" w14:textId="77777777" w:rsidR="00712E16" w:rsidRPr="002A2807" w:rsidRDefault="00712E16" w:rsidP="002A2807"/>
        </w:tc>
      </w:tr>
      <w:tr w:rsidR="00712E16" w:rsidRPr="00374514" w14:paraId="4D468CB7" w14:textId="487E86DC" w:rsidTr="005125C4">
        <w:trPr>
          <w:trHeight w:hRule="exact" w:val="394"/>
          <w:jc w:val="center"/>
        </w:trPr>
        <w:tc>
          <w:tcPr>
            <w:tcW w:w="380" w:type="pct"/>
          </w:tcPr>
          <w:p w14:paraId="2DD2B6E1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07BEAADC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38AD7A96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72449CF6" w14:textId="77777777" w:rsidR="00712E16" w:rsidRPr="002A2807" w:rsidRDefault="00712E16" w:rsidP="002A2807"/>
        </w:tc>
        <w:tc>
          <w:tcPr>
            <w:tcW w:w="918" w:type="pct"/>
          </w:tcPr>
          <w:p w14:paraId="39087FE9" w14:textId="77777777" w:rsidR="00712E16" w:rsidRPr="002A2807" w:rsidRDefault="00712E16" w:rsidP="002A2807"/>
        </w:tc>
      </w:tr>
      <w:tr w:rsidR="00712E16" w:rsidRPr="00374514" w14:paraId="2F545A9C" w14:textId="161FED42" w:rsidTr="005125C4">
        <w:trPr>
          <w:trHeight w:hRule="exact" w:val="396"/>
          <w:jc w:val="center"/>
        </w:trPr>
        <w:tc>
          <w:tcPr>
            <w:tcW w:w="380" w:type="pct"/>
          </w:tcPr>
          <w:p w14:paraId="2691325B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82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2B4599C9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28298DDC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5D340298" w14:textId="77777777" w:rsidR="00712E16" w:rsidRPr="002A2807" w:rsidRDefault="00712E16" w:rsidP="002A2807"/>
        </w:tc>
        <w:tc>
          <w:tcPr>
            <w:tcW w:w="918" w:type="pct"/>
          </w:tcPr>
          <w:p w14:paraId="61DDA7C2" w14:textId="77777777" w:rsidR="00712E16" w:rsidRPr="002A2807" w:rsidRDefault="00712E16" w:rsidP="002A2807"/>
        </w:tc>
      </w:tr>
      <w:tr w:rsidR="00712E16" w:rsidRPr="00374514" w14:paraId="22257432" w14:textId="0F79B2D1" w:rsidTr="005125C4">
        <w:trPr>
          <w:trHeight w:hRule="exact" w:val="394"/>
          <w:jc w:val="center"/>
        </w:trPr>
        <w:tc>
          <w:tcPr>
            <w:tcW w:w="380" w:type="pct"/>
          </w:tcPr>
          <w:p w14:paraId="5224E0E5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6BD4A34E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5789D9AD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5E70A2E1" w14:textId="77777777" w:rsidR="00712E16" w:rsidRPr="002A2807" w:rsidRDefault="00712E16" w:rsidP="002A2807"/>
        </w:tc>
        <w:tc>
          <w:tcPr>
            <w:tcW w:w="918" w:type="pct"/>
          </w:tcPr>
          <w:p w14:paraId="4ACDC0A2" w14:textId="77777777" w:rsidR="00712E16" w:rsidRPr="002A2807" w:rsidRDefault="00712E16" w:rsidP="002A2807"/>
        </w:tc>
      </w:tr>
      <w:tr w:rsidR="00712E16" w:rsidRPr="00374514" w14:paraId="2D8C2B22" w14:textId="5263F658" w:rsidTr="005125C4">
        <w:trPr>
          <w:trHeight w:hRule="exact" w:val="394"/>
          <w:jc w:val="center"/>
        </w:trPr>
        <w:tc>
          <w:tcPr>
            <w:tcW w:w="380" w:type="pct"/>
          </w:tcPr>
          <w:p w14:paraId="11E76F91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76AFD980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5337FCCF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25EA6E0A" w14:textId="77777777" w:rsidR="00712E16" w:rsidRPr="002A2807" w:rsidRDefault="00712E16" w:rsidP="002A2807"/>
        </w:tc>
        <w:tc>
          <w:tcPr>
            <w:tcW w:w="918" w:type="pct"/>
          </w:tcPr>
          <w:p w14:paraId="5FEE7299" w14:textId="77777777" w:rsidR="00712E16" w:rsidRPr="002A2807" w:rsidRDefault="00712E16" w:rsidP="002A2807"/>
        </w:tc>
      </w:tr>
      <w:tr w:rsidR="00712E16" w:rsidRPr="00374514" w14:paraId="26228246" w14:textId="59AF2F3F" w:rsidTr="005125C4">
        <w:trPr>
          <w:trHeight w:hRule="exact" w:val="394"/>
          <w:jc w:val="center"/>
        </w:trPr>
        <w:tc>
          <w:tcPr>
            <w:tcW w:w="380" w:type="pct"/>
          </w:tcPr>
          <w:p w14:paraId="755F8559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6C8BAAE7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45285E9F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38C2D999" w14:textId="77777777" w:rsidR="00712E16" w:rsidRPr="002A2807" w:rsidRDefault="00712E16" w:rsidP="002A2807"/>
        </w:tc>
        <w:tc>
          <w:tcPr>
            <w:tcW w:w="918" w:type="pct"/>
          </w:tcPr>
          <w:p w14:paraId="30B471A8" w14:textId="77777777" w:rsidR="00712E16" w:rsidRPr="002A2807" w:rsidRDefault="00712E16" w:rsidP="002A2807"/>
        </w:tc>
      </w:tr>
      <w:tr w:rsidR="00712E16" w:rsidRPr="00374514" w14:paraId="2044DEA5" w14:textId="157917D8" w:rsidTr="005125C4">
        <w:trPr>
          <w:trHeight w:hRule="exact" w:val="394"/>
          <w:jc w:val="center"/>
        </w:trPr>
        <w:tc>
          <w:tcPr>
            <w:tcW w:w="380" w:type="pct"/>
          </w:tcPr>
          <w:p w14:paraId="14EC7A0B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79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4F12BDD4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1D0952F2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09BFDB18" w14:textId="77777777" w:rsidR="00712E16" w:rsidRPr="002A2807" w:rsidRDefault="00712E16" w:rsidP="002A2807"/>
        </w:tc>
        <w:tc>
          <w:tcPr>
            <w:tcW w:w="918" w:type="pct"/>
          </w:tcPr>
          <w:p w14:paraId="61947CD4" w14:textId="77777777" w:rsidR="00712E16" w:rsidRPr="002A2807" w:rsidRDefault="00712E16" w:rsidP="002A2807"/>
        </w:tc>
      </w:tr>
      <w:tr w:rsidR="00712E16" w:rsidRPr="00374514" w14:paraId="7E6F9FFD" w14:textId="1885B62C" w:rsidTr="005125C4">
        <w:trPr>
          <w:trHeight w:hRule="exact" w:val="396"/>
          <w:jc w:val="center"/>
        </w:trPr>
        <w:tc>
          <w:tcPr>
            <w:tcW w:w="380" w:type="pct"/>
          </w:tcPr>
          <w:p w14:paraId="0D1E18E4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82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56AD981A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5CB0FCE7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0CE3137F" w14:textId="77777777" w:rsidR="00712E16" w:rsidRPr="002A2807" w:rsidRDefault="00712E16" w:rsidP="002A2807"/>
        </w:tc>
        <w:tc>
          <w:tcPr>
            <w:tcW w:w="918" w:type="pct"/>
          </w:tcPr>
          <w:p w14:paraId="5CAA71B3" w14:textId="77777777" w:rsidR="00712E16" w:rsidRPr="002A2807" w:rsidRDefault="00712E16" w:rsidP="002A2807"/>
        </w:tc>
      </w:tr>
      <w:tr w:rsidR="00712E16" w:rsidRPr="00374514" w14:paraId="6727F6E7" w14:textId="11D8D751" w:rsidTr="005125C4">
        <w:trPr>
          <w:trHeight w:hRule="exact" w:val="396"/>
          <w:jc w:val="center"/>
        </w:trPr>
        <w:tc>
          <w:tcPr>
            <w:tcW w:w="380" w:type="pct"/>
          </w:tcPr>
          <w:p w14:paraId="1B59973C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82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570BA90B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7560F970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244E33DA" w14:textId="77777777" w:rsidR="00712E16" w:rsidRPr="002A2807" w:rsidRDefault="00712E16" w:rsidP="002A2807"/>
        </w:tc>
        <w:tc>
          <w:tcPr>
            <w:tcW w:w="918" w:type="pct"/>
          </w:tcPr>
          <w:p w14:paraId="46C8F87F" w14:textId="77777777" w:rsidR="00712E16" w:rsidRPr="002A2807" w:rsidRDefault="00712E16" w:rsidP="002A2807"/>
        </w:tc>
      </w:tr>
      <w:tr w:rsidR="00712E16" w:rsidRPr="00374514" w14:paraId="00307A06" w14:textId="26F1F136" w:rsidTr="005125C4">
        <w:trPr>
          <w:trHeight w:hRule="exact" w:val="396"/>
          <w:jc w:val="center"/>
        </w:trPr>
        <w:tc>
          <w:tcPr>
            <w:tcW w:w="380" w:type="pct"/>
          </w:tcPr>
          <w:p w14:paraId="0337EB6A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82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134EFFC7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58B72699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055099FF" w14:textId="77777777" w:rsidR="00712E16" w:rsidRPr="002A2807" w:rsidRDefault="00712E16" w:rsidP="002A2807"/>
        </w:tc>
        <w:tc>
          <w:tcPr>
            <w:tcW w:w="918" w:type="pct"/>
          </w:tcPr>
          <w:p w14:paraId="2ABF6CA0" w14:textId="77777777" w:rsidR="00712E16" w:rsidRPr="002A2807" w:rsidRDefault="00712E16" w:rsidP="002A2807"/>
        </w:tc>
      </w:tr>
      <w:tr w:rsidR="00712E16" w:rsidRPr="00374514" w14:paraId="63F6944B" w14:textId="0CB6FEF5" w:rsidTr="005125C4">
        <w:trPr>
          <w:trHeight w:hRule="exact" w:val="396"/>
          <w:jc w:val="center"/>
        </w:trPr>
        <w:tc>
          <w:tcPr>
            <w:tcW w:w="380" w:type="pct"/>
          </w:tcPr>
          <w:p w14:paraId="5EC5D600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82"/>
              <w:rPr>
                <w:rFonts w:eastAsia="Calibri" w:cs="Calibri"/>
                <w:color w:val="auto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66AFA314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7B101FC3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349F7274" w14:textId="77777777" w:rsidR="00712E16" w:rsidRPr="002A2807" w:rsidRDefault="00712E16" w:rsidP="002A2807"/>
        </w:tc>
        <w:tc>
          <w:tcPr>
            <w:tcW w:w="918" w:type="pct"/>
          </w:tcPr>
          <w:p w14:paraId="635FC5C2" w14:textId="77777777" w:rsidR="00712E16" w:rsidRPr="002A2807" w:rsidRDefault="00712E16" w:rsidP="002A2807"/>
        </w:tc>
      </w:tr>
      <w:tr w:rsidR="00712E16" w:rsidRPr="00374514" w14:paraId="57EC4475" w14:textId="6C328BA0" w:rsidTr="005125C4">
        <w:trPr>
          <w:trHeight w:hRule="exact" w:val="396"/>
          <w:jc w:val="center"/>
        </w:trPr>
        <w:tc>
          <w:tcPr>
            <w:tcW w:w="380" w:type="pct"/>
          </w:tcPr>
          <w:p w14:paraId="05A3FE61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82"/>
              <w:rPr>
                <w:rFonts w:eastAsia="Calibri" w:cs="Calibri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7F628FBF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0331A1A7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22134289" w14:textId="77777777" w:rsidR="00712E16" w:rsidRPr="002A2807" w:rsidRDefault="00712E16" w:rsidP="002A2807"/>
        </w:tc>
        <w:tc>
          <w:tcPr>
            <w:tcW w:w="918" w:type="pct"/>
          </w:tcPr>
          <w:p w14:paraId="6A236565" w14:textId="77777777" w:rsidR="00712E16" w:rsidRPr="002A2807" w:rsidRDefault="00712E16" w:rsidP="002A2807"/>
        </w:tc>
      </w:tr>
      <w:tr w:rsidR="00712E16" w:rsidRPr="00374514" w14:paraId="45EED89E" w14:textId="6AF5BFA9" w:rsidTr="005125C4">
        <w:trPr>
          <w:trHeight w:hRule="exact" w:val="396"/>
          <w:jc w:val="center"/>
        </w:trPr>
        <w:tc>
          <w:tcPr>
            <w:tcW w:w="380" w:type="pct"/>
          </w:tcPr>
          <w:p w14:paraId="1E0B2050" w14:textId="77777777" w:rsidR="00712E16" w:rsidRPr="00374514" w:rsidRDefault="00712E16" w:rsidP="00712E16">
            <w:pPr>
              <w:pStyle w:val="ListParagraph"/>
              <w:numPr>
                <w:ilvl w:val="0"/>
                <w:numId w:val="39"/>
              </w:numPr>
              <w:tabs>
                <w:tab w:val="left" w:pos="462"/>
              </w:tabs>
              <w:spacing w:before="82"/>
              <w:rPr>
                <w:rFonts w:eastAsia="Calibri" w:cs="Calibri"/>
                <w:sz w:val="22"/>
                <w:szCs w:val="22"/>
              </w:rPr>
            </w:pPr>
          </w:p>
        </w:tc>
        <w:tc>
          <w:tcPr>
            <w:tcW w:w="1195" w:type="pct"/>
            <w:gridSpan w:val="3"/>
          </w:tcPr>
          <w:p w14:paraId="2BE34E71" w14:textId="77777777" w:rsidR="00712E16" w:rsidRPr="002A2807" w:rsidRDefault="00712E16" w:rsidP="002A2807"/>
        </w:tc>
        <w:tc>
          <w:tcPr>
            <w:tcW w:w="926" w:type="pct"/>
            <w:gridSpan w:val="2"/>
          </w:tcPr>
          <w:p w14:paraId="4A45136D" w14:textId="77777777" w:rsidR="00712E16" w:rsidRPr="002A2807" w:rsidRDefault="00712E16" w:rsidP="002A2807"/>
        </w:tc>
        <w:tc>
          <w:tcPr>
            <w:tcW w:w="1579" w:type="pct"/>
            <w:gridSpan w:val="2"/>
          </w:tcPr>
          <w:p w14:paraId="57071649" w14:textId="77777777" w:rsidR="00712E16" w:rsidRPr="002A2807" w:rsidRDefault="00712E16" w:rsidP="002A2807"/>
        </w:tc>
        <w:tc>
          <w:tcPr>
            <w:tcW w:w="918" w:type="pct"/>
          </w:tcPr>
          <w:p w14:paraId="70C6ACC7" w14:textId="77777777" w:rsidR="00712E16" w:rsidRPr="002A2807" w:rsidRDefault="00712E16" w:rsidP="002A2807"/>
        </w:tc>
      </w:tr>
    </w:tbl>
    <w:p w14:paraId="76F90707" w14:textId="51C2C807" w:rsidR="00306056" w:rsidRPr="006A320C" w:rsidRDefault="006A320C" w:rsidP="006A320C">
      <w:pPr>
        <w:jc w:val="center"/>
        <w:rPr>
          <w:rFonts w:cs="Calibri"/>
          <w:b/>
          <w:bCs/>
          <w:sz w:val="24"/>
        </w:rPr>
      </w:pPr>
      <w:r w:rsidRPr="006A320C">
        <w:rPr>
          <w:rFonts w:cs="Calibri"/>
          <w:b/>
          <w:bCs/>
          <w:sz w:val="24"/>
        </w:rPr>
        <w:t>EMERGENCY CONTACT LIST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33"/>
        <w:gridCol w:w="5801"/>
      </w:tblGrid>
      <w:tr w:rsidR="006A320C" w:rsidRPr="00CF5A66" w14:paraId="63875731" w14:textId="77777777" w:rsidTr="000D1D68">
        <w:trPr>
          <w:trHeight w:val="274"/>
          <w:jc w:val="center"/>
        </w:trPr>
        <w:tc>
          <w:tcPr>
            <w:tcW w:w="3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897351E" w14:textId="77777777" w:rsidR="006A320C" w:rsidRPr="00CF5A66" w:rsidRDefault="006A320C" w:rsidP="00195965">
            <w:pPr>
              <w:rPr>
                <w:rFonts w:ascii="Gill Sans MT" w:hAnsi="Gill Sans MT"/>
              </w:rPr>
            </w:pPr>
            <w:r w:rsidRPr="00CF5A66">
              <w:rPr>
                <w:rFonts w:ascii="Gill Sans MT" w:hAnsi="Gill Sans MT"/>
              </w:rPr>
              <w:t>Reference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BDDB576" w14:textId="77777777" w:rsidR="006A320C" w:rsidRPr="00CF5A66" w:rsidRDefault="006A320C" w:rsidP="00195965">
            <w:pPr>
              <w:rPr>
                <w:rFonts w:ascii="Gill Sans MT" w:hAnsi="Gill Sans MT"/>
              </w:rPr>
            </w:pPr>
            <w:r w:rsidRPr="00CF5A66">
              <w:rPr>
                <w:rFonts w:ascii="Gill Sans MT" w:hAnsi="Gill Sans MT"/>
              </w:rPr>
              <w:t>Details</w:t>
            </w:r>
          </w:p>
        </w:tc>
      </w:tr>
      <w:tr w:rsidR="006A320C" w:rsidRPr="00CF5A66" w14:paraId="073E78A3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5A28DF25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Police, Emergency Services</w:t>
            </w:r>
          </w:p>
        </w:tc>
        <w:tc>
          <w:tcPr>
            <w:tcW w:w="5801" w:type="dxa"/>
            <w:vAlign w:val="center"/>
          </w:tcPr>
          <w:p w14:paraId="6D05814E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000</w:t>
            </w:r>
          </w:p>
        </w:tc>
      </w:tr>
      <w:tr w:rsidR="006A320C" w:rsidRPr="00CF5A66" w14:paraId="618C66B9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02A6BCE4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Poisons Information Centre</w:t>
            </w:r>
          </w:p>
        </w:tc>
        <w:tc>
          <w:tcPr>
            <w:tcW w:w="5801" w:type="dxa"/>
            <w:vAlign w:val="center"/>
          </w:tcPr>
          <w:p w14:paraId="51A928BB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131 126</w:t>
            </w:r>
          </w:p>
        </w:tc>
      </w:tr>
      <w:tr w:rsidR="006A320C" w:rsidRPr="00CF5A66" w14:paraId="4F748C10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624DC16A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EPA Pollution Hotline</w:t>
            </w:r>
          </w:p>
        </w:tc>
        <w:tc>
          <w:tcPr>
            <w:tcW w:w="5801" w:type="dxa"/>
            <w:vAlign w:val="center"/>
          </w:tcPr>
          <w:p w14:paraId="5C01E329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1800 005 171</w:t>
            </w:r>
          </w:p>
        </w:tc>
      </w:tr>
      <w:tr w:rsidR="006A320C" w:rsidRPr="00CF5A66" w14:paraId="1037C4B3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452E186E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Telstra</w:t>
            </w:r>
          </w:p>
        </w:tc>
        <w:tc>
          <w:tcPr>
            <w:tcW w:w="5801" w:type="dxa"/>
            <w:vAlign w:val="center"/>
          </w:tcPr>
          <w:p w14:paraId="146C0CE7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132 203</w:t>
            </w:r>
          </w:p>
        </w:tc>
      </w:tr>
      <w:tr w:rsidR="006A320C" w:rsidRPr="00CF5A66" w14:paraId="4EAEF5A2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4681C525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Optus</w:t>
            </w:r>
          </w:p>
        </w:tc>
        <w:tc>
          <w:tcPr>
            <w:tcW w:w="5801" w:type="dxa"/>
            <w:vAlign w:val="center"/>
          </w:tcPr>
          <w:p w14:paraId="7B74E62B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133 937</w:t>
            </w:r>
          </w:p>
        </w:tc>
      </w:tr>
      <w:tr w:rsidR="006A320C" w:rsidRPr="00CF5A66" w14:paraId="0419E10A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291224FD" w14:textId="77777777" w:rsidR="006A320C" w:rsidRPr="006A320C" w:rsidRDefault="006A320C" w:rsidP="00195965">
            <w:pPr>
              <w:spacing w:before="60" w:after="6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Dial Before You Dig</w:t>
            </w:r>
          </w:p>
        </w:tc>
        <w:tc>
          <w:tcPr>
            <w:tcW w:w="5801" w:type="dxa"/>
            <w:vAlign w:val="center"/>
          </w:tcPr>
          <w:p w14:paraId="3821CF48" w14:textId="77777777" w:rsidR="006A320C" w:rsidRPr="006A320C" w:rsidRDefault="006A320C" w:rsidP="00195965">
            <w:pPr>
              <w:spacing w:before="60" w:after="6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1100</w:t>
            </w:r>
          </w:p>
        </w:tc>
      </w:tr>
      <w:tr w:rsidR="006A320C" w:rsidRPr="00CF5A66" w14:paraId="7CC4A1D3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6FDAF4FA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Local Council</w:t>
            </w:r>
          </w:p>
        </w:tc>
        <w:tc>
          <w:tcPr>
            <w:tcW w:w="5801" w:type="dxa"/>
            <w:vAlign w:val="center"/>
          </w:tcPr>
          <w:p w14:paraId="3DF50B70" w14:textId="769D869A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/>
                <w:sz w:val="18"/>
                <w:szCs w:val="18"/>
              </w:rPr>
              <w:t xml:space="preserve">6323 </w:t>
            </w:r>
            <w:r w:rsidR="003156C4" w:rsidRPr="006A320C">
              <w:rPr>
                <w:rFonts w:ascii="Gill Sans MT" w:hAnsi="Gill Sans MT"/>
                <w:sz w:val="18"/>
                <w:szCs w:val="18"/>
              </w:rPr>
              <w:t>3000 -</w:t>
            </w:r>
            <w:r w:rsidRPr="006A320C">
              <w:rPr>
                <w:rFonts w:ascii="Gill Sans MT" w:hAnsi="Gill Sans MT"/>
                <w:sz w:val="18"/>
                <w:szCs w:val="18"/>
              </w:rPr>
              <w:t xml:space="preserve"> Launceston</w:t>
            </w:r>
          </w:p>
        </w:tc>
      </w:tr>
      <w:tr w:rsidR="006A320C" w:rsidRPr="00CF5A66" w14:paraId="67B1DBCA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1E810933" w14:textId="67FB1AD1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 xml:space="preserve">Electrical </w:t>
            </w:r>
            <w:r w:rsidR="003156C4"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Emergency (</w:t>
            </w: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 xml:space="preserve">Tas Networks) </w:t>
            </w:r>
          </w:p>
        </w:tc>
        <w:tc>
          <w:tcPr>
            <w:tcW w:w="5801" w:type="dxa"/>
            <w:vAlign w:val="center"/>
          </w:tcPr>
          <w:p w14:paraId="574AB295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13 2004</w:t>
            </w:r>
          </w:p>
        </w:tc>
      </w:tr>
      <w:tr w:rsidR="006A320C" w:rsidRPr="00CF5A66" w14:paraId="16FC2DCA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2D49B02C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Water Emergency</w:t>
            </w:r>
          </w:p>
        </w:tc>
        <w:tc>
          <w:tcPr>
            <w:tcW w:w="5801" w:type="dxa"/>
            <w:vAlign w:val="center"/>
          </w:tcPr>
          <w:p w14:paraId="7EF84F03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13 6992</w:t>
            </w:r>
          </w:p>
        </w:tc>
      </w:tr>
      <w:tr w:rsidR="006A320C" w:rsidRPr="00CF5A66" w14:paraId="12EB513C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6375500F" w14:textId="1441C17A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Gas Emergency (Tas</w:t>
            </w:r>
            <w:r w:rsidR="003156C4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 xml:space="preserve"> </w:t>
            </w: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 xml:space="preserve">Gas) </w:t>
            </w:r>
          </w:p>
        </w:tc>
        <w:tc>
          <w:tcPr>
            <w:tcW w:w="5801" w:type="dxa"/>
            <w:vAlign w:val="center"/>
          </w:tcPr>
          <w:p w14:paraId="268D39B3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1802 111</w:t>
            </w:r>
          </w:p>
        </w:tc>
      </w:tr>
      <w:tr w:rsidR="006A320C" w:rsidRPr="00CF5A66" w14:paraId="4F0807EC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68983007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WHS Authority</w:t>
            </w:r>
          </w:p>
        </w:tc>
        <w:tc>
          <w:tcPr>
            <w:tcW w:w="5801" w:type="dxa"/>
            <w:vAlign w:val="center"/>
          </w:tcPr>
          <w:p w14:paraId="31777674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1300 366 322</w:t>
            </w:r>
          </w:p>
        </w:tc>
      </w:tr>
    </w:tbl>
    <w:p w14:paraId="55DC5171" w14:textId="77777777" w:rsidR="006A320C" w:rsidRPr="00374514" w:rsidRDefault="006A320C" w:rsidP="006A320C">
      <w:pPr>
        <w:rPr>
          <w:rFonts w:cs="Calibri"/>
          <w:sz w:val="22"/>
          <w:szCs w:val="22"/>
        </w:rPr>
      </w:pPr>
    </w:p>
    <w:sectPr w:rsidR="006A320C" w:rsidRPr="00374514" w:rsidSect="00374514">
      <w:headerReference w:type="default" r:id="rId11"/>
      <w:footerReference w:type="default" r:id="rId12"/>
      <w:headerReference w:type="first" r:id="rId13"/>
      <w:type w:val="continuous"/>
      <w:pgSz w:w="11907" w:h="16840" w:code="9"/>
      <w:pgMar w:top="1134" w:right="1134" w:bottom="992" w:left="1134" w:header="198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FCE66" w14:textId="77777777" w:rsidR="00B17595" w:rsidRDefault="00B17595" w:rsidP="004758F3">
      <w:r>
        <w:separator/>
      </w:r>
    </w:p>
    <w:p w14:paraId="11BE0124" w14:textId="77777777" w:rsidR="00B17595" w:rsidRDefault="00B17595" w:rsidP="004758F3"/>
    <w:p w14:paraId="413E6CA3" w14:textId="77777777" w:rsidR="00B17595" w:rsidRDefault="00B17595"/>
  </w:endnote>
  <w:endnote w:type="continuationSeparator" w:id="0">
    <w:p w14:paraId="64DF7660" w14:textId="77777777" w:rsidR="00B17595" w:rsidRDefault="00B17595" w:rsidP="004758F3">
      <w:r>
        <w:continuationSeparator/>
      </w:r>
    </w:p>
    <w:p w14:paraId="6BCD2F3E" w14:textId="77777777" w:rsidR="00B17595" w:rsidRDefault="00B17595" w:rsidP="004758F3"/>
    <w:p w14:paraId="399A4CB8" w14:textId="77777777" w:rsidR="00B17595" w:rsidRDefault="00B175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Theme="minorEastAsia" w:hAnsi="Calibri" w:cs="Calibri"/>
        <w:color w:val="auto"/>
        <w:sz w:val="22"/>
        <w:szCs w:val="16"/>
        <w:lang w:val="en-GB" w:eastAsia="en-AU"/>
      </w:rPr>
      <w:id w:val="1785152765"/>
      <w:docPartObj>
        <w:docPartGallery w:val="Page Numbers (Top of Page)"/>
        <w:docPartUnique/>
      </w:docPartObj>
    </w:sdtPr>
    <w:sdtEndPr>
      <w:rPr>
        <w:rStyle w:val="SubtleReference"/>
        <w:rFonts w:cs="Times New Roman"/>
        <w:color w:val="58595B"/>
        <w:sz w:val="16"/>
        <w:lang w:val="en-AU" w:eastAsia="en-US"/>
      </w:rPr>
    </w:sdtEndPr>
    <w:sdtContent>
      <w:p w14:paraId="4FD51EA3" w14:textId="3E889DF5" w:rsidR="00012E9B" w:rsidRPr="00C566BC" w:rsidRDefault="00C566BC" w:rsidP="008003C1">
        <w:pPr>
          <w:pStyle w:val="Footer1"/>
          <w:pBdr>
            <w:top w:val="single" w:sz="4" w:space="1" w:color="FFFFFF" w:themeColor="text2"/>
          </w:pBdr>
          <w:tabs>
            <w:tab w:val="clear" w:pos="8640"/>
            <w:tab w:val="right" w:pos="9356"/>
          </w:tabs>
          <w:rPr>
            <w:rFonts w:eastAsiaTheme="minorEastAsia" w:cs="Calibri"/>
            <w:color w:val="auto"/>
            <w:szCs w:val="16"/>
            <w:lang w:eastAsia="en-AU"/>
          </w:rPr>
        </w:pPr>
        <w:r w:rsidRPr="00852A91">
          <w:rPr>
            <w:rFonts w:ascii="Calibri" w:eastAsiaTheme="minorEastAsia" w:hAnsi="Calibri" w:cs="Calibri"/>
            <w:color w:val="auto"/>
            <w:szCs w:val="16"/>
            <w:lang w:eastAsia="en-AU"/>
          </w:rPr>
          <w:br/>
        </w:r>
        <w:r w:rsidR="008003C1" w:rsidRPr="00DB2529">
          <w:rPr>
            <w:rStyle w:val="SubtleReference"/>
            <w:rFonts w:ascii="Calibri" w:hAnsi="Calibri" w:cs="Calibri"/>
            <w:color w:val="auto"/>
          </w:rPr>
          <w:t>©Paneltec Grou</w:t>
        </w:r>
        <w:r w:rsidR="008003C1">
          <w:rPr>
            <w:rStyle w:val="SubtleReference"/>
            <w:rFonts w:ascii="Calibri" w:hAnsi="Calibri" w:cs="Calibri"/>
            <w:color w:val="auto"/>
          </w:rPr>
          <w:t>p</w:t>
        </w:r>
        <w:r w:rsidR="008003C1">
          <w:rPr>
            <w:rStyle w:val="SubtleReference"/>
            <w:rFonts w:ascii="Calibri" w:hAnsi="Calibri" w:cs="Calibri"/>
            <w:color w:val="auto"/>
          </w:rPr>
          <w:tab/>
          <w:t xml:space="preserve">             </w:t>
        </w:r>
        <w:r w:rsidR="00DB2529" w:rsidRPr="00DB2529">
          <w:rPr>
            <w:rStyle w:val="SubtleReference"/>
            <w:rFonts w:ascii="Calibri" w:hAnsi="Calibri" w:cs="Calibri"/>
            <w:color w:val="auto"/>
          </w:rPr>
          <w:t xml:space="preserve">Controlled </w:t>
        </w:r>
        <w:r w:rsidR="001E40CD" w:rsidRPr="00DB2529">
          <w:rPr>
            <w:rStyle w:val="SubtleReference"/>
            <w:rFonts w:ascii="Calibri" w:hAnsi="Calibri" w:cs="Calibri"/>
            <w:color w:val="auto"/>
          </w:rPr>
          <w:t>Document -</w:t>
        </w:r>
        <w:r w:rsidR="001E40CD" w:rsidRPr="001E40CD">
          <w:t xml:space="preserve"> </w:t>
        </w:r>
        <w:r w:rsidR="001E40CD" w:rsidRPr="001E40CD">
          <w:rPr>
            <w:rStyle w:val="SubtleReference"/>
            <w:rFonts w:ascii="Calibri" w:hAnsi="Calibri" w:cs="Calibri"/>
            <w:color w:val="auto"/>
          </w:rPr>
          <w:t xml:space="preserve">V </w:t>
        </w:r>
        <w:r w:rsidR="008003C1">
          <w:rPr>
            <w:rStyle w:val="SubtleReference"/>
            <w:rFonts w:ascii="Calibri" w:hAnsi="Calibri" w:cs="Calibri"/>
            <w:color w:val="auto"/>
          </w:rPr>
          <w:t>10</w:t>
        </w:r>
        <w:r w:rsidR="001E40CD" w:rsidRPr="001E40CD">
          <w:rPr>
            <w:rStyle w:val="SubtleReference"/>
            <w:rFonts w:ascii="Calibri" w:hAnsi="Calibri" w:cs="Calibri"/>
            <w:color w:val="auto"/>
          </w:rPr>
          <w:t>.0 Reviewed 31.08.202</w:t>
        </w:r>
        <w:r w:rsidR="008003C1">
          <w:rPr>
            <w:rStyle w:val="SubtleReference"/>
            <w:rFonts w:ascii="Calibri" w:hAnsi="Calibri" w:cs="Calibri"/>
            <w:color w:val="auto"/>
          </w:rPr>
          <w:t>5</w:t>
        </w:r>
        <w:r w:rsidR="001E40CD">
          <w:rPr>
            <w:rStyle w:val="SubtleReference"/>
            <w:rFonts w:ascii="Calibri" w:hAnsi="Calibri" w:cs="Calibri"/>
            <w:color w:val="auto"/>
          </w:rPr>
          <w:t xml:space="preserve">        </w:t>
        </w:r>
        <w:r w:rsidR="008003C1">
          <w:rPr>
            <w:rStyle w:val="SubtleReference"/>
            <w:rFonts w:ascii="Calibri" w:hAnsi="Calibri" w:cs="Calibri"/>
            <w:color w:val="auto"/>
          </w:rPr>
          <w:t xml:space="preserve">  </w:t>
        </w:r>
        <w:r w:rsidR="001E40CD">
          <w:rPr>
            <w:rStyle w:val="SubtleReference"/>
            <w:rFonts w:ascii="Calibri" w:hAnsi="Calibri" w:cs="Calibri"/>
            <w:color w:val="auto"/>
          </w:rPr>
          <w:t xml:space="preserve"> </w:t>
        </w:r>
        <w:r w:rsidR="008003C1">
          <w:rPr>
            <w:rStyle w:val="SubtleReference"/>
            <w:rFonts w:ascii="Calibri" w:hAnsi="Calibri" w:cs="Calibri"/>
            <w:color w:val="auto"/>
          </w:rPr>
          <w:t>A</w:t>
        </w:r>
        <w:r w:rsidR="00DB2529" w:rsidRPr="00DB2529">
          <w:rPr>
            <w:rStyle w:val="SubtleReference"/>
            <w:rFonts w:ascii="Calibri" w:hAnsi="Calibri" w:cs="Calibri"/>
            <w:color w:val="auto"/>
          </w:rPr>
          <w:t xml:space="preserve">uthorised &amp; Approved by </w:t>
        </w:r>
        <w:r w:rsidR="008003C1">
          <w:rPr>
            <w:rStyle w:val="SubtleReference"/>
            <w:rFonts w:ascii="Calibri" w:hAnsi="Calibri" w:cs="Calibri"/>
            <w:color w:val="auto"/>
          </w:rPr>
          <w:t>M</w:t>
        </w:r>
        <w:r w:rsidR="00DB2529" w:rsidRPr="00DB2529">
          <w:rPr>
            <w:rStyle w:val="SubtleReference"/>
            <w:rFonts w:ascii="Calibri" w:hAnsi="Calibri" w:cs="Calibri"/>
            <w:color w:val="auto"/>
          </w:rPr>
          <w:t>anagement</w:t>
        </w:r>
        <w:r w:rsidR="008003C1">
          <w:rPr>
            <w:rStyle w:val="SubtleReference"/>
            <w:rFonts w:ascii="Calibri" w:hAnsi="Calibri" w:cs="Calibri"/>
            <w:color w:val="auto"/>
          </w:rPr>
          <w:t xml:space="preserve">                       </w:t>
        </w:r>
        <w:sdt>
          <w:sdtPr>
            <w:rPr>
              <w:rStyle w:val="SubtleReference"/>
              <w:rFonts w:ascii="Calibri" w:hAnsi="Calibri" w:cs="Calibri"/>
              <w:color w:val="auto"/>
            </w:rPr>
            <w:id w:val="-2146655922"/>
            <w:docPartObj>
              <w:docPartGallery w:val="Page Numbers (Bottom of Page)"/>
              <w:docPartUnique/>
            </w:docPartObj>
          </w:sdtPr>
          <w:sdtContent>
            <w:r w:rsidRPr="008003C1">
              <w:rPr>
                <w:rStyle w:val="SubtleReference"/>
                <w:rFonts w:ascii="Calibri" w:hAnsi="Calibri" w:cs="Calibri"/>
                <w:color w:val="auto"/>
              </w:rPr>
              <w:t xml:space="preserve">Page </w:t>
            </w:r>
            <w:r w:rsidRPr="008003C1">
              <w:rPr>
                <w:rStyle w:val="SubtleReference"/>
                <w:rFonts w:ascii="Calibri" w:hAnsi="Calibri" w:cs="Calibri"/>
                <w:color w:val="auto"/>
              </w:rPr>
              <w:fldChar w:fldCharType="begin"/>
            </w:r>
            <w:r w:rsidRPr="008003C1">
              <w:rPr>
                <w:rStyle w:val="SubtleReference"/>
                <w:rFonts w:ascii="Calibri" w:hAnsi="Calibri" w:cs="Calibri"/>
                <w:color w:val="auto"/>
              </w:rPr>
              <w:instrText xml:space="preserve"> PAGE </w:instrText>
            </w:r>
            <w:r w:rsidRPr="008003C1">
              <w:rPr>
                <w:rStyle w:val="SubtleReference"/>
                <w:rFonts w:ascii="Calibri" w:hAnsi="Calibri" w:cs="Calibri"/>
                <w:color w:val="auto"/>
              </w:rPr>
              <w:fldChar w:fldCharType="separate"/>
            </w:r>
            <w:r w:rsidRPr="008003C1">
              <w:rPr>
                <w:rStyle w:val="SubtleReference"/>
                <w:rFonts w:ascii="Calibri" w:hAnsi="Calibri" w:cs="Calibri"/>
                <w:color w:val="auto"/>
              </w:rPr>
              <w:t>1</w:t>
            </w:r>
            <w:r w:rsidRPr="008003C1">
              <w:rPr>
                <w:rStyle w:val="SubtleReference"/>
                <w:rFonts w:ascii="Calibri" w:hAnsi="Calibri" w:cs="Calibri"/>
                <w:color w:val="auto"/>
              </w:rPr>
              <w:fldChar w:fldCharType="end"/>
            </w:r>
            <w:r w:rsidRPr="008003C1">
              <w:rPr>
                <w:rStyle w:val="SubtleReference"/>
                <w:rFonts w:ascii="Calibri" w:hAnsi="Calibri" w:cs="Calibri"/>
                <w:color w:val="auto"/>
              </w:rPr>
              <w:t xml:space="preserve"> of </w:t>
            </w:r>
            <w:r w:rsidRPr="008003C1">
              <w:rPr>
                <w:rStyle w:val="SubtleReference"/>
                <w:rFonts w:ascii="Calibri" w:hAnsi="Calibri" w:cs="Calibri"/>
                <w:color w:val="auto"/>
              </w:rPr>
              <w:fldChar w:fldCharType="begin"/>
            </w:r>
            <w:r w:rsidRPr="008003C1">
              <w:rPr>
                <w:rStyle w:val="SubtleReference"/>
                <w:rFonts w:ascii="Calibri" w:hAnsi="Calibri" w:cs="Calibri"/>
                <w:color w:val="auto"/>
              </w:rPr>
              <w:instrText xml:space="preserve"> NUMPAGES  </w:instrText>
            </w:r>
            <w:r w:rsidRPr="008003C1">
              <w:rPr>
                <w:rStyle w:val="SubtleReference"/>
                <w:rFonts w:ascii="Calibri" w:hAnsi="Calibri" w:cs="Calibri"/>
                <w:color w:val="auto"/>
              </w:rPr>
              <w:fldChar w:fldCharType="separate"/>
            </w:r>
            <w:r w:rsidRPr="008003C1">
              <w:rPr>
                <w:rStyle w:val="SubtleReference"/>
                <w:rFonts w:ascii="Calibri" w:hAnsi="Calibri" w:cs="Calibri"/>
                <w:color w:val="auto"/>
              </w:rPr>
              <w:t>4</w:t>
            </w:r>
            <w:r w:rsidRPr="008003C1">
              <w:rPr>
                <w:rStyle w:val="SubtleReference"/>
                <w:rFonts w:ascii="Calibri" w:hAnsi="Calibri" w:cs="Calibri"/>
                <w:color w:val="auto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26EE9" w14:textId="77777777" w:rsidR="00B17595" w:rsidRDefault="00B17595" w:rsidP="004758F3">
      <w:r>
        <w:separator/>
      </w:r>
    </w:p>
    <w:p w14:paraId="7365BE61" w14:textId="77777777" w:rsidR="00B17595" w:rsidRDefault="00B17595" w:rsidP="004758F3"/>
    <w:p w14:paraId="214571FF" w14:textId="77777777" w:rsidR="00B17595" w:rsidRDefault="00B17595"/>
  </w:footnote>
  <w:footnote w:type="continuationSeparator" w:id="0">
    <w:p w14:paraId="4094CA4F" w14:textId="77777777" w:rsidR="00B17595" w:rsidRDefault="00B17595" w:rsidP="004758F3">
      <w:r>
        <w:continuationSeparator/>
      </w:r>
    </w:p>
    <w:p w14:paraId="272204E8" w14:textId="77777777" w:rsidR="00B17595" w:rsidRDefault="00B17595" w:rsidP="004758F3"/>
    <w:p w14:paraId="5F22EFBA" w14:textId="77777777" w:rsidR="00B17595" w:rsidRDefault="00B175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42"/>
      <w:gridCol w:w="3397"/>
    </w:tblGrid>
    <w:tr w:rsidR="00AE29BF" w14:paraId="45F09AE5" w14:textId="77777777" w:rsidTr="001A524D">
      <w:trPr>
        <w:trHeight w:val="1670"/>
      </w:trPr>
      <w:tc>
        <w:tcPr>
          <w:tcW w:w="3238" w:type="pct"/>
          <w:tcBorders>
            <w:bottom w:val="single" w:sz="4" w:space="0" w:color="00BFD6"/>
          </w:tcBorders>
          <w:vAlign w:val="bottom"/>
        </w:tcPr>
        <w:p w14:paraId="7FE3018B" w14:textId="4BB2E576" w:rsidR="00AE29BF" w:rsidRDefault="0028785C" w:rsidP="00AE29BF">
          <w:pPr>
            <w:pStyle w:val="CoverTitle"/>
            <w:spacing w:line="240" w:lineRule="auto"/>
            <w:ind w:left="57"/>
            <w:rPr>
              <w:caps/>
              <w:sz w:val="40"/>
              <w:lang w:val="en-AU"/>
            </w:rPr>
          </w:pPr>
          <w:r>
            <w:rPr>
              <w:caps/>
              <w:color w:val="595959" w:themeColor="text1" w:themeTint="A6"/>
              <w:sz w:val="40"/>
              <w:lang w:val="en-AU"/>
            </w:rPr>
            <w:t>CONSTRUCTION</w:t>
          </w:r>
          <w:r w:rsidR="00E50B41" w:rsidRPr="0028785C">
            <w:rPr>
              <w:caps/>
              <w:color w:val="595959" w:themeColor="text1" w:themeTint="A6"/>
              <w:sz w:val="40"/>
              <w:lang w:val="en-AU"/>
            </w:rPr>
            <w:t xml:space="preserve"> - prestart</w:t>
          </w:r>
        </w:p>
        <w:p w14:paraId="42BF349F" w14:textId="4B84ADA9" w:rsidR="00AE29BF" w:rsidRPr="0028785C" w:rsidRDefault="00756D7E" w:rsidP="00AE29BF">
          <w:pPr>
            <w:pStyle w:val="CoverTitle"/>
            <w:spacing w:line="240" w:lineRule="auto"/>
            <w:ind w:left="57"/>
            <w:rPr>
              <w:color w:val="FF9900"/>
              <w:sz w:val="36"/>
              <w:lang w:val="en-AU"/>
            </w:rPr>
          </w:pPr>
          <w:r>
            <w:rPr>
              <w:b w:val="0"/>
              <w:color w:val="FF9900"/>
              <w:sz w:val="36"/>
              <w:lang w:val="en-AU"/>
            </w:rPr>
            <w:t xml:space="preserve">SYSTEM </w:t>
          </w:r>
          <w:r w:rsidR="00AE29BF" w:rsidRPr="0028785C">
            <w:rPr>
              <w:b w:val="0"/>
              <w:color w:val="FF9900"/>
              <w:sz w:val="36"/>
              <w:lang w:val="en-AU"/>
            </w:rPr>
            <w:t>FORM</w:t>
          </w:r>
          <w:r>
            <w:rPr>
              <w:b w:val="0"/>
              <w:color w:val="FF9900"/>
              <w:sz w:val="36"/>
              <w:lang w:val="en-AU"/>
            </w:rPr>
            <w:t xml:space="preserve"> </w:t>
          </w:r>
          <w:r w:rsidR="0073218C">
            <w:rPr>
              <w:b w:val="0"/>
              <w:color w:val="FF9900"/>
              <w:sz w:val="36"/>
              <w:lang w:val="en-AU"/>
            </w:rPr>
            <w:t>–</w:t>
          </w:r>
          <w:r>
            <w:rPr>
              <w:b w:val="0"/>
              <w:color w:val="FF9900"/>
              <w:sz w:val="36"/>
              <w:lang w:val="en-AU"/>
            </w:rPr>
            <w:t xml:space="preserve"> </w:t>
          </w:r>
          <w:r w:rsidR="00C11D7B" w:rsidRPr="00C11D7B">
            <w:rPr>
              <w:b w:val="0"/>
              <w:color w:val="FF9900"/>
              <w:sz w:val="36"/>
              <w:lang w:val="en-AU"/>
            </w:rPr>
            <w:t>SF-</w:t>
          </w:r>
          <w:r w:rsidRPr="00C11D7B">
            <w:rPr>
              <w:b w:val="0"/>
              <w:color w:val="FF9900"/>
              <w:sz w:val="36"/>
              <w:lang w:val="en-AU"/>
            </w:rPr>
            <w:t>55</w:t>
          </w:r>
          <w:r w:rsidR="0073218C">
            <w:rPr>
              <w:b w:val="0"/>
              <w:color w:val="FF9900"/>
              <w:sz w:val="36"/>
              <w:lang w:val="en-AU"/>
            </w:rPr>
            <w:t xml:space="preserve">                                            </w:t>
          </w:r>
        </w:p>
      </w:tc>
      <w:tc>
        <w:tcPr>
          <w:tcW w:w="1762" w:type="pct"/>
          <w:tcBorders>
            <w:bottom w:val="single" w:sz="4" w:space="0" w:color="00BFD6"/>
          </w:tcBorders>
          <w:vAlign w:val="bottom"/>
        </w:tcPr>
        <w:p w14:paraId="3C528CCE" w14:textId="29C9DDA2" w:rsidR="00AE29BF" w:rsidRDefault="0028785C" w:rsidP="00C566BC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207283EB" wp14:editId="50DCC647">
                <wp:simplePos x="0" y="0"/>
                <wp:positionH relativeFrom="column">
                  <wp:posOffset>577850</wp:posOffset>
                </wp:positionH>
                <wp:positionV relativeFrom="paragraph">
                  <wp:posOffset>-725170</wp:posOffset>
                </wp:positionV>
                <wp:extent cx="1937385" cy="554990"/>
                <wp:effectExtent l="0" t="0" r="5715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7385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A7317C9" w14:textId="4A54944B" w:rsidR="00012E9B" w:rsidRPr="00C566BC" w:rsidRDefault="00012E9B" w:rsidP="00C566BC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FD3D9" w14:textId="77777777" w:rsidR="00FB4CFE" w:rsidRDefault="00FB4CFE" w:rsidP="004758F3"/>
  <w:p w14:paraId="396F236B" w14:textId="77777777" w:rsidR="00FB4CFE" w:rsidRDefault="00FB4CFE" w:rsidP="004758F3"/>
  <w:p w14:paraId="77AE95D0" w14:textId="77777777" w:rsidR="00FB4CFE" w:rsidRDefault="00FB4CFE" w:rsidP="004758F3"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C26EDB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A62B14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260936"/>
    <w:multiLevelType w:val="multilevel"/>
    <w:tmpl w:val="2188D62E"/>
    <w:styleLink w:val="TableBullets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3173265"/>
    <w:multiLevelType w:val="multilevel"/>
    <w:tmpl w:val="46848A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37"/>
        </w:tabs>
        <w:ind w:left="794" w:hanging="434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031243"/>
    <w:multiLevelType w:val="multilevel"/>
    <w:tmpl w:val="E0B88306"/>
    <w:styleLink w:val="BulletsIndent2"/>
    <w:lvl w:ilvl="0">
      <w:start w:val="1"/>
      <w:numFmt w:val="bullet"/>
      <w:pStyle w:val="BulletIndent2"/>
      <w:lvlText w:val=""/>
      <w:lvlJc w:val="left"/>
      <w:pPr>
        <w:tabs>
          <w:tab w:val="num" w:pos="680"/>
        </w:tabs>
        <w:ind w:left="680" w:hanging="113"/>
      </w:pPr>
      <w:rPr>
        <w:rFonts w:ascii="Symbol" w:hAnsi="Symbol" w:hint="default"/>
        <w:color w:val="000000" w:themeColor="text1"/>
      </w:rPr>
    </w:lvl>
    <w:lvl w:ilvl="1">
      <w:start w:val="1"/>
      <w:numFmt w:val="bullet"/>
      <w:pStyle w:val="SubBulletIndent2"/>
      <w:lvlText w:val=""/>
      <w:lvlJc w:val="left"/>
      <w:pPr>
        <w:tabs>
          <w:tab w:val="num" w:pos="794"/>
        </w:tabs>
        <w:ind w:left="794" w:hanging="114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BAD2045"/>
    <w:multiLevelType w:val="multilevel"/>
    <w:tmpl w:val="B49A171E"/>
    <w:numStyleLink w:val="HeadingNumbers"/>
  </w:abstractNum>
  <w:abstractNum w:abstractNumId="6" w15:restartNumberingAfterBreak="0">
    <w:nsid w:val="105C4542"/>
    <w:multiLevelType w:val="hybridMultilevel"/>
    <w:tmpl w:val="2E12C90E"/>
    <w:lvl w:ilvl="0" w:tplc="950674F4">
      <w:start w:val="1"/>
      <w:numFmt w:val="bullet"/>
      <w:pStyle w:val="dotpoint-Boardpaper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14E1571"/>
    <w:multiLevelType w:val="multilevel"/>
    <w:tmpl w:val="E0B88306"/>
    <w:numStyleLink w:val="BulletsIndent2"/>
  </w:abstractNum>
  <w:abstractNum w:abstractNumId="8" w15:restartNumberingAfterBreak="0">
    <w:nsid w:val="121D060E"/>
    <w:multiLevelType w:val="multilevel"/>
    <w:tmpl w:val="5E8228DE"/>
    <w:styleLink w:val="AureconNumberList"/>
    <w:lvl w:ilvl="0">
      <w:start w:val="1"/>
      <w:numFmt w:val="lowerLetter"/>
      <w:pStyle w:val="Numbera"/>
      <w:lvlText w:val="%1)"/>
      <w:lvlJc w:val="left"/>
      <w:pPr>
        <w:tabs>
          <w:tab w:val="num" w:pos="284"/>
        </w:tabs>
        <w:ind w:left="284" w:hanging="284"/>
      </w:pPr>
      <w:rPr>
        <w:rFonts w:asciiTheme="minorHAnsi" w:hAnsiTheme="minorHAnsi" w:hint="default"/>
        <w:sz w:val="20"/>
      </w:rPr>
    </w:lvl>
    <w:lvl w:ilvl="1">
      <w:start w:val="1"/>
      <w:numFmt w:val="lowerRoman"/>
      <w:pStyle w:val="Numberi"/>
      <w:lvlText w:val="%2)"/>
      <w:lvlJc w:val="left"/>
      <w:pPr>
        <w:tabs>
          <w:tab w:val="num" w:pos="567"/>
        </w:tabs>
        <w:ind w:left="568" w:hanging="284"/>
      </w:pPr>
      <w:rPr>
        <w:rFonts w:hint="default"/>
      </w:rPr>
    </w:lvl>
    <w:lvl w:ilvl="2">
      <w:start w:val="1"/>
      <w:numFmt w:val="none"/>
      <w:lvlText w:val="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9" w15:restartNumberingAfterBreak="0">
    <w:nsid w:val="1419286E"/>
    <w:multiLevelType w:val="multilevel"/>
    <w:tmpl w:val="0758FC0A"/>
    <w:styleLink w:val="AureconHeadings"/>
    <w:lvl w:ilvl="0">
      <w:start w:val="1"/>
      <w:numFmt w:val="decimal"/>
      <w:lvlText w:val="%1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5">
      <w:start w:val="1"/>
      <w:numFmt w:val="none"/>
      <w:lvlText w:val=""/>
      <w:lvlJc w:val="left"/>
      <w:pPr>
        <w:ind w:left="1418" w:hanging="1134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1418" w:hanging="1134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none"/>
      <w:lvlText w:val=""/>
      <w:lvlJc w:val="left"/>
      <w:pPr>
        <w:ind w:left="1418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418" w:hanging="1134"/>
      </w:pPr>
      <w:rPr>
        <w:rFonts w:hint="default"/>
      </w:rPr>
    </w:lvl>
  </w:abstractNum>
  <w:abstractNum w:abstractNumId="10" w15:restartNumberingAfterBreak="0">
    <w:nsid w:val="155E7AE7"/>
    <w:multiLevelType w:val="multilevel"/>
    <w:tmpl w:val="F3C69972"/>
    <w:numStyleLink w:val="Bullets"/>
  </w:abstractNum>
  <w:abstractNum w:abstractNumId="11" w15:restartNumberingAfterBreak="0">
    <w:nsid w:val="173D2B96"/>
    <w:multiLevelType w:val="multilevel"/>
    <w:tmpl w:val="DC8C62DC"/>
    <w:numStyleLink w:val="BulletsIndent3"/>
  </w:abstractNum>
  <w:abstractNum w:abstractNumId="12" w15:restartNumberingAfterBreak="0">
    <w:nsid w:val="1E294671"/>
    <w:multiLevelType w:val="multilevel"/>
    <w:tmpl w:val="F3C69972"/>
    <w:styleLink w:val="Bullets"/>
    <w:lvl w:ilvl="0">
      <w:start w:val="1"/>
      <w:numFmt w:val="bullet"/>
      <w:pStyle w:val="List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  <w:color w:val="000000" w:themeColor="text1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227"/>
        </w:tabs>
        <w:ind w:left="227" w:hanging="114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17F47CE"/>
    <w:multiLevelType w:val="multilevel"/>
    <w:tmpl w:val="8CB0DDB4"/>
    <w:styleLink w:val="Numbers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851"/>
        </w:tabs>
        <w:ind w:left="567" w:hanging="283"/>
      </w:pPr>
      <w:rPr>
        <w:rFonts w:hint="default"/>
      </w:rPr>
    </w:lvl>
    <w:lvl w:ilvl="3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2C47834"/>
    <w:multiLevelType w:val="multilevel"/>
    <w:tmpl w:val="83EC8F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E5C42E2"/>
    <w:multiLevelType w:val="multilevel"/>
    <w:tmpl w:val="DE027A90"/>
    <w:numStyleLink w:val="BulletsIndent5"/>
  </w:abstractNum>
  <w:abstractNum w:abstractNumId="16" w15:restartNumberingAfterBreak="0">
    <w:nsid w:val="33CE3304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41379E4"/>
    <w:multiLevelType w:val="hybridMultilevel"/>
    <w:tmpl w:val="F69436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25644"/>
    <w:multiLevelType w:val="multilevel"/>
    <w:tmpl w:val="BED47D0C"/>
    <w:styleLink w:val="AureconBullets"/>
    <w:lvl w:ilvl="0">
      <w:start w:val="1"/>
      <w:numFmt w:val="bullet"/>
      <w:lvlText w:val=""/>
      <w:lvlJc w:val="left"/>
      <w:pPr>
        <w:ind w:left="227" w:hanging="227"/>
      </w:pPr>
      <w:rPr>
        <w:rFonts w:ascii="Wingdings" w:hAnsi="Wingdings" w:hint="default"/>
        <w:color w:val="003D79" w:themeColor="accent1"/>
        <w:position w:val="-3"/>
        <w:sz w:val="28"/>
      </w:rPr>
    </w:lvl>
    <w:lvl w:ilvl="1">
      <w:start w:val="1"/>
      <w:numFmt w:val="bullet"/>
      <w:pStyle w:val="Bullet2"/>
      <w:lvlText w:val=""/>
      <w:lvlJc w:val="left"/>
      <w:pPr>
        <w:ind w:left="454" w:hanging="227"/>
      </w:pPr>
      <w:rPr>
        <w:rFonts w:ascii="Symbol" w:hAnsi="Symbol" w:hint="default"/>
        <w:color w:val="569BBE" w:themeColor="accent2"/>
      </w:rPr>
    </w:lvl>
    <w:lvl w:ilvl="2">
      <w:start w:val="1"/>
      <w:numFmt w:val="bullet"/>
      <w:lvlText w:val=""/>
      <w:lvlJc w:val="left"/>
      <w:pPr>
        <w:ind w:left="681" w:hanging="227"/>
      </w:pPr>
      <w:rPr>
        <w:rFonts w:ascii="Wingdings" w:hAnsi="Wingdings" w:hint="default"/>
        <w:color w:val="969D91"/>
        <w:position w:val="-3"/>
        <w:sz w:val="28"/>
      </w:rPr>
    </w:lvl>
    <w:lvl w:ilvl="3">
      <w:start w:val="1"/>
      <w:numFmt w:val="none"/>
      <w:lvlText w:val=""/>
      <w:lvlJc w:val="left"/>
      <w:pPr>
        <w:ind w:left="908" w:hanging="227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227"/>
      </w:pPr>
      <w:rPr>
        <w:rFonts w:hint="default"/>
      </w:rPr>
    </w:lvl>
    <w:lvl w:ilvl="5">
      <w:start w:val="1"/>
      <w:numFmt w:val="none"/>
      <w:lvlText w:val=""/>
      <w:lvlJc w:val="left"/>
      <w:pPr>
        <w:ind w:left="1362" w:hanging="227"/>
      </w:pPr>
      <w:rPr>
        <w:rFonts w:hint="default"/>
      </w:rPr>
    </w:lvl>
    <w:lvl w:ilvl="6">
      <w:start w:val="1"/>
      <w:numFmt w:val="none"/>
      <w:lvlText w:val=""/>
      <w:lvlJc w:val="left"/>
      <w:pPr>
        <w:ind w:left="1589" w:hanging="227"/>
      </w:pPr>
      <w:rPr>
        <w:rFonts w:hint="default"/>
      </w:rPr>
    </w:lvl>
    <w:lvl w:ilvl="7">
      <w:start w:val="1"/>
      <w:numFmt w:val="none"/>
      <w:lvlText w:val=""/>
      <w:lvlJc w:val="left"/>
      <w:pPr>
        <w:ind w:left="1816" w:hanging="227"/>
      </w:pPr>
      <w:rPr>
        <w:rFonts w:hint="default"/>
      </w:rPr>
    </w:lvl>
    <w:lvl w:ilvl="8">
      <w:start w:val="1"/>
      <w:numFmt w:val="none"/>
      <w:lvlText w:val=""/>
      <w:lvlJc w:val="left"/>
      <w:pPr>
        <w:ind w:left="2043" w:hanging="227"/>
      </w:pPr>
      <w:rPr>
        <w:rFonts w:hint="default"/>
      </w:rPr>
    </w:lvl>
  </w:abstractNum>
  <w:abstractNum w:abstractNumId="19" w15:restartNumberingAfterBreak="0">
    <w:nsid w:val="3B737769"/>
    <w:multiLevelType w:val="multilevel"/>
    <w:tmpl w:val="B49A171E"/>
    <w:styleLink w:val="HeadingNumber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1"/>
        </w:tabs>
        <w:ind w:left="1291" w:hanging="102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E2D02B6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E824324"/>
    <w:multiLevelType w:val="hybridMultilevel"/>
    <w:tmpl w:val="001689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D22A2D"/>
    <w:multiLevelType w:val="multilevel"/>
    <w:tmpl w:val="B6FC7B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58596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B101F1"/>
    <w:multiLevelType w:val="multilevel"/>
    <w:tmpl w:val="572A3A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457A28AD"/>
    <w:multiLevelType w:val="multilevel"/>
    <w:tmpl w:val="B89E0678"/>
    <w:numStyleLink w:val="BulletsIndent4"/>
  </w:abstractNum>
  <w:abstractNum w:abstractNumId="25" w15:restartNumberingAfterBreak="0">
    <w:nsid w:val="49ED54F0"/>
    <w:multiLevelType w:val="hybridMultilevel"/>
    <w:tmpl w:val="9DEE2D0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D2660FE"/>
    <w:multiLevelType w:val="hybridMultilevel"/>
    <w:tmpl w:val="FC54ED66"/>
    <w:lvl w:ilvl="0" w:tplc="66C4DF5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336C74"/>
    <w:multiLevelType w:val="multilevel"/>
    <w:tmpl w:val="B89E0678"/>
    <w:styleLink w:val="BulletsIndent4"/>
    <w:lvl w:ilvl="0">
      <w:start w:val="1"/>
      <w:numFmt w:val="bullet"/>
      <w:pStyle w:val="BulletIndent4"/>
      <w:lvlText w:val=""/>
      <w:lvlJc w:val="left"/>
      <w:pPr>
        <w:tabs>
          <w:tab w:val="num" w:pos="1134"/>
        </w:tabs>
        <w:ind w:left="1134" w:hanging="113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247"/>
        </w:tabs>
        <w:ind w:left="1247" w:hanging="113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10D138F"/>
    <w:multiLevelType w:val="multilevel"/>
    <w:tmpl w:val="DC8C62DC"/>
    <w:styleLink w:val="BulletsIndent3"/>
    <w:lvl w:ilvl="0">
      <w:start w:val="1"/>
      <w:numFmt w:val="bullet"/>
      <w:pStyle w:val="BulletIndent3"/>
      <w:lvlText w:val=""/>
      <w:lvlJc w:val="left"/>
      <w:pPr>
        <w:tabs>
          <w:tab w:val="num" w:pos="907"/>
        </w:tabs>
        <w:ind w:left="907" w:hanging="113"/>
      </w:pPr>
      <w:rPr>
        <w:rFonts w:ascii="Symbol" w:hAnsi="Symbol" w:hint="default"/>
        <w:color w:val="auto"/>
      </w:rPr>
    </w:lvl>
    <w:lvl w:ilvl="1">
      <w:start w:val="1"/>
      <w:numFmt w:val="bullet"/>
      <w:pStyle w:val="SubBulletIndent3"/>
      <w:lvlText w:val=""/>
      <w:lvlJc w:val="left"/>
      <w:pPr>
        <w:tabs>
          <w:tab w:val="num" w:pos="1021"/>
        </w:tabs>
        <w:ind w:left="1021" w:hanging="114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2E24EB5"/>
    <w:multiLevelType w:val="multilevel"/>
    <w:tmpl w:val="2EBE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105073"/>
    <w:multiLevelType w:val="multilevel"/>
    <w:tmpl w:val="23C2154E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3D79" w:themeColor="accent1"/>
        <w:position w:val="-3"/>
        <w:sz w:val="20"/>
      </w:rPr>
    </w:lvl>
    <w:lvl w:ilvl="1">
      <w:start w:val="1"/>
      <w:numFmt w:val="bullet"/>
      <w:lvlText w:val=""/>
      <w:lvlJc w:val="left"/>
      <w:pPr>
        <w:ind w:left="454" w:hanging="227"/>
      </w:pPr>
      <w:rPr>
        <w:rFonts w:ascii="Symbol" w:hAnsi="Symbol" w:hint="default"/>
        <w:color w:val="569BBE" w:themeColor="accent2"/>
      </w:rPr>
    </w:lvl>
    <w:lvl w:ilvl="2">
      <w:start w:val="1"/>
      <w:numFmt w:val="bullet"/>
      <w:lvlText w:val=""/>
      <w:lvlJc w:val="left"/>
      <w:pPr>
        <w:ind w:left="681" w:hanging="227"/>
      </w:pPr>
      <w:rPr>
        <w:rFonts w:ascii="Wingdings" w:hAnsi="Wingdings" w:hint="default"/>
        <w:color w:val="969D91"/>
        <w:position w:val="-3"/>
        <w:sz w:val="28"/>
      </w:rPr>
    </w:lvl>
    <w:lvl w:ilvl="3">
      <w:start w:val="1"/>
      <w:numFmt w:val="none"/>
      <w:lvlText w:val=""/>
      <w:lvlJc w:val="left"/>
      <w:pPr>
        <w:ind w:left="908" w:hanging="227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227"/>
      </w:pPr>
      <w:rPr>
        <w:rFonts w:hint="default"/>
      </w:rPr>
    </w:lvl>
    <w:lvl w:ilvl="5">
      <w:start w:val="1"/>
      <w:numFmt w:val="none"/>
      <w:lvlText w:val=""/>
      <w:lvlJc w:val="left"/>
      <w:pPr>
        <w:ind w:left="1362" w:hanging="227"/>
      </w:pPr>
      <w:rPr>
        <w:rFonts w:hint="default"/>
      </w:rPr>
    </w:lvl>
    <w:lvl w:ilvl="6">
      <w:start w:val="1"/>
      <w:numFmt w:val="none"/>
      <w:lvlText w:val=""/>
      <w:lvlJc w:val="left"/>
      <w:pPr>
        <w:ind w:left="1589" w:hanging="227"/>
      </w:pPr>
      <w:rPr>
        <w:rFonts w:hint="default"/>
      </w:rPr>
    </w:lvl>
    <w:lvl w:ilvl="7">
      <w:start w:val="1"/>
      <w:numFmt w:val="none"/>
      <w:lvlText w:val=""/>
      <w:lvlJc w:val="left"/>
      <w:pPr>
        <w:ind w:left="1816" w:hanging="227"/>
      </w:pPr>
      <w:rPr>
        <w:rFonts w:hint="default"/>
      </w:rPr>
    </w:lvl>
    <w:lvl w:ilvl="8">
      <w:start w:val="1"/>
      <w:numFmt w:val="none"/>
      <w:lvlText w:val=""/>
      <w:lvlJc w:val="left"/>
      <w:pPr>
        <w:ind w:left="2043" w:hanging="227"/>
      </w:pPr>
      <w:rPr>
        <w:rFonts w:hint="default"/>
      </w:rPr>
    </w:lvl>
  </w:abstractNum>
  <w:abstractNum w:abstractNumId="31" w15:restartNumberingAfterBreak="0">
    <w:nsid w:val="6AA165E2"/>
    <w:multiLevelType w:val="hybridMultilevel"/>
    <w:tmpl w:val="DDCEC2D2"/>
    <w:lvl w:ilvl="0" w:tplc="2F14960C">
      <w:start w:val="1"/>
      <w:numFmt w:val="bullet"/>
      <w:lvlText w:val=""/>
      <w:lvlJc w:val="left"/>
      <w:pPr>
        <w:tabs>
          <w:tab w:val="num" w:pos="454"/>
        </w:tabs>
        <w:ind w:left="567" w:hanging="397"/>
      </w:pPr>
      <w:rPr>
        <w:rFonts w:ascii="Symbol" w:hAnsi="Symbol" w:hint="default"/>
        <w:color w:val="33996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DE55C8"/>
    <w:multiLevelType w:val="multilevel"/>
    <w:tmpl w:val="DE88AE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D701E5D"/>
    <w:multiLevelType w:val="multilevel"/>
    <w:tmpl w:val="DE027A90"/>
    <w:styleLink w:val="BulletsIndent5"/>
    <w:lvl w:ilvl="0">
      <w:start w:val="1"/>
      <w:numFmt w:val="bullet"/>
      <w:pStyle w:val="BulletIndent5"/>
      <w:lvlText w:val=""/>
      <w:lvlJc w:val="left"/>
      <w:pPr>
        <w:tabs>
          <w:tab w:val="num" w:pos="1361"/>
        </w:tabs>
        <w:ind w:left="1361" w:hanging="114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474"/>
        </w:tabs>
        <w:ind w:left="1474" w:hanging="113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4832692"/>
    <w:multiLevelType w:val="hybridMultilevel"/>
    <w:tmpl w:val="E034C490"/>
    <w:lvl w:ilvl="0" w:tplc="6E1CCADA">
      <w:start w:val="1"/>
      <w:numFmt w:val="bullet"/>
      <w:pStyle w:val="Dotpoint"/>
      <w:lvlText w:val=""/>
      <w:lvlJc w:val="left"/>
      <w:pPr>
        <w:ind w:left="720" w:hanging="360"/>
      </w:pPr>
      <w:rPr>
        <w:rFonts w:ascii="Symbol" w:hAnsi="Symbol" w:hint="default"/>
        <w:color w:val="58595B"/>
      </w:rPr>
    </w:lvl>
    <w:lvl w:ilvl="1" w:tplc="0C090003">
      <w:start w:val="1"/>
      <w:numFmt w:val="bullet"/>
      <w:pStyle w:val="Secondleveldotpoint"/>
      <w:lvlText w:val="o"/>
      <w:lvlJc w:val="left"/>
      <w:pPr>
        <w:ind w:left="1440" w:hanging="360"/>
      </w:pPr>
      <w:rPr>
        <w:rFonts w:ascii="Courier New" w:hAnsi="Courier New" w:hint="default"/>
        <w:color w:val="58595B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121CC4"/>
    <w:multiLevelType w:val="hybridMultilevel"/>
    <w:tmpl w:val="66A66FF2"/>
    <w:lvl w:ilvl="0" w:tplc="4C54A318">
      <w:start w:val="1"/>
      <w:numFmt w:val="decimal"/>
      <w:pStyle w:val="TableSubheading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color w:val="auto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550819">
    <w:abstractNumId w:val="12"/>
  </w:num>
  <w:num w:numId="2" w16cid:durableId="1003362407">
    <w:abstractNumId w:val="19"/>
  </w:num>
  <w:num w:numId="3" w16cid:durableId="535430764">
    <w:abstractNumId w:val="4"/>
  </w:num>
  <w:num w:numId="4" w16cid:durableId="1487088667">
    <w:abstractNumId w:val="28"/>
  </w:num>
  <w:num w:numId="5" w16cid:durableId="789206766">
    <w:abstractNumId w:val="27"/>
  </w:num>
  <w:num w:numId="6" w16cid:durableId="678657203">
    <w:abstractNumId w:val="33"/>
  </w:num>
  <w:num w:numId="7" w16cid:durableId="1694376702">
    <w:abstractNumId w:val="7"/>
  </w:num>
  <w:num w:numId="8" w16cid:durableId="156850896">
    <w:abstractNumId w:val="11"/>
  </w:num>
  <w:num w:numId="9" w16cid:durableId="900485218">
    <w:abstractNumId w:val="24"/>
  </w:num>
  <w:num w:numId="10" w16cid:durableId="1830632931">
    <w:abstractNumId w:val="5"/>
  </w:num>
  <w:num w:numId="11" w16cid:durableId="79986431">
    <w:abstractNumId w:val="15"/>
  </w:num>
  <w:num w:numId="12" w16cid:durableId="1432243532">
    <w:abstractNumId w:val="10"/>
  </w:num>
  <w:num w:numId="13" w16cid:durableId="933905753">
    <w:abstractNumId w:val="13"/>
  </w:num>
  <w:num w:numId="14" w16cid:durableId="718549264">
    <w:abstractNumId w:val="2"/>
  </w:num>
  <w:num w:numId="15" w16cid:durableId="360134640">
    <w:abstractNumId w:val="18"/>
  </w:num>
  <w:num w:numId="16" w16cid:durableId="310790954">
    <w:abstractNumId w:val="8"/>
  </w:num>
  <w:num w:numId="17" w16cid:durableId="1356269092">
    <w:abstractNumId w:val="1"/>
  </w:num>
  <w:num w:numId="18" w16cid:durableId="1186560659">
    <w:abstractNumId w:val="0"/>
  </w:num>
  <w:num w:numId="19" w16cid:durableId="1078480161">
    <w:abstractNumId w:val="9"/>
  </w:num>
  <w:num w:numId="20" w16cid:durableId="522741662">
    <w:abstractNumId w:val="30"/>
  </w:num>
  <w:num w:numId="21" w16cid:durableId="1088382528">
    <w:abstractNumId w:val="14"/>
  </w:num>
  <w:num w:numId="22" w16cid:durableId="1149396243">
    <w:abstractNumId w:val="31"/>
  </w:num>
  <w:num w:numId="23" w16cid:durableId="1931741051">
    <w:abstractNumId w:val="29"/>
  </w:num>
  <w:num w:numId="24" w16cid:durableId="130679712">
    <w:abstractNumId w:val="3"/>
  </w:num>
  <w:num w:numId="25" w16cid:durableId="1012495544">
    <w:abstractNumId w:val="6"/>
  </w:num>
  <w:num w:numId="26" w16cid:durableId="1969777118">
    <w:abstractNumId w:val="32"/>
  </w:num>
  <w:num w:numId="27" w16cid:durableId="2117554556">
    <w:abstractNumId w:val="22"/>
  </w:num>
  <w:num w:numId="28" w16cid:durableId="977229024">
    <w:abstractNumId w:val="16"/>
  </w:num>
  <w:num w:numId="29" w16cid:durableId="1600672410">
    <w:abstractNumId w:val="20"/>
  </w:num>
  <w:num w:numId="30" w16cid:durableId="2104063016">
    <w:abstractNumId w:val="23"/>
  </w:num>
  <w:num w:numId="31" w16cid:durableId="332950806">
    <w:abstractNumId w:val="34"/>
  </w:num>
  <w:num w:numId="32" w16cid:durableId="1279533819">
    <w:abstractNumId w:val="35"/>
  </w:num>
  <w:num w:numId="33" w16cid:durableId="1251815413">
    <w:abstractNumId w:val="22"/>
  </w:num>
  <w:num w:numId="34" w16cid:durableId="924192982">
    <w:abstractNumId w:val="22"/>
  </w:num>
  <w:num w:numId="35" w16cid:durableId="1839735275">
    <w:abstractNumId w:val="22"/>
  </w:num>
  <w:num w:numId="36" w16cid:durableId="546994941">
    <w:abstractNumId w:val="17"/>
  </w:num>
  <w:num w:numId="37" w16cid:durableId="1789474065">
    <w:abstractNumId w:val="26"/>
  </w:num>
  <w:num w:numId="38" w16cid:durableId="1059859337">
    <w:abstractNumId w:val="25"/>
  </w:num>
  <w:num w:numId="39" w16cid:durableId="1991983508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lour" w:val="UGL"/>
    <w:docVar w:name="Division Name" w:val="UGL"/>
    <w:docVar w:name="Footer" w:val="UGL"/>
    <w:docVar w:name="Image" w:val="Image"/>
    <w:docVar w:name="Logo" w:val="UGL"/>
    <w:docVar w:name="Swish" w:val="UGL"/>
    <w:docVar w:name="Website" w:val="www.ugllimited.com"/>
  </w:docVars>
  <w:rsids>
    <w:rsidRoot w:val="00516FCF"/>
    <w:rsid w:val="00002002"/>
    <w:rsid w:val="00007E70"/>
    <w:rsid w:val="00012CBF"/>
    <w:rsid w:val="00012E9B"/>
    <w:rsid w:val="000148DC"/>
    <w:rsid w:val="00015A0D"/>
    <w:rsid w:val="000174C3"/>
    <w:rsid w:val="00020964"/>
    <w:rsid w:val="000228EC"/>
    <w:rsid w:val="00026CDE"/>
    <w:rsid w:val="00027C40"/>
    <w:rsid w:val="00033533"/>
    <w:rsid w:val="00033DDF"/>
    <w:rsid w:val="000352F4"/>
    <w:rsid w:val="00035302"/>
    <w:rsid w:val="00035A23"/>
    <w:rsid w:val="00035F45"/>
    <w:rsid w:val="000414C0"/>
    <w:rsid w:val="00042298"/>
    <w:rsid w:val="00043C81"/>
    <w:rsid w:val="000454C5"/>
    <w:rsid w:val="00054093"/>
    <w:rsid w:val="000611B2"/>
    <w:rsid w:val="00064A77"/>
    <w:rsid w:val="00066365"/>
    <w:rsid w:val="00067303"/>
    <w:rsid w:val="000704BC"/>
    <w:rsid w:val="000718A4"/>
    <w:rsid w:val="00075C19"/>
    <w:rsid w:val="00083DE3"/>
    <w:rsid w:val="00087D36"/>
    <w:rsid w:val="0009173A"/>
    <w:rsid w:val="0009333A"/>
    <w:rsid w:val="0009453E"/>
    <w:rsid w:val="00094B86"/>
    <w:rsid w:val="00097488"/>
    <w:rsid w:val="000A398A"/>
    <w:rsid w:val="000A4C98"/>
    <w:rsid w:val="000A59B7"/>
    <w:rsid w:val="000B1D77"/>
    <w:rsid w:val="000B5A20"/>
    <w:rsid w:val="000C34FF"/>
    <w:rsid w:val="000C5C14"/>
    <w:rsid w:val="000C725A"/>
    <w:rsid w:val="000D1D68"/>
    <w:rsid w:val="000D424F"/>
    <w:rsid w:val="000D4F06"/>
    <w:rsid w:val="000E14B0"/>
    <w:rsid w:val="000E3DD7"/>
    <w:rsid w:val="000E55FC"/>
    <w:rsid w:val="000E5B15"/>
    <w:rsid w:val="000F4C51"/>
    <w:rsid w:val="001049A4"/>
    <w:rsid w:val="00111B98"/>
    <w:rsid w:val="00112D71"/>
    <w:rsid w:val="001162F2"/>
    <w:rsid w:val="001200B9"/>
    <w:rsid w:val="00120FC6"/>
    <w:rsid w:val="001214A7"/>
    <w:rsid w:val="0012324E"/>
    <w:rsid w:val="00124401"/>
    <w:rsid w:val="0012509A"/>
    <w:rsid w:val="00125C87"/>
    <w:rsid w:val="00133504"/>
    <w:rsid w:val="00134366"/>
    <w:rsid w:val="00134FD8"/>
    <w:rsid w:val="00136C3D"/>
    <w:rsid w:val="0014005D"/>
    <w:rsid w:val="00140877"/>
    <w:rsid w:val="00145EBE"/>
    <w:rsid w:val="00147E01"/>
    <w:rsid w:val="001529D6"/>
    <w:rsid w:val="001542D2"/>
    <w:rsid w:val="0015628F"/>
    <w:rsid w:val="00160C62"/>
    <w:rsid w:val="00167B33"/>
    <w:rsid w:val="00172A1F"/>
    <w:rsid w:val="00172B82"/>
    <w:rsid w:val="0017382C"/>
    <w:rsid w:val="001760D7"/>
    <w:rsid w:val="00181116"/>
    <w:rsid w:val="00182D09"/>
    <w:rsid w:val="00182FE8"/>
    <w:rsid w:val="00191651"/>
    <w:rsid w:val="00191657"/>
    <w:rsid w:val="00192A55"/>
    <w:rsid w:val="001A117C"/>
    <w:rsid w:val="001A158B"/>
    <w:rsid w:val="001A1B49"/>
    <w:rsid w:val="001A4CAD"/>
    <w:rsid w:val="001A524D"/>
    <w:rsid w:val="001B0A3E"/>
    <w:rsid w:val="001B419D"/>
    <w:rsid w:val="001B6C92"/>
    <w:rsid w:val="001B7439"/>
    <w:rsid w:val="001B7EE1"/>
    <w:rsid w:val="001C19E8"/>
    <w:rsid w:val="001C37E5"/>
    <w:rsid w:val="001C4F7C"/>
    <w:rsid w:val="001C6FCF"/>
    <w:rsid w:val="001D5A3B"/>
    <w:rsid w:val="001D6D53"/>
    <w:rsid w:val="001E277B"/>
    <w:rsid w:val="001E40CD"/>
    <w:rsid w:val="001E4193"/>
    <w:rsid w:val="001E4E78"/>
    <w:rsid w:val="001E5642"/>
    <w:rsid w:val="001F2316"/>
    <w:rsid w:val="001F6CF3"/>
    <w:rsid w:val="0020016A"/>
    <w:rsid w:val="00202051"/>
    <w:rsid w:val="002047CF"/>
    <w:rsid w:val="00206E54"/>
    <w:rsid w:val="002070B1"/>
    <w:rsid w:val="002073D2"/>
    <w:rsid w:val="00214C0E"/>
    <w:rsid w:val="0021644D"/>
    <w:rsid w:val="00217BE4"/>
    <w:rsid w:val="002207CF"/>
    <w:rsid w:val="00226F55"/>
    <w:rsid w:val="00233272"/>
    <w:rsid w:val="002368ED"/>
    <w:rsid w:val="00236D99"/>
    <w:rsid w:val="002371A3"/>
    <w:rsid w:val="00237E2D"/>
    <w:rsid w:val="00245708"/>
    <w:rsid w:val="00245759"/>
    <w:rsid w:val="00265A2D"/>
    <w:rsid w:val="00266A34"/>
    <w:rsid w:val="00266B55"/>
    <w:rsid w:val="00267A67"/>
    <w:rsid w:val="002716BF"/>
    <w:rsid w:val="0027262C"/>
    <w:rsid w:val="002727A8"/>
    <w:rsid w:val="00283B0F"/>
    <w:rsid w:val="00285421"/>
    <w:rsid w:val="002854E4"/>
    <w:rsid w:val="0028785C"/>
    <w:rsid w:val="002909C1"/>
    <w:rsid w:val="002930A0"/>
    <w:rsid w:val="00295FAC"/>
    <w:rsid w:val="002972D3"/>
    <w:rsid w:val="002A0936"/>
    <w:rsid w:val="002A2807"/>
    <w:rsid w:val="002A42DB"/>
    <w:rsid w:val="002B2D53"/>
    <w:rsid w:val="002B3E47"/>
    <w:rsid w:val="002B3EA7"/>
    <w:rsid w:val="002B676B"/>
    <w:rsid w:val="002C2CBE"/>
    <w:rsid w:val="002C4DCF"/>
    <w:rsid w:val="002C4F80"/>
    <w:rsid w:val="002C6C26"/>
    <w:rsid w:val="002D5B80"/>
    <w:rsid w:val="002E018F"/>
    <w:rsid w:val="002E0DD8"/>
    <w:rsid w:val="002E40DB"/>
    <w:rsid w:val="002E4138"/>
    <w:rsid w:val="002E7838"/>
    <w:rsid w:val="002F2894"/>
    <w:rsid w:val="002F35AE"/>
    <w:rsid w:val="002F57EB"/>
    <w:rsid w:val="002F69F7"/>
    <w:rsid w:val="002F7940"/>
    <w:rsid w:val="00300446"/>
    <w:rsid w:val="0030435E"/>
    <w:rsid w:val="00306056"/>
    <w:rsid w:val="00307831"/>
    <w:rsid w:val="003156B2"/>
    <w:rsid w:val="003156C4"/>
    <w:rsid w:val="00316ABA"/>
    <w:rsid w:val="003202EA"/>
    <w:rsid w:val="003204EF"/>
    <w:rsid w:val="0032379E"/>
    <w:rsid w:val="0032462F"/>
    <w:rsid w:val="003268E2"/>
    <w:rsid w:val="0033157B"/>
    <w:rsid w:val="00340FFA"/>
    <w:rsid w:val="00342919"/>
    <w:rsid w:val="00350374"/>
    <w:rsid w:val="003540BA"/>
    <w:rsid w:val="00355E8E"/>
    <w:rsid w:val="00362744"/>
    <w:rsid w:val="00362C3C"/>
    <w:rsid w:val="003649F9"/>
    <w:rsid w:val="0036531B"/>
    <w:rsid w:val="00367D29"/>
    <w:rsid w:val="00370CA2"/>
    <w:rsid w:val="00370CD6"/>
    <w:rsid w:val="00372294"/>
    <w:rsid w:val="00373570"/>
    <w:rsid w:val="0037448E"/>
    <w:rsid w:val="00374514"/>
    <w:rsid w:val="00374603"/>
    <w:rsid w:val="0037554A"/>
    <w:rsid w:val="00377099"/>
    <w:rsid w:val="00377398"/>
    <w:rsid w:val="00382EAA"/>
    <w:rsid w:val="0039165B"/>
    <w:rsid w:val="00391D3D"/>
    <w:rsid w:val="00394CA5"/>
    <w:rsid w:val="00397661"/>
    <w:rsid w:val="0039790E"/>
    <w:rsid w:val="00397D9A"/>
    <w:rsid w:val="003A0B73"/>
    <w:rsid w:val="003A3875"/>
    <w:rsid w:val="003B0F17"/>
    <w:rsid w:val="003B5CE3"/>
    <w:rsid w:val="003B68EE"/>
    <w:rsid w:val="003B73A2"/>
    <w:rsid w:val="003C19B1"/>
    <w:rsid w:val="003C34C2"/>
    <w:rsid w:val="003D0C30"/>
    <w:rsid w:val="003D1F7F"/>
    <w:rsid w:val="003D25CA"/>
    <w:rsid w:val="003D2EB7"/>
    <w:rsid w:val="003D3D68"/>
    <w:rsid w:val="003D3EB5"/>
    <w:rsid w:val="003D4D35"/>
    <w:rsid w:val="003D5CD8"/>
    <w:rsid w:val="003D5D57"/>
    <w:rsid w:val="003D60D2"/>
    <w:rsid w:val="003D7C07"/>
    <w:rsid w:val="003E15D4"/>
    <w:rsid w:val="003E443F"/>
    <w:rsid w:val="003F14CB"/>
    <w:rsid w:val="003F567D"/>
    <w:rsid w:val="00405DC6"/>
    <w:rsid w:val="004115C6"/>
    <w:rsid w:val="00411FA9"/>
    <w:rsid w:val="00412C36"/>
    <w:rsid w:val="0042086C"/>
    <w:rsid w:val="0042138C"/>
    <w:rsid w:val="00424D99"/>
    <w:rsid w:val="00426E3A"/>
    <w:rsid w:val="00430472"/>
    <w:rsid w:val="0043226B"/>
    <w:rsid w:val="004342B0"/>
    <w:rsid w:val="00435BE7"/>
    <w:rsid w:val="00440397"/>
    <w:rsid w:val="004445C6"/>
    <w:rsid w:val="00451757"/>
    <w:rsid w:val="00451A68"/>
    <w:rsid w:val="00451BB8"/>
    <w:rsid w:val="00453B7B"/>
    <w:rsid w:val="004566C8"/>
    <w:rsid w:val="004569AF"/>
    <w:rsid w:val="004575B5"/>
    <w:rsid w:val="00462863"/>
    <w:rsid w:val="00462877"/>
    <w:rsid w:val="00466645"/>
    <w:rsid w:val="00467967"/>
    <w:rsid w:val="00467AA6"/>
    <w:rsid w:val="00470845"/>
    <w:rsid w:val="0047110C"/>
    <w:rsid w:val="004746D3"/>
    <w:rsid w:val="004750A9"/>
    <w:rsid w:val="004758F3"/>
    <w:rsid w:val="00477778"/>
    <w:rsid w:val="00477E4C"/>
    <w:rsid w:val="00481195"/>
    <w:rsid w:val="004843F2"/>
    <w:rsid w:val="00484514"/>
    <w:rsid w:val="00484C24"/>
    <w:rsid w:val="00490B21"/>
    <w:rsid w:val="00490C27"/>
    <w:rsid w:val="00490F64"/>
    <w:rsid w:val="00492486"/>
    <w:rsid w:val="0049349D"/>
    <w:rsid w:val="0049387B"/>
    <w:rsid w:val="004A1098"/>
    <w:rsid w:val="004A196D"/>
    <w:rsid w:val="004B42C2"/>
    <w:rsid w:val="004B545F"/>
    <w:rsid w:val="004B54B1"/>
    <w:rsid w:val="004B6729"/>
    <w:rsid w:val="004B6EE3"/>
    <w:rsid w:val="004C1273"/>
    <w:rsid w:val="004C1B03"/>
    <w:rsid w:val="004C3475"/>
    <w:rsid w:val="004C4942"/>
    <w:rsid w:val="004C4EDE"/>
    <w:rsid w:val="004C5E35"/>
    <w:rsid w:val="004C69E2"/>
    <w:rsid w:val="004C7CBE"/>
    <w:rsid w:val="004D2082"/>
    <w:rsid w:val="004D25DD"/>
    <w:rsid w:val="004D3ACB"/>
    <w:rsid w:val="004D4DB8"/>
    <w:rsid w:val="004D4F11"/>
    <w:rsid w:val="004D6B41"/>
    <w:rsid w:val="004D7854"/>
    <w:rsid w:val="004D7D4F"/>
    <w:rsid w:val="004E0563"/>
    <w:rsid w:val="004E1863"/>
    <w:rsid w:val="004E2C96"/>
    <w:rsid w:val="004E4393"/>
    <w:rsid w:val="004F1E9D"/>
    <w:rsid w:val="004F385F"/>
    <w:rsid w:val="004F647C"/>
    <w:rsid w:val="004F672C"/>
    <w:rsid w:val="004F7810"/>
    <w:rsid w:val="00502486"/>
    <w:rsid w:val="00504207"/>
    <w:rsid w:val="00504927"/>
    <w:rsid w:val="00507B3A"/>
    <w:rsid w:val="0051044D"/>
    <w:rsid w:val="005113CE"/>
    <w:rsid w:val="005125C4"/>
    <w:rsid w:val="005127FE"/>
    <w:rsid w:val="00512928"/>
    <w:rsid w:val="00513E5D"/>
    <w:rsid w:val="00516FCF"/>
    <w:rsid w:val="00525FAD"/>
    <w:rsid w:val="00526DA6"/>
    <w:rsid w:val="005326AC"/>
    <w:rsid w:val="00534866"/>
    <w:rsid w:val="005374B8"/>
    <w:rsid w:val="00541DF1"/>
    <w:rsid w:val="00541EA2"/>
    <w:rsid w:val="00542F71"/>
    <w:rsid w:val="00542FF4"/>
    <w:rsid w:val="00544139"/>
    <w:rsid w:val="005458A8"/>
    <w:rsid w:val="00550E55"/>
    <w:rsid w:val="005518D9"/>
    <w:rsid w:val="00552510"/>
    <w:rsid w:val="00554780"/>
    <w:rsid w:val="0055496D"/>
    <w:rsid w:val="00563C4D"/>
    <w:rsid w:val="005676A8"/>
    <w:rsid w:val="0057098B"/>
    <w:rsid w:val="00570B29"/>
    <w:rsid w:val="00573C37"/>
    <w:rsid w:val="00576964"/>
    <w:rsid w:val="005844F2"/>
    <w:rsid w:val="005850FC"/>
    <w:rsid w:val="005858E3"/>
    <w:rsid w:val="00592995"/>
    <w:rsid w:val="00593101"/>
    <w:rsid w:val="00595A25"/>
    <w:rsid w:val="00596580"/>
    <w:rsid w:val="005966A5"/>
    <w:rsid w:val="00597F6B"/>
    <w:rsid w:val="00597F89"/>
    <w:rsid w:val="005A0558"/>
    <w:rsid w:val="005A2E07"/>
    <w:rsid w:val="005A418B"/>
    <w:rsid w:val="005A4E14"/>
    <w:rsid w:val="005A63AD"/>
    <w:rsid w:val="005A6EAF"/>
    <w:rsid w:val="005B01BD"/>
    <w:rsid w:val="005B126D"/>
    <w:rsid w:val="005B39F3"/>
    <w:rsid w:val="005B3F7F"/>
    <w:rsid w:val="005B510E"/>
    <w:rsid w:val="005C4412"/>
    <w:rsid w:val="005C4A29"/>
    <w:rsid w:val="005C65AD"/>
    <w:rsid w:val="005D0091"/>
    <w:rsid w:val="005D2D47"/>
    <w:rsid w:val="005D3356"/>
    <w:rsid w:val="005D7B0F"/>
    <w:rsid w:val="005E1651"/>
    <w:rsid w:val="005E41B7"/>
    <w:rsid w:val="005E6641"/>
    <w:rsid w:val="005F3090"/>
    <w:rsid w:val="005F4097"/>
    <w:rsid w:val="005F582B"/>
    <w:rsid w:val="005F5BAB"/>
    <w:rsid w:val="00601685"/>
    <w:rsid w:val="006018F7"/>
    <w:rsid w:val="00607583"/>
    <w:rsid w:val="0061274E"/>
    <w:rsid w:val="0061284C"/>
    <w:rsid w:val="006137B3"/>
    <w:rsid w:val="006145CB"/>
    <w:rsid w:val="00620193"/>
    <w:rsid w:val="00622D1F"/>
    <w:rsid w:val="006259D3"/>
    <w:rsid w:val="006312E3"/>
    <w:rsid w:val="00634E89"/>
    <w:rsid w:val="006449DB"/>
    <w:rsid w:val="006562AC"/>
    <w:rsid w:val="00661DC4"/>
    <w:rsid w:val="006633B0"/>
    <w:rsid w:val="00665A53"/>
    <w:rsid w:val="00670A41"/>
    <w:rsid w:val="006712E4"/>
    <w:rsid w:val="0067185D"/>
    <w:rsid w:val="00671F8F"/>
    <w:rsid w:val="006730DB"/>
    <w:rsid w:val="00673D2A"/>
    <w:rsid w:val="006766E3"/>
    <w:rsid w:val="00681007"/>
    <w:rsid w:val="00685EB2"/>
    <w:rsid w:val="00694370"/>
    <w:rsid w:val="0069619B"/>
    <w:rsid w:val="00697D19"/>
    <w:rsid w:val="006A228C"/>
    <w:rsid w:val="006A2B35"/>
    <w:rsid w:val="006A320C"/>
    <w:rsid w:val="006A3F4F"/>
    <w:rsid w:val="006A4965"/>
    <w:rsid w:val="006B29DF"/>
    <w:rsid w:val="006B34EA"/>
    <w:rsid w:val="006B392E"/>
    <w:rsid w:val="006B7086"/>
    <w:rsid w:val="006C1F6B"/>
    <w:rsid w:val="006C5D32"/>
    <w:rsid w:val="006C62EB"/>
    <w:rsid w:val="006C70CE"/>
    <w:rsid w:val="006C7380"/>
    <w:rsid w:val="006C7844"/>
    <w:rsid w:val="006D2584"/>
    <w:rsid w:val="006D5D97"/>
    <w:rsid w:val="006D7821"/>
    <w:rsid w:val="006E29C9"/>
    <w:rsid w:val="006E2B09"/>
    <w:rsid w:val="006E42A6"/>
    <w:rsid w:val="006E533A"/>
    <w:rsid w:val="006E55CB"/>
    <w:rsid w:val="006E6DEE"/>
    <w:rsid w:val="006F1D8C"/>
    <w:rsid w:val="006F21A6"/>
    <w:rsid w:val="006F4F4A"/>
    <w:rsid w:val="006F5801"/>
    <w:rsid w:val="00701538"/>
    <w:rsid w:val="0070170E"/>
    <w:rsid w:val="00705226"/>
    <w:rsid w:val="00712E16"/>
    <w:rsid w:val="00717427"/>
    <w:rsid w:val="0072104A"/>
    <w:rsid w:val="00721466"/>
    <w:rsid w:val="00722254"/>
    <w:rsid w:val="00726E64"/>
    <w:rsid w:val="0072701C"/>
    <w:rsid w:val="0072777A"/>
    <w:rsid w:val="00727906"/>
    <w:rsid w:val="00727FBF"/>
    <w:rsid w:val="00731F63"/>
    <w:rsid w:val="0073218C"/>
    <w:rsid w:val="00732D90"/>
    <w:rsid w:val="007333A0"/>
    <w:rsid w:val="00735A3E"/>
    <w:rsid w:val="0073691D"/>
    <w:rsid w:val="00736D1E"/>
    <w:rsid w:val="0074010E"/>
    <w:rsid w:val="0074109C"/>
    <w:rsid w:val="00747196"/>
    <w:rsid w:val="007506DF"/>
    <w:rsid w:val="007539F7"/>
    <w:rsid w:val="007564F5"/>
    <w:rsid w:val="00756D7E"/>
    <w:rsid w:val="00757D93"/>
    <w:rsid w:val="00760598"/>
    <w:rsid w:val="00763652"/>
    <w:rsid w:val="0076523F"/>
    <w:rsid w:val="0076556B"/>
    <w:rsid w:val="00767A5E"/>
    <w:rsid w:val="007775D4"/>
    <w:rsid w:val="007777BB"/>
    <w:rsid w:val="007819D5"/>
    <w:rsid w:val="00786720"/>
    <w:rsid w:val="0079419E"/>
    <w:rsid w:val="00795B80"/>
    <w:rsid w:val="007966BF"/>
    <w:rsid w:val="0079675B"/>
    <w:rsid w:val="00797352"/>
    <w:rsid w:val="007A017F"/>
    <w:rsid w:val="007A1C01"/>
    <w:rsid w:val="007A48A1"/>
    <w:rsid w:val="007A5919"/>
    <w:rsid w:val="007A5939"/>
    <w:rsid w:val="007A6689"/>
    <w:rsid w:val="007A7B9A"/>
    <w:rsid w:val="007B0BF1"/>
    <w:rsid w:val="007B3486"/>
    <w:rsid w:val="007B51EE"/>
    <w:rsid w:val="007B5764"/>
    <w:rsid w:val="007B75AC"/>
    <w:rsid w:val="007C1A7B"/>
    <w:rsid w:val="007C5B03"/>
    <w:rsid w:val="007D4F7F"/>
    <w:rsid w:val="007E1678"/>
    <w:rsid w:val="007E5799"/>
    <w:rsid w:val="007E6446"/>
    <w:rsid w:val="007E75F3"/>
    <w:rsid w:val="007F38DF"/>
    <w:rsid w:val="007F57FA"/>
    <w:rsid w:val="007F6247"/>
    <w:rsid w:val="008003C1"/>
    <w:rsid w:val="0080115A"/>
    <w:rsid w:val="0080139E"/>
    <w:rsid w:val="008036F7"/>
    <w:rsid w:val="008038D2"/>
    <w:rsid w:val="008070C1"/>
    <w:rsid w:val="008076F2"/>
    <w:rsid w:val="00811E72"/>
    <w:rsid w:val="00813B73"/>
    <w:rsid w:val="00815219"/>
    <w:rsid w:val="00825621"/>
    <w:rsid w:val="00832E5B"/>
    <w:rsid w:val="00832E86"/>
    <w:rsid w:val="00834069"/>
    <w:rsid w:val="00836B79"/>
    <w:rsid w:val="008401A1"/>
    <w:rsid w:val="00841BA8"/>
    <w:rsid w:val="008441EA"/>
    <w:rsid w:val="00844E1E"/>
    <w:rsid w:val="00846265"/>
    <w:rsid w:val="00846509"/>
    <w:rsid w:val="0084716E"/>
    <w:rsid w:val="00847222"/>
    <w:rsid w:val="00852E3D"/>
    <w:rsid w:val="00855DC9"/>
    <w:rsid w:val="008627AD"/>
    <w:rsid w:val="00863115"/>
    <w:rsid w:val="00863280"/>
    <w:rsid w:val="00867993"/>
    <w:rsid w:val="0087159A"/>
    <w:rsid w:val="00871873"/>
    <w:rsid w:val="00872E39"/>
    <w:rsid w:val="00876A8D"/>
    <w:rsid w:val="00876C70"/>
    <w:rsid w:val="008775F7"/>
    <w:rsid w:val="00877B5C"/>
    <w:rsid w:val="00877D3B"/>
    <w:rsid w:val="0088028A"/>
    <w:rsid w:val="0088053A"/>
    <w:rsid w:val="0088649B"/>
    <w:rsid w:val="00887AC4"/>
    <w:rsid w:val="00892019"/>
    <w:rsid w:val="0089328A"/>
    <w:rsid w:val="008940CC"/>
    <w:rsid w:val="008953E6"/>
    <w:rsid w:val="008A07D4"/>
    <w:rsid w:val="008A0C32"/>
    <w:rsid w:val="008A1021"/>
    <w:rsid w:val="008A34B1"/>
    <w:rsid w:val="008A5ED1"/>
    <w:rsid w:val="008A602C"/>
    <w:rsid w:val="008A67F6"/>
    <w:rsid w:val="008A731F"/>
    <w:rsid w:val="008A7476"/>
    <w:rsid w:val="008B09EB"/>
    <w:rsid w:val="008B330C"/>
    <w:rsid w:val="008B4518"/>
    <w:rsid w:val="008B6ACD"/>
    <w:rsid w:val="008C3701"/>
    <w:rsid w:val="008C50DC"/>
    <w:rsid w:val="008D079A"/>
    <w:rsid w:val="008D4C90"/>
    <w:rsid w:val="008D7029"/>
    <w:rsid w:val="008E1566"/>
    <w:rsid w:val="008E1EF3"/>
    <w:rsid w:val="008E3D5E"/>
    <w:rsid w:val="008E7A8B"/>
    <w:rsid w:val="008F2BAB"/>
    <w:rsid w:val="00900B04"/>
    <w:rsid w:val="0090221E"/>
    <w:rsid w:val="009039BF"/>
    <w:rsid w:val="00905936"/>
    <w:rsid w:val="009061AE"/>
    <w:rsid w:val="00910EFA"/>
    <w:rsid w:val="00910F95"/>
    <w:rsid w:val="009122A8"/>
    <w:rsid w:val="0091304E"/>
    <w:rsid w:val="00915842"/>
    <w:rsid w:val="00916004"/>
    <w:rsid w:val="00917DE2"/>
    <w:rsid w:val="00921EE7"/>
    <w:rsid w:val="009223A1"/>
    <w:rsid w:val="00922639"/>
    <w:rsid w:val="0092443A"/>
    <w:rsid w:val="00926294"/>
    <w:rsid w:val="00930757"/>
    <w:rsid w:val="0093180B"/>
    <w:rsid w:val="00931FBF"/>
    <w:rsid w:val="0093371E"/>
    <w:rsid w:val="00934D07"/>
    <w:rsid w:val="009357E1"/>
    <w:rsid w:val="00937A3F"/>
    <w:rsid w:val="00940913"/>
    <w:rsid w:val="00942258"/>
    <w:rsid w:val="00944615"/>
    <w:rsid w:val="009477E9"/>
    <w:rsid w:val="009507BE"/>
    <w:rsid w:val="009543FA"/>
    <w:rsid w:val="00960EEA"/>
    <w:rsid w:val="0096126B"/>
    <w:rsid w:val="00961D47"/>
    <w:rsid w:val="00965EB2"/>
    <w:rsid w:val="0096716B"/>
    <w:rsid w:val="00972166"/>
    <w:rsid w:val="00972214"/>
    <w:rsid w:val="009733DC"/>
    <w:rsid w:val="009735E9"/>
    <w:rsid w:val="00975E54"/>
    <w:rsid w:val="0097789D"/>
    <w:rsid w:val="00984D6F"/>
    <w:rsid w:val="00987A6F"/>
    <w:rsid w:val="00992DCC"/>
    <w:rsid w:val="00993E4C"/>
    <w:rsid w:val="00994492"/>
    <w:rsid w:val="009966DE"/>
    <w:rsid w:val="00997DEE"/>
    <w:rsid w:val="009A21CA"/>
    <w:rsid w:val="009A35E5"/>
    <w:rsid w:val="009B32FE"/>
    <w:rsid w:val="009B6634"/>
    <w:rsid w:val="009B687F"/>
    <w:rsid w:val="009C065A"/>
    <w:rsid w:val="009C1164"/>
    <w:rsid w:val="009C1D3E"/>
    <w:rsid w:val="009C58F5"/>
    <w:rsid w:val="009D2196"/>
    <w:rsid w:val="009D2E1A"/>
    <w:rsid w:val="009E2051"/>
    <w:rsid w:val="009F20BF"/>
    <w:rsid w:val="009F31EC"/>
    <w:rsid w:val="009F3C08"/>
    <w:rsid w:val="009F464A"/>
    <w:rsid w:val="009F5E20"/>
    <w:rsid w:val="009F6FFA"/>
    <w:rsid w:val="00A02900"/>
    <w:rsid w:val="00A06431"/>
    <w:rsid w:val="00A0791A"/>
    <w:rsid w:val="00A12C9D"/>
    <w:rsid w:val="00A15D67"/>
    <w:rsid w:val="00A16F60"/>
    <w:rsid w:val="00A17FCB"/>
    <w:rsid w:val="00A21B66"/>
    <w:rsid w:val="00A2650F"/>
    <w:rsid w:val="00A27F85"/>
    <w:rsid w:val="00A30875"/>
    <w:rsid w:val="00A30F2F"/>
    <w:rsid w:val="00A31AD7"/>
    <w:rsid w:val="00A31C72"/>
    <w:rsid w:val="00A36553"/>
    <w:rsid w:val="00A3673F"/>
    <w:rsid w:val="00A401E5"/>
    <w:rsid w:val="00A404EA"/>
    <w:rsid w:val="00A40662"/>
    <w:rsid w:val="00A42346"/>
    <w:rsid w:val="00A439B6"/>
    <w:rsid w:val="00A43A5C"/>
    <w:rsid w:val="00A441F5"/>
    <w:rsid w:val="00A46DE0"/>
    <w:rsid w:val="00A5267E"/>
    <w:rsid w:val="00A550EC"/>
    <w:rsid w:val="00A558C6"/>
    <w:rsid w:val="00A559DA"/>
    <w:rsid w:val="00A56FBC"/>
    <w:rsid w:val="00A654D5"/>
    <w:rsid w:val="00A66986"/>
    <w:rsid w:val="00A71983"/>
    <w:rsid w:val="00A74832"/>
    <w:rsid w:val="00A74ABC"/>
    <w:rsid w:val="00A771ED"/>
    <w:rsid w:val="00A805BC"/>
    <w:rsid w:val="00A811E6"/>
    <w:rsid w:val="00A83738"/>
    <w:rsid w:val="00A86C24"/>
    <w:rsid w:val="00A927EE"/>
    <w:rsid w:val="00A92923"/>
    <w:rsid w:val="00A9670A"/>
    <w:rsid w:val="00A97536"/>
    <w:rsid w:val="00AA0A8E"/>
    <w:rsid w:val="00AA6B9A"/>
    <w:rsid w:val="00AA6FAF"/>
    <w:rsid w:val="00AA7B9A"/>
    <w:rsid w:val="00AB03E2"/>
    <w:rsid w:val="00AB1B2A"/>
    <w:rsid w:val="00AB1C79"/>
    <w:rsid w:val="00AB209B"/>
    <w:rsid w:val="00AB2B60"/>
    <w:rsid w:val="00AB3324"/>
    <w:rsid w:val="00AB4979"/>
    <w:rsid w:val="00AB7F99"/>
    <w:rsid w:val="00AC0993"/>
    <w:rsid w:val="00AC1F00"/>
    <w:rsid w:val="00AC32AF"/>
    <w:rsid w:val="00AC5C4E"/>
    <w:rsid w:val="00AD04FA"/>
    <w:rsid w:val="00AD186F"/>
    <w:rsid w:val="00AD1EEF"/>
    <w:rsid w:val="00AD4D09"/>
    <w:rsid w:val="00AE051C"/>
    <w:rsid w:val="00AE0D4F"/>
    <w:rsid w:val="00AE13A4"/>
    <w:rsid w:val="00AE29BF"/>
    <w:rsid w:val="00AE5AA5"/>
    <w:rsid w:val="00AE6640"/>
    <w:rsid w:val="00AF21AB"/>
    <w:rsid w:val="00AF23D0"/>
    <w:rsid w:val="00AF3C3C"/>
    <w:rsid w:val="00AF67DA"/>
    <w:rsid w:val="00B04695"/>
    <w:rsid w:val="00B04C17"/>
    <w:rsid w:val="00B05F38"/>
    <w:rsid w:val="00B0707D"/>
    <w:rsid w:val="00B13572"/>
    <w:rsid w:val="00B16D56"/>
    <w:rsid w:val="00B17595"/>
    <w:rsid w:val="00B2407B"/>
    <w:rsid w:val="00B2710A"/>
    <w:rsid w:val="00B309E7"/>
    <w:rsid w:val="00B37F94"/>
    <w:rsid w:val="00B41EE8"/>
    <w:rsid w:val="00B459C1"/>
    <w:rsid w:val="00B47885"/>
    <w:rsid w:val="00B5133C"/>
    <w:rsid w:val="00B52CCD"/>
    <w:rsid w:val="00B56123"/>
    <w:rsid w:val="00B5696C"/>
    <w:rsid w:val="00B56E6A"/>
    <w:rsid w:val="00B57062"/>
    <w:rsid w:val="00B60D7E"/>
    <w:rsid w:val="00B64B6B"/>
    <w:rsid w:val="00B6638F"/>
    <w:rsid w:val="00B66F69"/>
    <w:rsid w:val="00B70E09"/>
    <w:rsid w:val="00B74A10"/>
    <w:rsid w:val="00B75CAE"/>
    <w:rsid w:val="00B80996"/>
    <w:rsid w:val="00B80D31"/>
    <w:rsid w:val="00B8623A"/>
    <w:rsid w:val="00B902D3"/>
    <w:rsid w:val="00B911DA"/>
    <w:rsid w:val="00B94F7B"/>
    <w:rsid w:val="00B9757F"/>
    <w:rsid w:val="00BA1596"/>
    <w:rsid w:val="00BA37C8"/>
    <w:rsid w:val="00BA3CFE"/>
    <w:rsid w:val="00BA7860"/>
    <w:rsid w:val="00BB0D04"/>
    <w:rsid w:val="00BB2DE3"/>
    <w:rsid w:val="00BB34F6"/>
    <w:rsid w:val="00BB473F"/>
    <w:rsid w:val="00BB6380"/>
    <w:rsid w:val="00BB6424"/>
    <w:rsid w:val="00BD2ACB"/>
    <w:rsid w:val="00BD45E1"/>
    <w:rsid w:val="00BE0DCB"/>
    <w:rsid w:val="00BE2C70"/>
    <w:rsid w:val="00BE484A"/>
    <w:rsid w:val="00BF06A3"/>
    <w:rsid w:val="00BF120E"/>
    <w:rsid w:val="00BF3422"/>
    <w:rsid w:val="00BF5B8A"/>
    <w:rsid w:val="00BF5D3F"/>
    <w:rsid w:val="00BF633D"/>
    <w:rsid w:val="00BF63D2"/>
    <w:rsid w:val="00BF6ADB"/>
    <w:rsid w:val="00C0348E"/>
    <w:rsid w:val="00C04CA0"/>
    <w:rsid w:val="00C06840"/>
    <w:rsid w:val="00C06ACB"/>
    <w:rsid w:val="00C101B0"/>
    <w:rsid w:val="00C1091B"/>
    <w:rsid w:val="00C11D7B"/>
    <w:rsid w:val="00C12CFE"/>
    <w:rsid w:val="00C1370A"/>
    <w:rsid w:val="00C20DA8"/>
    <w:rsid w:val="00C274B8"/>
    <w:rsid w:val="00C27CFE"/>
    <w:rsid w:val="00C35A7C"/>
    <w:rsid w:val="00C376C5"/>
    <w:rsid w:val="00C416B7"/>
    <w:rsid w:val="00C450FF"/>
    <w:rsid w:val="00C451ED"/>
    <w:rsid w:val="00C452C5"/>
    <w:rsid w:val="00C459B6"/>
    <w:rsid w:val="00C46548"/>
    <w:rsid w:val="00C46DBF"/>
    <w:rsid w:val="00C53E28"/>
    <w:rsid w:val="00C54833"/>
    <w:rsid w:val="00C54DDC"/>
    <w:rsid w:val="00C566BC"/>
    <w:rsid w:val="00C57D03"/>
    <w:rsid w:val="00C6111A"/>
    <w:rsid w:val="00C617A2"/>
    <w:rsid w:val="00C668DD"/>
    <w:rsid w:val="00C7109C"/>
    <w:rsid w:val="00C74931"/>
    <w:rsid w:val="00C762D0"/>
    <w:rsid w:val="00C76655"/>
    <w:rsid w:val="00C77451"/>
    <w:rsid w:val="00C77843"/>
    <w:rsid w:val="00C8599F"/>
    <w:rsid w:val="00C86FB6"/>
    <w:rsid w:val="00C87275"/>
    <w:rsid w:val="00C9333F"/>
    <w:rsid w:val="00C9648E"/>
    <w:rsid w:val="00C96BC4"/>
    <w:rsid w:val="00CA4233"/>
    <w:rsid w:val="00CA4502"/>
    <w:rsid w:val="00CA6A0B"/>
    <w:rsid w:val="00CA7FBF"/>
    <w:rsid w:val="00CB0937"/>
    <w:rsid w:val="00CB0B4C"/>
    <w:rsid w:val="00CB4B08"/>
    <w:rsid w:val="00CB5D29"/>
    <w:rsid w:val="00CB7A4F"/>
    <w:rsid w:val="00CC08B1"/>
    <w:rsid w:val="00CC307C"/>
    <w:rsid w:val="00CC3C3B"/>
    <w:rsid w:val="00CC418C"/>
    <w:rsid w:val="00CC41A5"/>
    <w:rsid w:val="00CC54B6"/>
    <w:rsid w:val="00CC6FCC"/>
    <w:rsid w:val="00CD03EE"/>
    <w:rsid w:val="00CD0A33"/>
    <w:rsid w:val="00CD1224"/>
    <w:rsid w:val="00CD2BC5"/>
    <w:rsid w:val="00CD420E"/>
    <w:rsid w:val="00CD5A97"/>
    <w:rsid w:val="00CD7D90"/>
    <w:rsid w:val="00CE2C65"/>
    <w:rsid w:val="00CE5771"/>
    <w:rsid w:val="00CF2E94"/>
    <w:rsid w:val="00CF483E"/>
    <w:rsid w:val="00CF5B97"/>
    <w:rsid w:val="00CF5CB6"/>
    <w:rsid w:val="00D00ADA"/>
    <w:rsid w:val="00D02713"/>
    <w:rsid w:val="00D145BC"/>
    <w:rsid w:val="00D15088"/>
    <w:rsid w:val="00D152EC"/>
    <w:rsid w:val="00D16152"/>
    <w:rsid w:val="00D16A12"/>
    <w:rsid w:val="00D23417"/>
    <w:rsid w:val="00D23670"/>
    <w:rsid w:val="00D25050"/>
    <w:rsid w:val="00D266E3"/>
    <w:rsid w:val="00D267F7"/>
    <w:rsid w:val="00D33053"/>
    <w:rsid w:val="00D33182"/>
    <w:rsid w:val="00D34ACA"/>
    <w:rsid w:val="00D35647"/>
    <w:rsid w:val="00D414C8"/>
    <w:rsid w:val="00D42AB4"/>
    <w:rsid w:val="00D43634"/>
    <w:rsid w:val="00D4627E"/>
    <w:rsid w:val="00D47329"/>
    <w:rsid w:val="00D47807"/>
    <w:rsid w:val="00D47C6F"/>
    <w:rsid w:val="00D517BF"/>
    <w:rsid w:val="00D51B7F"/>
    <w:rsid w:val="00D5529F"/>
    <w:rsid w:val="00D56D0B"/>
    <w:rsid w:val="00D574FD"/>
    <w:rsid w:val="00D629D3"/>
    <w:rsid w:val="00D62A46"/>
    <w:rsid w:val="00D631A1"/>
    <w:rsid w:val="00D6364E"/>
    <w:rsid w:val="00D66891"/>
    <w:rsid w:val="00D720CE"/>
    <w:rsid w:val="00D746C8"/>
    <w:rsid w:val="00D7478F"/>
    <w:rsid w:val="00D80362"/>
    <w:rsid w:val="00D810CE"/>
    <w:rsid w:val="00D8162D"/>
    <w:rsid w:val="00D922E4"/>
    <w:rsid w:val="00D92397"/>
    <w:rsid w:val="00D93E05"/>
    <w:rsid w:val="00D94743"/>
    <w:rsid w:val="00D9503D"/>
    <w:rsid w:val="00D957E1"/>
    <w:rsid w:val="00D9653D"/>
    <w:rsid w:val="00D96BBD"/>
    <w:rsid w:val="00DA04C8"/>
    <w:rsid w:val="00DA0776"/>
    <w:rsid w:val="00DA4566"/>
    <w:rsid w:val="00DA48D5"/>
    <w:rsid w:val="00DB2529"/>
    <w:rsid w:val="00DB4186"/>
    <w:rsid w:val="00DC0492"/>
    <w:rsid w:val="00DC0F9C"/>
    <w:rsid w:val="00DC1D72"/>
    <w:rsid w:val="00DC3CB6"/>
    <w:rsid w:val="00DD29DD"/>
    <w:rsid w:val="00DD456A"/>
    <w:rsid w:val="00DD649F"/>
    <w:rsid w:val="00DE112E"/>
    <w:rsid w:val="00DE35A5"/>
    <w:rsid w:val="00DE6F84"/>
    <w:rsid w:val="00DE7B1A"/>
    <w:rsid w:val="00DF7E2F"/>
    <w:rsid w:val="00E04D60"/>
    <w:rsid w:val="00E06F9F"/>
    <w:rsid w:val="00E10F98"/>
    <w:rsid w:val="00E12B22"/>
    <w:rsid w:val="00E1407C"/>
    <w:rsid w:val="00E17F63"/>
    <w:rsid w:val="00E255BD"/>
    <w:rsid w:val="00E269EC"/>
    <w:rsid w:val="00E27BAB"/>
    <w:rsid w:val="00E329E7"/>
    <w:rsid w:val="00E406F9"/>
    <w:rsid w:val="00E42625"/>
    <w:rsid w:val="00E42ED7"/>
    <w:rsid w:val="00E436DE"/>
    <w:rsid w:val="00E448F1"/>
    <w:rsid w:val="00E45EC6"/>
    <w:rsid w:val="00E50B41"/>
    <w:rsid w:val="00E51C75"/>
    <w:rsid w:val="00E53431"/>
    <w:rsid w:val="00E543D9"/>
    <w:rsid w:val="00E57A76"/>
    <w:rsid w:val="00E64527"/>
    <w:rsid w:val="00E65942"/>
    <w:rsid w:val="00E65959"/>
    <w:rsid w:val="00E70244"/>
    <w:rsid w:val="00E703D5"/>
    <w:rsid w:val="00E70FB8"/>
    <w:rsid w:val="00E73CBF"/>
    <w:rsid w:val="00E75FCD"/>
    <w:rsid w:val="00E766B9"/>
    <w:rsid w:val="00E81086"/>
    <w:rsid w:val="00E81091"/>
    <w:rsid w:val="00E81A2E"/>
    <w:rsid w:val="00E84A87"/>
    <w:rsid w:val="00E85DE0"/>
    <w:rsid w:val="00E90659"/>
    <w:rsid w:val="00E906E4"/>
    <w:rsid w:val="00E90D67"/>
    <w:rsid w:val="00E93D7A"/>
    <w:rsid w:val="00E93F4D"/>
    <w:rsid w:val="00E95B0A"/>
    <w:rsid w:val="00E97A62"/>
    <w:rsid w:val="00EA0EB5"/>
    <w:rsid w:val="00EA2B12"/>
    <w:rsid w:val="00EA40AE"/>
    <w:rsid w:val="00EA42E3"/>
    <w:rsid w:val="00EA53C0"/>
    <w:rsid w:val="00EA55A4"/>
    <w:rsid w:val="00EA58EA"/>
    <w:rsid w:val="00EB0860"/>
    <w:rsid w:val="00EB2177"/>
    <w:rsid w:val="00EB3087"/>
    <w:rsid w:val="00EB41C5"/>
    <w:rsid w:val="00EB505B"/>
    <w:rsid w:val="00EB6F66"/>
    <w:rsid w:val="00EB76E6"/>
    <w:rsid w:val="00EC38C0"/>
    <w:rsid w:val="00EC5A23"/>
    <w:rsid w:val="00EC5E13"/>
    <w:rsid w:val="00ED6282"/>
    <w:rsid w:val="00EE1B89"/>
    <w:rsid w:val="00EF0505"/>
    <w:rsid w:val="00EF308E"/>
    <w:rsid w:val="00EF51C6"/>
    <w:rsid w:val="00EF5ADA"/>
    <w:rsid w:val="00EF79DB"/>
    <w:rsid w:val="00F02265"/>
    <w:rsid w:val="00F0374A"/>
    <w:rsid w:val="00F053E2"/>
    <w:rsid w:val="00F10236"/>
    <w:rsid w:val="00F11A52"/>
    <w:rsid w:val="00F169F2"/>
    <w:rsid w:val="00F16DB7"/>
    <w:rsid w:val="00F213BA"/>
    <w:rsid w:val="00F22B88"/>
    <w:rsid w:val="00F23FBE"/>
    <w:rsid w:val="00F24BE6"/>
    <w:rsid w:val="00F257EE"/>
    <w:rsid w:val="00F35749"/>
    <w:rsid w:val="00F37A3B"/>
    <w:rsid w:val="00F44F6E"/>
    <w:rsid w:val="00F46421"/>
    <w:rsid w:val="00F5142C"/>
    <w:rsid w:val="00F51772"/>
    <w:rsid w:val="00F517BF"/>
    <w:rsid w:val="00F53B1D"/>
    <w:rsid w:val="00F5675B"/>
    <w:rsid w:val="00F56915"/>
    <w:rsid w:val="00F57AB5"/>
    <w:rsid w:val="00F6088D"/>
    <w:rsid w:val="00F6212B"/>
    <w:rsid w:val="00F621EB"/>
    <w:rsid w:val="00F62AF1"/>
    <w:rsid w:val="00F64C5A"/>
    <w:rsid w:val="00F6563F"/>
    <w:rsid w:val="00F6571A"/>
    <w:rsid w:val="00F67229"/>
    <w:rsid w:val="00F67370"/>
    <w:rsid w:val="00F7308F"/>
    <w:rsid w:val="00F734BA"/>
    <w:rsid w:val="00F76D49"/>
    <w:rsid w:val="00F80719"/>
    <w:rsid w:val="00F816AA"/>
    <w:rsid w:val="00F8339C"/>
    <w:rsid w:val="00F86FA4"/>
    <w:rsid w:val="00F94097"/>
    <w:rsid w:val="00F94703"/>
    <w:rsid w:val="00FA03D1"/>
    <w:rsid w:val="00FA13C4"/>
    <w:rsid w:val="00FA16AB"/>
    <w:rsid w:val="00FA1940"/>
    <w:rsid w:val="00FA3BFF"/>
    <w:rsid w:val="00FB0CB6"/>
    <w:rsid w:val="00FB1273"/>
    <w:rsid w:val="00FB15C2"/>
    <w:rsid w:val="00FB2816"/>
    <w:rsid w:val="00FB2B2E"/>
    <w:rsid w:val="00FB4CFE"/>
    <w:rsid w:val="00FC0417"/>
    <w:rsid w:val="00FC3B59"/>
    <w:rsid w:val="00FC45CD"/>
    <w:rsid w:val="00FC46E7"/>
    <w:rsid w:val="00FC72D5"/>
    <w:rsid w:val="00FD098B"/>
    <w:rsid w:val="00FD2139"/>
    <w:rsid w:val="00FD34C7"/>
    <w:rsid w:val="00FD56A0"/>
    <w:rsid w:val="00FD5CD9"/>
    <w:rsid w:val="00FE0C98"/>
    <w:rsid w:val="00FE231E"/>
    <w:rsid w:val="00FE395C"/>
    <w:rsid w:val="00FF0B6F"/>
    <w:rsid w:val="00FF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C7F45"/>
  <w15:docId w15:val="{F48D7060-106B-4B8D-A810-CEB55D6A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3504"/>
    <w:pPr>
      <w:spacing w:before="120" w:after="120"/>
    </w:pPr>
    <w:rPr>
      <w:rFonts w:ascii="Calibri" w:hAnsi="Calibri"/>
      <w:color w:val="000000" w:themeColor="text1"/>
      <w:szCs w:val="24"/>
    </w:rPr>
  </w:style>
  <w:style w:type="paragraph" w:styleId="Heading1">
    <w:name w:val="heading 1"/>
    <w:basedOn w:val="Normal"/>
    <w:next w:val="Paragraph-afterheading"/>
    <w:link w:val="Heading1Char"/>
    <w:uiPriority w:val="9"/>
    <w:qFormat/>
    <w:rsid w:val="001A524D"/>
    <w:pPr>
      <w:keepNext/>
      <w:keepLines/>
      <w:numPr>
        <w:numId w:val="10"/>
      </w:numPr>
      <w:spacing w:before="360"/>
      <w:contextualSpacing/>
      <w:outlineLvl w:val="0"/>
    </w:pPr>
    <w:rPr>
      <w:rFonts w:eastAsiaTheme="majorEastAsia" w:cstheme="majorBidi"/>
      <w:b/>
      <w:bCs/>
      <w:color w:val="585961"/>
      <w:sz w:val="36"/>
      <w:szCs w:val="28"/>
    </w:rPr>
  </w:style>
  <w:style w:type="paragraph" w:styleId="Heading2">
    <w:name w:val="heading 2"/>
    <w:basedOn w:val="Normal"/>
    <w:next w:val="Paragraph-afterheading"/>
    <w:link w:val="Heading2Char"/>
    <w:uiPriority w:val="9"/>
    <w:qFormat/>
    <w:rsid w:val="001A524D"/>
    <w:pPr>
      <w:keepNext/>
      <w:keepLines/>
      <w:numPr>
        <w:ilvl w:val="1"/>
        <w:numId w:val="10"/>
      </w:numPr>
      <w:spacing w:before="240"/>
      <w:outlineLvl w:val="1"/>
    </w:pPr>
    <w:rPr>
      <w:rFonts w:eastAsiaTheme="majorEastAsia" w:cstheme="majorBidi"/>
      <w:b/>
      <w:bCs/>
      <w:caps/>
      <w:color w:val="00BFD6"/>
      <w:sz w:val="24"/>
      <w:szCs w:val="26"/>
    </w:rPr>
  </w:style>
  <w:style w:type="paragraph" w:styleId="Heading3">
    <w:name w:val="heading 3"/>
    <w:aliases w:val="Sub heading 1"/>
    <w:basedOn w:val="Normal"/>
    <w:next w:val="Paragraph-afterheading"/>
    <w:uiPriority w:val="9"/>
    <w:qFormat/>
    <w:rsid w:val="001A524D"/>
    <w:pPr>
      <w:keepNext/>
      <w:keepLines/>
      <w:numPr>
        <w:ilvl w:val="2"/>
        <w:numId w:val="10"/>
      </w:numPr>
      <w:tabs>
        <w:tab w:val="clear" w:pos="794"/>
      </w:tabs>
      <w:spacing w:before="240"/>
      <w:ind w:left="1418" w:hanging="851"/>
      <w:outlineLvl w:val="2"/>
    </w:pPr>
    <w:rPr>
      <w:rFonts w:eastAsiaTheme="majorEastAsia" w:cstheme="majorBidi"/>
      <w:bCs/>
      <w:color w:val="585961"/>
      <w:sz w:val="24"/>
    </w:rPr>
  </w:style>
  <w:style w:type="paragraph" w:styleId="Heading4">
    <w:name w:val="heading 4"/>
    <w:aliases w:val="Sub heading 2"/>
    <w:basedOn w:val="Heading3"/>
    <w:next w:val="Paragraph-afterheading"/>
    <w:link w:val="Heading4Char"/>
    <w:uiPriority w:val="9"/>
    <w:unhideWhenUsed/>
    <w:qFormat/>
    <w:rsid w:val="001A524D"/>
    <w:pPr>
      <w:outlineLvl w:val="3"/>
    </w:pPr>
  </w:style>
  <w:style w:type="paragraph" w:styleId="Heading5">
    <w:name w:val="heading 5"/>
    <w:basedOn w:val="Heading4"/>
    <w:next w:val="Paragraph-afterheading"/>
    <w:link w:val="Heading5Char"/>
    <w:uiPriority w:val="9"/>
    <w:unhideWhenUsed/>
    <w:qFormat/>
    <w:rsid w:val="001A524D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F2BAB"/>
    <w:pPr>
      <w:tabs>
        <w:tab w:val="center" w:pos="4513"/>
        <w:tab w:val="right" w:pos="9026"/>
      </w:tabs>
      <w:spacing w:line="220" w:lineRule="atLeast"/>
    </w:pPr>
    <w:rPr>
      <w:b/>
      <w:color w:val="003D79" w:themeColor="accent1"/>
    </w:rPr>
  </w:style>
  <w:style w:type="character" w:customStyle="1" w:styleId="FooterChar">
    <w:name w:val="Footer Char"/>
    <w:basedOn w:val="DefaultParagraphFont"/>
    <w:link w:val="Footer"/>
    <w:rsid w:val="008F2BAB"/>
    <w:rPr>
      <w:rFonts w:ascii="Calibri" w:hAnsi="Calibri"/>
      <w:b/>
      <w:color w:val="003D79" w:themeColor="accent1"/>
      <w:sz w:val="18"/>
      <w:szCs w:val="24"/>
    </w:rPr>
  </w:style>
  <w:style w:type="paragraph" w:styleId="BalloonText">
    <w:name w:val="Balloon Text"/>
    <w:basedOn w:val="Normal"/>
    <w:link w:val="BalloonTextChar"/>
    <w:rsid w:val="002152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152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152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A524D"/>
    <w:rPr>
      <w:rFonts w:ascii="Calibri" w:eastAsiaTheme="majorEastAsia" w:hAnsi="Calibri" w:cstheme="majorBidi"/>
      <w:b/>
      <w:bCs/>
      <w:color w:val="58596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524D"/>
    <w:rPr>
      <w:rFonts w:ascii="Calibri" w:eastAsiaTheme="majorEastAsia" w:hAnsi="Calibri" w:cstheme="majorBidi"/>
      <w:b/>
      <w:bCs/>
      <w:caps/>
      <w:color w:val="00BFD6"/>
      <w:sz w:val="24"/>
      <w:szCs w:val="26"/>
    </w:rPr>
  </w:style>
  <w:style w:type="character" w:customStyle="1" w:styleId="Heading4Char">
    <w:name w:val="Heading 4 Char"/>
    <w:aliases w:val="Sub heading 2 Char"/>
    <w:basedOn w:val="DefaultParagraphFont"/>
    <w:link w:val="Heading4"/>
    <w:uiPriority w:val="9"/>
    <w:rsid w:val="001A524D"/>
    <w:rPr>
      <w:rFonts w:ascii="Calibri" w:eastAsiaTheme="majorEastAsia" w:hAnsi="Calibri" w:cstheme="majorBidi"/>
      <w:bCs/>
      <w:color w:val="585961"/>
      <w:sz w:val="24"/>
      <w:szCs w:val="24"/>
    </w:rPr>
  </w:style>
  <w:style w:type="paragraph" w:customStyle="1" w:styleId="NormalExtraSpacing">
    <w:name w:val="Normal Extra Spacing"/>
    <w:basedOn w:val="Normal"/>
    <w:rsid w:val="007C0B5B"/>
    <w:pPr>
      <w:spacing w:after="80"/>
    </w:pPr>
  </w:style>
  <w:style w:type="numbering" w:customStyle="1" w:styleId="Bullets">
    <w:name w:val="Bullets"/>
    <w:uiPriority w:val="99"/>
    <w:rsid w:val="007966BF"/>
    <w:pPr>
      <w:numPr>
        <w:numId w:val="1"/>
      </w:numPr>
    </w:pPr>
  </w:style>
  <w:style w:type="paragraph" w:styleId="ListBullet">
    <w:name w:val="List Bullet"/>
    <w:basedOn w:val="Normal"/>
    <w:qFormat/>
    <w:rsid w:val="00A46DE0"/>
    <w:pPr>
      <w:numPr>
        <w:numId w:val="12"/>
      </w:numPr>
      <w:tabs>
        <w:tab w:val="clear" w:pos="113"/>
      </w:tabs>
      <w:ind w:left="284" w:hanging="284"/>
      <w:contextualSpacing/>
    </w:pPr>
    <w:rPr>
      <w:rFonts w:cs="Calibri"/>
      <w:sz w:val="18"/>
      <w:szCs w:val="20"/>
      <w:lang w:val="en-AU"/>
    </w:rPr>
  </w:style>
  <w:style w:type="character" w:styleId="Hyperlink">
    <w:name w:val="Hyperlink"/>
    <w:basedOn w:val="DefaultParagraphFont"/>
    <w:uiPriority w:val="99"/>
    <w:rsid w:val="00141537"/>
    <w:rPr>
      <w:color w:val="003D79" w:themeColor="hyperlink"/>
      <w:u w:val="single"/>
    </w:rPr>
  </w:style>
  <w:style w:type="paragraph" w:customStyle="1" w:styleId="CoverTitle">
    <w:name w:val="Cover Title"/>
    <w:rsid w:val="00E04D60"/>
    <w:pPr>
      <w:spacing w:line="600" w:lineRule="atLeast"/>
    </w:pPr>
    <w:rPr>
      <w:rFonts w:ascii="Calibri" w:hAnsi="Calibri" w:cs="Tahoma"/>
      <w:b/>
      <w:color w:val="003D79" w:themeColor="background2"/>
      <w:sz w:val="56"/>
      <w:szCs w:val="16"/>
    </w:rPr>
  </w:style>
  <w:style w:type="paragraph" w:customStyle="1" w:styleId="CoverSubtitle">
    <w:name w:val="Cover Subtitle"/>
    <w:basedOn w:val="CoverTitle"/>
    <w:next w:val="Normal"/>
    <w:qFormat/>
    <w:rsid w:val="008953E6"/>
    <w:pPr>
      <w:spacing w:before="360" w:after="120" w:line="240" w:lineRule="auto"/>
    </w:pPr>
    <w:rPr>
      <w:b w:val="0"/>
      <w:sz w:val="32"/>
    </w:rPr>
  </w:style>
  <w:style w:type="paragraph" w:customStyle="1" w:styleId="PageNumber">
    <w:name w:val="PageNumber"/>
    <w:basedOn w:val="Normal"/>
    <w:rsid w:val="00721466"/>
    <w:pPr>
      <w:spacing w:line="220" w:lineRule="atLeast"/>
      <w:jc w:val="right"/>
    </w:pPr>
    <w:rPr>
      <w:color w:val="003D79"/>
    </w:rPr>
  </w:style>
  <w:style w:type="paragraph" w:styleId="TOCHeading">
    <w:name w:val="TOC Heading"/>
    <w:next w:val="Normal"/>
    <w:uiPriority w:val="39"/>
    <w:unhideWhenUsed/>
    <w:rsid w:val="00BA7860"/>
    <w:pPr>
      <w:spacing w:line="600" w:lineRule="atLeast"/>
    </w:pPr>
    <w:rPr>
      <w:rFonts w:ascii="Calibri" w:hAnsi="Calibri" w:cs="Tahoma"/>
      <w:b/>
      <w:color w:val="003D79" w:themeColor="background2"/>
      <w:sz w:val="3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1A524D"/>
    <w:rPr>
      <w:rFonts w:ascii="Calibri" w:eastAsiaTheme="majorEastAsia" w:hAnsi="Calibri" w:cstheme="majorBidi"/>
      <w:bCs/>
      <w:color w:val="585961"/>
      <w:sz w:val="24"/>
      <w:szCs w:val="24"/>
    </w:rPr>
  </w:style>
  <w:style w:type="numbering" w:customStyle="1" w:styleId="HeadingNumbers">
    <w:name w:val="HeadingNumbers"/>
    <w:uiPriority w:val="99"/>
    <w:rsid w:val="00F169F2"/>
    <w:pPr>
      <w:numPr>
        <w:numId w:val="2"/>
      </w:numPr>
    </w:pPr>
  </w:style>
  <w:style w:type="paragraph" w:styleId="ListBullet2">
    <w:name w:val="List Bullet 2"/>
    <w:basedOn w:val="Normal"/>
    <w:qFormat/>
    <w:rsid w:val="0021644D"/>
    <w:pPr>
      <w:numPr>
        <w:ilvl w:val="1"/>
        <w:numId w:val="12"/>
      </w:numPr>
      <w:tabs>
        <w:tab w:val="clear" w:pos="227"/>
      </w:tabs>
      <w:spacing w:before="60" w:after="60"/>
      <w:ind w:left="567" w:hanging="283"/>
      <w:contextualSpacing/>
    </w:pPr>
    <w:rPr>
      <w:sz w:val="18"/>
    </w:rPr>
  </w:style>
  <w:style w:type="paragraph" w:customStyle="1" w:styleId="BulletIndent2">
    <w:name w:val="BulletIndent2"/>
    <w:basedOn w:val="Normal"/>
    <w:rsid w:val="00145EBE"/>
    <w:pPr>
      <w:numPr>
        <w:numId w:val="7"/>
      </w:numPr>
      <w:tabs>
        <w:tab w:val="clear" w:pos="680"/>
      </w:tabs>
      <w:spacing w:before="60" w:after="60"/>
      <w:ind w:left="851" w:hanging="284"/>
    </w:pPr>
  </w:style>
  <w:style w:type="paragraph" w:customStyle="1" w:styleId="BulletIndent3">
    <w:name w:val="BulletIndent3"/>
    <w:basedOn w:val="Normal"/>
    <w:rsid w:val="00F169F2"/>
    <w:pPr>
      <w:numPr>
        <w:numId w:val="8"/>
      </w:numPr>
    </w:pPr>
  </w:style>
  <w:style w:type="paragraph" w:customStyle="1" w:styleId="BulletIndent4">
    <w:name w:val="BulletIndent4"/>
    <w:basedOn w:val="Normal"/>
    <w:rsid w:val="00F169F2"/>
    <w:pPr>
      <w:numPr>
        <w:numId w:val="9"/>
      </w:numPr>
    </w:pPr>
  </w:style>
  <w:style w:type="paragraph" w:customStyle="1" w:styleId="BulletIndent5">
    <w:name w:val="BulletIndent5"/>
    <w:basedOn w:val="Normal"/>
    <w:rsid w:val="00F169F2"/>
    <w:pPr>
      <w:numPr>
        <w:numId w:val="11"/>
      </w:numPr>
    </w:pPr>
  </w:style>
  <w:style w:type="paragraph" w:customStyle="1" w:styleId="SubBulletIndent2">
    <w:name w:val="SubBulletIndent2"/>
    <w:basedOn w:val="NormalExtraSpacing"/>
    <w:qFormat/>
    <w:rsid w:val="00145EBE"/>
    <w:pPr>
      <w:numPr>
        <w:ilvl w:val="1"/>
        <w:numId w:val="7"/>
      </w:numPr>
      <w:tabs>
        <w:tab w:val="clear" w:pos="794"/>
      </w:tabs>
      <w:spacing w:before="60" w:after="60"/>
      <w:ind w:left="1134" w:hanging="283"/>
    </w:pPr>
  </w:style>
  <w:style w:type="paragraph" w:customStyle="1" w:styleId="SubBulletIndent3">
    <w:name w:val="SubBulletIndent3"/>
    <w:basedOn w:val="NormalExtraSpacing"/>
    <w:rsid w:val="00F169F2"/>
    <w:pPr>
      <w:numPr>
        <w:ilvl w:val="1"/>
        <w:numId w:val="8"/>
      </w:numPr>
    </w:pPr>
  </w:style>
  <w:style w:type="paragraph" w:customStyle="1" w:styleId="TableSubheading">
    <w:name w:val="Table Subheading"/>
    <w:basedOn w:val="Tableheader"/>
    <w:rsid w:val="001A524D"/>
    <w:pPr>
      <w:numPr>
        <w:numId w:val="32"/>
      </w:numPr>
    </w:pPr>
    <w:rPr>
      <w:bCs/>
      <w:color w:val="585961"/>
    </w:rPr>
  </w:style>
  <w:style w:type="paragraph" w:styleId="ListNumber">
    <w:name w:val="List Number"/>
    <w:basedOn w:val="Normal"/>
    <w:qFormat/>
    <w:rsid w:val="00D62A46"/>
    <w:pPr>
      <w:numPr>
        <w:numId w:val="13"/>
      </w:numPr>
    </w:pPr>
  </w:style>
  <w:style w:type="paragraph" w:styleId="ListNumber2">
    <w:name w:val="List Number 2"/>
    <w:basedOn w:val="Normal"/>
    <w:qFormat/>
    <w:rsid w:val="00D62A46"/>
    <w:pPr>
      <w:numPr>
        <w:ilvl w:val="1"/>
        <w:numId w:val="13"/>
      </w:numPr>
    </w:pPr>
  </w:style>
  <w:style w:type="numbering" w:customStyle="1" w:styleId="BulletsIndent2">
    <w:name w:val="BulletsIndent2"/>
    <w:uiPriority w:val="99"/>
    <w:rsid w:val="00F169F2"/>
    <w:pPr>
      <w:numPr>
        <w:numId w:val="3"/>
      </w:numPr>
    </w:pPr>
  </w:style>
  <w:style w:type="numbering" w:customStyle="1" w:styleId="BulletsIndent3">
    <w:name w:val="BulletsIndent3"/>
    <w:uiPriority w:val="99"/>
    <w:rsid w:val="00F169F2"/>
    <w:pPr>
      <w:numPr>
        <w:numId w:val="4"/>
      </w:numPr>
    </w:pPr>
  </w:style>
  <w:style w:type="numbering" w:customStyle="1" w:styleId="BulletsIndent4">
    <w:name w:val="BulletsIndent4"/>
    <w:uiPriority w:val="99"/>
    <w:rsid w:val="00F169F2"/>
    <w:pPr>
      <w:numPr>
        <w:numId w:val="5"/>
      </w:numPr>
    </w:pPr>
  </w:style>
  <w:style w:type="numbering" w:customStyle="1" w:styleId="BulletsIndent5">
    <w:name w:val="BulletsIndent5"/>
    <w:uiPriority w:val="99"/>
    <w:rsid w:val="00F169F2"/>
    <w:pPr>
      <w:numPr>
        <w:numId w:val="6"/>
      </w:numPr>
    </w:pPr>
  </w:style>
  <w:style w:type="numbering" w:customStyle="1" w:styleId="Numbers">
    <w:name w:val="Numbers"/>
    <w:uiPriority w:val="99"/>
    <w:rsid w:val="00D62A46"/>
    <w:pPr>
      <w:numPr>
        <w:numId w:val="13"/>
      </w:numPr>
    </w:pPr>
  </w:style>
  <w:style w:type="paragraph" w:styleId="TOC1">
    <w:name w:val="toc 1"/>
    <w:basedOn w:val="Normal"/>
    <w:next w:val="Normal"/>
    <w:uiPriority w:val="39"/>
    <w:rsid w:val="00D957E1"/>
    <w:pPr>
      <w:spacing w:after="100"/>
    </w:pPr>
    <w:rPr>
      <w:b/>
      <w:color w:val="003D79" w:themeColor="accent1"/>
    </w:rPr>
  </w:style>
  <w:style w:type="paragraph" w:styleId="TOC2">
    <w:name w:val="toc 2"/>
    <w:basedOn w:val="Normal"/>
    <w:next w:val="Normal"/>
    <w:uiPriority w:val="39"/>
    <w:rsid w:val="00BF06A3"/>
    <w:pPr>
      <w:spacing w:before="60" w:after="60"/>
    </w:pPr>
    <w:rPr>
      <w:color w:val="003D79" w:themeColor="accent1"/>
    </w:rPr>
  </w:style>
  <w:style w:type="paragraph" w:styleId="TOC3">
    <w:name w:val="toc 3"/>
    <w:basedOn w:val="Normal"/>
    <w:next w:val="Normal"/>
    <w:uiPriority w:val="39"/>
    <w:rsid w:val="00BF06A3"/>
    <w:pPr>
      <w:tabs>
        <w:tab w:val="left" w:pos="675"/>
        <w:tab w:val="left" w:pos="1100"/>
        <w:tab w:val="right" w:pos="9629"/>
      </w:tabs>
      <w:spacing w:before="60" w:after="60"/>
      <w:contextualSpacing/>
    </w:pPr>
  </w:style>
  <w:style w:type="paragraph" w:styleId="Header">
    <w:name w:val="header"/>
    <w:basedOn w:val="Normal"/>
    <w:link w:val="HeaderChar"/>
    <w:rsid w:val="00E04D60"/>
    <w:pPr>
      <w:tabs>
        <w:tab w:val="center" w:pos="4513"/>
        <w:tab w:val="right" w:pos="9026"/>
      </w:tabs>
      <w:spacing w:line="320" w:lineRule="atLeast"/>
    </w:pPr>
    <w:rPr>
      <w:b/>
      <w:color w:val="003D79" w:themeColor="accent1"/>
      <w:sz w:val="28"/>
    </w:rPr>
  </w:style>
  <w:style w:type="character" w:customStyle="1" w:styleId="HeaderChar">
    <w:name w:val="Header Char"/>
    <w:basedOn w:val="DefaultParagraphFont"/>
    <w:link w:val="Header"/>
    <w:rsid w:val="00E04D60"/>
    <w:rPr>
      <w:rFonts w:ascii="Calibri" w:hAnsi="Calibri"/>
      <w:b/>
      <w:color w:val="003D79" w:themeColor="accent1"/>
      <w:sz w:val="28"/>
      <w:szCs w:val="24"/>
    </w:rPr>
  </w:style>
  <w:style w:type="paragraph" w:customStyle="1" w:styleId="Website">
    <w:name w:val="Website"/>
    <w:basedOn w:val="Normal"/>
    <w:rsid w:val="00ED6282"/>
    <w:pPr>
      <w:spacing w:line="320" w:lineRule="atLeast"/>
    </w:pPr>
    <w:rPr>
      <w:color w:val="569BBE" w:themeColor="accent2"/>
      <w:sz w:val="28"/>
    </w:rPr>
  </w:style>
  <w:style w:type="paragraph" w:styleId="ListNumber3">
    <w:name w:val="List Number 3"/>
    <w:basedOn w:val="Normal"/>
    <w:qFormat/>
    <w:rsid w:val="00D62A46"/>
    <w:pPr>
      <w:numPr>
        <w:ilvl w:val="2"/>
        <w:numId w:val="13"/>
      </w:numPr>
    </w:pPr>
  </w:style>
  <w:style w:type="paragraph" w:customStyle="1" w:styleId="CoverAddress">
    <w:name w:val="Cover Address"/>
    <w:rsid w:val="00855DC9"/>
    <w:pPr>
      <w:spacing w:line="220" w:lineRule="atLeast"/>
    </w:pPr>
    <w:rPr>
      <w:rFonts w:ascii="Calibri" w:hAnsi="Calibri"/>
      <w:color w:val="003D79"/>
      <w:sz w:val="18"/>
      <w:szCs w:val="14"/>
    </w:rPr>
  </w:style>
  <w:style w:type="paragraph" w:customStyle="1" w:styleId="RefNumber">
    <w:name w:val="RefNumber"/>
    <w:basedOn w:val="Footer"/>
    <w:rsid w:val="00BF6ADB"/>
  </w:style>
  <w:style w:type="paragraph" w:customStyle="1" w:styleId="DocumentName">
    <w:name w:val="Document Name"/>
    <w:basedOn w:val="Normal"/>
    <w:rsid w:val="00BF6ADB"/>
    <w:pPr>
      <w:spacing w:line="220" w:lineRule="atLeast"/>
    </w:pPr>
    <w:rPr>
      <w:b/>
      <w:noProof/>
      <w:color w:val="003D79"/>
      <w:lang w:val="en-AU" w:eastAsia="en-AU"/>
    </w:rPr>
  </w:style>
  <w:style w:type="paragraph" w:customStyle="1" w:styleId="Paragraph-afterheading">
    <w:name w:val="Paragraph-after heading"/>
    <w:basedOn w:val="Normal"/>
    <w:qFormat/>
    <w:rsid w:val="00A46DE0"/>
    <w:pPr>
      <w:ind w:left="567"/>
    </w:pPr>
  </w:style>
  <w:style w:type="paragraph" w:customStyle="1" w:styleId="NormalIndent4">
    <w:name w:val="NormalIndent4"/>
    <w:basedOn w:val="Normal"/>
    <w:rsid w:val="00467AA6"/>
    <w:pPr>
      <w:ind w:left="1021"/>
    </w:pPr>
  </w:style>
  <w:style w:type="paragraph" w:customStyle="1" w:styleId="NormalIndent3">
    <w:name w:val="NormalIndent3"/>
    <w:basedOn w:val="Normal"/>
    <w:rsid w:val="00467AA6"/>
    <w:pPr>
      <w:ind w:left="794"/>
    </w:pPr>
  </w:style>
  <w:style w:type="paragraph" w:customStyle="1" w:styleId="NormalIndent5">
    <w:name w:val="NormalIndent5"/>
    <w:basedOn w:val="Normal"/>
    <w:rsid w:val="00467AA6"/>
    <w:pPr>
      <w:ind w:left="1247"/>
    </w:pPr>
  </w:style>
  <w:style w:type="paragraph" w:customStyle="1" w:styleId="TableHeading">
    <w:name w:val="Table Heading"/>
    <w:basedOn w:val="Normal"/>
    <w:uiPriority w:val="99"/>
    <w:rsid w:val="0047110C"/>
    <w:pPr>
      <w:spacing w:line="220" w:lineRule="atLeast"/>
    </w:pPr>
    <w:rPr>
      <w:b/>
      <w:color w:val="FFFFFF" w:themeColor="text2"/>
    </w:rPr>
  </w:style>
  <w:style w:type="table" w:customStyle="1" w:styleId="TableUGL">
    <w:name w:val="Table_UGL"/>
    <w:basedOn w:val="TableNormal"/>
    <w:uiPriority w:val="99"/>
    <w:rsid w:val="00FF0B6F"/>
    <w:rPr>
      <w:rFonts w:ascii="Calibri" w:hAnsi="Calibri"/>
    </w:rPr>
    <w:tblPr>
      <w:tblBorders>
        <w:bottom w:val="single" w:sz="4" w:space="0" w:color="auto"/>
        <w:insideH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color w:val="003D79" w:themeColor="background2"/>
      </w:rPr>
      <w:tblPr/>
      <w:tcPr>
        <w:tcBorders>
          <w:top w:val="single" w:sz="4" w:space="0" w:color="003D79" w:themeColor="background2"/>
          <w:left w:val="single" w:sz="4" w:space="0" w:color="003D79" w:themeColor="background2"/>
          <w:bottom w:val="single" w:sz="4" w:space="0" w:color="003D79" w:themeColor="background2"/>
          <w:right w:val="single" w:sz="4" w:space="0" w:color="003D79" w:themeColor="background2"/>
          <w:insideH w:val="single" w:sz="4" w:space="0" w:color="003D79" w:themeColor="background2"/>
          <w:insideV w:val="single" w:sz="4" w:space="0" w:color="003D79" w:themeColor="background2"/>
          <w:tl2br w:val="nil"/>
          <w:tr2bl w:val="nil"/>
        </w:tcBorders>
        <w:shd w:val="clear" w:color="auto" w:fill="003D79" w:themeFill="background2"/>
      </w:tcPr>
    </w:tblStylePr>
  </w:style>
  <w:style w:type="table" w:customStyle="1" w:styleId="TableGreyShading">
    <w:name w:val="Table_GreyShading"/>
    <w:basedOn w:val="TableNormal"/>
    <w:uiPriority w:val="99"/>
    <w:rsid w:val="0037554A"/>
    <w:tblPr>
      <w:tblStyleRowBandSize w:val="1"/>
    </w:tblPr>
    <w:tblStylePr w:type="firstRow"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  <w:shd w:val="clear" w:color="auto" w:fill="D3D4D5" w:themeFill="accent3" w:themeFillTint="66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4D5" w:themeFill="accent3" w:themeFillTint="66"/>
      </w:tcPr>
    </w:tblStylePr>
  </w:style>
  <w:style w:type="numbering" w:customStyle="1" w:styleId="TableBullets">
    <w:name w:val="Table Bullets"/>
    <w:uiPriority w:val="99"/>
    <w:rsid w:val="0037554A"/>
    <w:pPr>
      <w:numPr>
        <w:numId w:val="14"/>
      </w:numPr>
    </w:pPr>
  </w:style>
  <w:style w:type="character" w:styleId="PlaceholderText">
    <w:name w:val="Placeholder Text"/>
    <w:basedOn w:val="DefaultParagraphFont"/>
    <w:uiPriority w:val="99"/>
    <w:semiHidden/>
    <w:rsid w:val="00265A2D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5B39F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B39F3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B39F3"/>
    <w:rPr>
      <w:rFonts w:ascii="Calibri" w:hAnsi="Calibri"/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B39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B39F3"/>
    <w:rPr>
      <w:rFonts w:ascii="Calibri" w:hAnsi="Calibri"/>
      <w:b/>
      <w:bCs/>
      <w:color w:val="000000" w:themeColor="text1"/>
    </w:rPr>
  </w:style>
  <w:style w:type="paragraph" w:customStyle="1" w:styleId="BodyText12ptafter">
    <w:name w:val="Body Text 12pt after"/>
    <w:basedOn w:val="BodyText"/>
    <w:uiPriority w:val="99"/>
    <w:qFormat/>
    <w:rsid w:val="006F5801"/>
    <w:pPr>
      <w:jc w:val="both"/>
    </w:pPr>
    <w:rPr>
      <w:rFonts w:eastAsia="Arial"/>
      <w:color w:val="auto"/>
      <w:szCs w:val="22"/>
      <w:lang w:val="en-AU" w:eastAsia="en-US"/>
    </w:rPr>
  </w:style>
  <w:style w:type="paragraph" w:styleId="BodyText">
    <w:name w:val="Body Text"/>
    <w:basedOn w:val="Normal"/>
    <w:link w:val="BodyTextChar"/>
    <w:semiHidden/>
    <w:unhideWhenUsed/>
    <w:rsid w:val="007506DF"/>
  </w:style>
  <w:style w:type="character" w:customStyle="1" w:styleId="BodyTextChar">
    <w:name w:val="Body Text Char"/>
    <w:basedOn w:val="DefaultParagraphFont"/>
    <w:link w:val="BodyText"/>
    <w:semiHidden/>
    <w:rsid w:val="007506DF"/>
    <w:rPr>
      <w:rFonts w:ascii="Calibri" w:hAnsi="Calibri"/>
      <w:color w:val="000000" w:themeColor="text1"/>
      <w:szCs w:val="24"/>
    </w:rPr>
  </w:style>
  <w:style w:type="paragraph" w:customStyle="1" w:styleId="TableHeaderTop">
    <w:name w:val="Table Header Top"/>
    <w:basedOn w:val="Normal"/>
    <w:next w:val="Normal"/>
    <w:rsid w:val="007506DF"/>
    <w:pPr>
      <w:keepNext/>
      <w:keepLines/>
      <w:spacing w:before="60" w:after="60"/>
      <w:jc w:val="center"/>
    </w:pPr>
    <w:rPr>
      <w:rFonts w:ascii="Arial" w:eastAsia="Calibri" w:hAnsi="Arial"/>
      <w:b/>
      <w:color w:val="FFFFFF"/>
      <w:szCs w:val="22"/>
      <w:lang w:val="en-AU" w:eastAsia="en-US"/>
    </w:rPr>
  </w:style>
  <w:style w:type="paragraph" w:customStyle="1" w:styleId="Bullet2">
    <w:name w:val="Bullet 2"/>
    <w:basedOn w:val="Normal"/>
    <w:qFormat/>
    <w:rsid w:val="00A46DE0"/>
    <w:pPr>
      <w:numPr>
        <w:ilvl w:val="1"/>
        <w:numId w:val="15"/>
      </w:numPr>
      <w:spacing w:line="220" w:lineRule="exact"/>
      <w:ind w:left="598" w:hanging="314"/>
    </w:pPr>
    <w:rPr>
      <w:rFonts w:eastAsiaTheme="minorHAnsi" w:cs="Arial"/>
      <w:color w:val="auto"/>
      <w:szCs w:val="20"/>
      <w:lang w:eastAsia="en-US"/>
    </w:rPr>
  </w:style>
  <w:style w:type="paragraph" w:customStyle="1" w:styleId="Bullet3">
    <w:name w:val="Bullet 3"/>
    <w:basedOn w:val="Bullet2"/>
    <w:rsid w:val="009B687F"/>
    <w:pPr>
      <w:ind w:left="1134"/>
    </w:pPr>
  </w:style>
  <w:style w:type="numbering" w:customStyle="1" w:styleId="AureconBullets">
    <w:name w:val="Aurecon Bullets"/>
    <w:uiPriority w:val="99"/>
    <w:rsid w:val="00E703D5"/>
    <w:pPr>
      <w:numPr>
        <w:numId w:val="15"/>
      </w:numPr>
    </w:pPr>
  </w:style>
  <w:style w:type="numbering" w:customStyle="1" w:styleId="AureconHeadings">
    <w:name w:val="Aurecon Headings"/>
    <w:uiPriority w:val="99"/>
    <w:rsid w:val="006E2B09"/>
    <w:pPr>
      <w:numPr>
        <w:numId w:val="19"/>
      </w:numPr>
    </w:pPr>
  </w:style>
  <w:style w:type="paragraph" w:customStyle="1" w:styleId="TableParagraph">
    <w:name w:val="Table Paragraph"/>
    <w:qFormat/>
    <w:rsid w:val="00797352"/>
    <w:pPr>
      <w:spacing w:before="120" w:after="120"/>
    </w:pPr>
    <w:rPr>
      <w:rFonts w:ascii="Calibri" w:eastAsiaTheme="minorHAnsi" w:hAnsi="Calibri" w:cstheme="minorBidi"/>
      <w:szCs w:val="22"/>
      <w:lang w:val="en-AU" w:eastAsia="en-US"/>
    </w:rPr>
  </w:style>
  <w:style w:type="paragraph" w:customStyle="1" w:styleId="Default">
    <w:name w:val="Default"/>
    <w:rsid w:val="006E2B0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AU"/>
    </w:rPr>
  </w:style>
  <w:style w:type="numbering" w:customStyle="1" w:styleId="AureconNumberList">
    <w:name w:val="Aurecon Number List"/>
    <w:uiPriority w:val="99"/>
    <w:rsid w:val="00B2710A"/>
    <w:pPr>
      <w:numPr>
        <w:numId w:val="16"/>
      </w:numPr>
    </w:pPr>
  </w:style>
  <w:style w:type="paragraph" w:customStyle="1" w:styleId="Numbera">
    <w:name w:val="Number a)"/>
    <w:basedOn w:val="BodyText"/>
    <w:rsid w:val="00B2710A"/>
    <w:pPr>
      <w:numPr>
        <w:numId w:val="16"/>
      </w:numPr>
      <w:spacing w:line="220" w:lineRule="atLeast"/>
    </w:pPr>
    <w:rPr>
      <w:rFonts w:ascii="Arial" w:eastAsiaTheme="minorHAnsi" w:hAnsi="Arial" w:cs="Arial"/>
      <w:color w:val="auto"/>
      <w:szCs w:val="20"/>
      <w:lang w:eastAsia="en-US"/>
    </w:rPr>
  </w:style>
  <w:style w:type="paragraph" w:customStyle="1" w:styleId="Numberi">
    <w:name w:val="Number i)"/>
    <w:basedOn w:val="BodyText"/>
    <w:rsid w:val="00B2710A"/>
    <w:pPr>
      <w:numPr>
        <w:ilvl w:val="1"/>
        <w:numId w:val="16"/>
      </w:numPr>
      <w:spacing w:line="220" w:lineRule="atLeast"/>
    </w:pPr>
    <w:rPr>
      <w:rFonts w:ascii="Arial" w:eastAsiaTheme="minorHAnsi" w:hAnsi="Arial" w:cs="Arial"/>
      <w:color w:val="auto"/>
      <w:szCs w:val="20"/>
      <w:lang w:eastAsia="en-US"/>
    </w:rPr>
  </w:style>
  <w:style w:type="paragraph" w:styleId="ListParagraph">
    <w:name w:val="List Paragraph"/>
    <w:basedOn w:val="Normal"/>
    <w:uiPriority w:val="34"/>
    <w:rsid w:val="001A524D"/>
    <w:pPr>
      <w:numPr>
        <w:ilvl w:val="1"/>
        <w:numId w:val="27"/>
      </w:numPr>
      <w:contextualSpacing/>
    </w:pPr>
  </w:style>
  <w:style w:type="paragraph" w:styleId="ListBullet3">
    <w:name w:val="List Bullet 3"/>
    <w:basedOn w:val="Normal"/>
    <w:semiHidden/>
    <w:unhideWhenUsed/>
    <w:rsid w:val="00D66891"/>
    <w:pPr>
      <w:numPr>
        <w:numId w:val="17"/>
      </w:numPr>
      <w:contextualSpacing/>
    </w:pPr>
  </w:style>
  <w:style w:type="paragraph" w:styleId="ListBullet4">
    <w:name w:val="List Bullet 4"/>
    <w:basedOn w:val="Normal"/>
    <w:semiHidden/>
    <w:unhideWhenUsed/>
    <w:rsid w:val="00D66891"/>
    <w:pPr>
      <w:numPr>
        <w:numId w:val="18"/>
      </w:numPr>
      <w:contextualSpacing/>
    </w:pPr>
  </w:style>
  <w:style w:type="paragraph" w:customStyle="1" w:styleId="Style10ptJustified">
    <w:name w:val="Style 10 pt Justified"/>
    <w:basedOn w:val="Normal"/>
    <w:rsid w:val="00D66891"/>
    <w:pPr>
      <w:ind w:left="810"/>
      <w:jc w:val="both"/>
    </w:pPr>
    <w:rPr>
      <w:rFonts w:ascii="Arial" w:hAnsi="Arial"/>
      <w:color w:val="auto"/>
      <w:sz w:val="18"/>
      <w:szCs w:val="20"/>
      <w:lang w:val="en-US" w:eastAsia="en-US"/>
    </w:rPr>
  </w:style>
  <w:style w:type="paragraph" w:styleId="Caption">
    <w:name w:val="caption"/>
    <w:basedOn w:val="Normal"/>
    <w:next w:val="BodyText"/>
    <w:uiPriority w:val="35"/>
    <w:rsid w:val="00681007"/>
    <w:pPr>
      <w:tabs>
        <w:tab w:val="left" w:pos="1021"/>
      </w:tabs>
      <w:ind w:left="1022" w:hanging="1022"/>
    </w:pPr>
    <w:rPr>
      <w:rFonts w:ascii="Arial" w:eastAsiaTheme="minorHAnsi" w:hAnsi="Arial" w:cs="Arial"/>
      <w:b/>
      <w:bCs/>
      <w:color w:val="569BBE" w:themeColor="accent2"/>
      <w:sz w:val="16"/>
      <w:szCs w:val="18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81007"/>
    <w:pPr>
      <w:spacing w:line="480" w:lineRule="auto"/>
      <w:ind w:left="283"/>
    </w:pPr>
    <w:rPr>
      <w:rFonts w:ascii="Arial" w:eastAsiaTheme="minorHAnsi" w:hAnsi="Arial" w:cs="Arial"/>
      <w:color w:val="auto"/>
      <w:szCs w:val="20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81007"/>
    <w:rPr>
      <w:rFonts w:ascii="Arial" w:eastAsiaTheme="minorHAnsi" w:hAnsi="Arial" w:cs="Arial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D420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semiHidden/>
    <w:unhideWhenUsed/>
    <w:rsid w:val="00CD420E"/>
    <w:rPr>
      <w:color w:val="569BBE" w:themeColor="followedHyperlink"/>
      <w:u w:val="single"/>
    </w:rPr>
  </w:style>
  <w:style w:type="paragraph" w:customStyle="1" w:styleId="TableBullet">
    <w:name w:val="Table Bullet"/>
    <w:basedOn w:val="ListBullet"/>
    <w:qFormat/>
    <w:rsid w:val="00435BE7"/>
    <w:rPr>
      <w:sz w:val="20"/>
    </w:rPr>
  </w:style>
  <w:style w:type="table" w:customStyle="1" w:styleId="TableGrid1">
    <w:name w:val="Table Grid1"/>
    <w:basedOn w:val="TableNormal"/>
    <w:next w:val="TableGrid"/>
    <w:uiPriority w:val="59"/>
    <w:rsid w:val="003B73A2"/>
    <w:rPr>
      <w:rFonts w:ascii="Calibri" w:eastAsia="Calibri" w:hAnsi="Calibri"/>
      <w:sz w:val="22"/>
      <w:szCs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uiPriority w:val="31"/>
    <w:qFormat/>
    <w:rsid w:val="003B73A2"/>
    <w:rPr>
      <w:rFonts w:eastAsiaTheme="minorEastAsia"/>
      <w:sz w:val="16"/>
      <w:szCs w:val="16"/>
    </w:rPr>
  </w:style>
  <w:style w:type="paragraph" w:customStyle="1" w:styleId="Tableheader">
    <w:name w:val="Table header"/>
    <w:basedOn w:val="Normal"/>
    <w:link w:val="TableheaderChar"/>
    <w:qFormat/>
    <w:rsid w:val="001A524D"/>
    <w:rPr>
      <w:rFonts w:eastAsia="Calibri" w:cs="Arial"/>
      <w:b/>
      <w:color w:val="FFFFFF" w:themeColor="text2"/>
      <w:sz w:val="22"/>
      <w:szCs w:val="20"/>
      <w:lang w:val="en-AU" w:eastAsia="en-US"/>
    </w:rPr>
  </w:style>
  <w:style w:type="character" w:customStyle="1" w:styleId="TableheaderChar">
    <w:name w:val="Table header Char"/>
    <w:link w:val="Tableheader"/>
    <w:rsid w:val="001A524D"/>
    <w:rPr>
      <w:rFonts w:ascii="Calibri" w:eastAsia="Calibri" w:hAnsi="Calibri" w:cs="Arial"/>
      <w:b/>
      <w:color w:val="FFFFFF" w:themeColor="text2"/>
      <w:sz w:val="22"/>
      <w:lang w:val="en-AU" w:eastAsia="en-US"/>
    </w:rPr>
  </w:style>
  <w:style w:type="paragraph" w:customStyle="1" w:styleId="tabletext">
    <w:name w:val="table text"/>
    <w:basedOn w:val="Normal"/>
    <w:autoRedefine/>
    <w:qFormat/>
    <w:rsid w:val="00C566BC"/>
    <w:pPr>
      <w:spacing w:before="60" w:after="0"/>
      <w:ind w:left="57"/>
    </w:pPr>
    <w:rPr>
      <w:rFonts w:cs="Arial"/>
      <w:noProof/>
      <w:color w:val="auto"/>
      <w:szCs w:val="22"/>
      <w:lang w:val="en-US" w:eastAsia="en-US"/>
    </w:rPr>
  </w:style>
  <w:style w:type="paragraph" w:customStyle="1" w:styleId="dotpoint-Boardpaper">
    <w:name w:val="dot point - Board paper"/>
    <w:basedOn w:val="Normal"/>
    <w:qFormat/>
    <w:rsid w:val="00306056"/>
    <w:pPr>
      <w:numPr>
        <w:numId w:val="25"/>
      </w:numPr>
      <w:spacing w:before="60" w:after="60"/>
      <w:ind w:left="448" w:hanging="425"/>
    </w:pPr>
    <w:rPr>
      <w:rFonts w:asciiTheme="minorHAnsi" w:hAnsiTheme="minorHAnsi" w:cs="Arial"/>
      <w:bCs/>
      <w:color w:val="auto"/>
      <w:sz w:val="22"/>
      <w:szCs w:val="22"/>
      <w:lang w:val="en-AU" w:eastAsia="en-US"/>
    </w:rPr>
  </w:style>
  <w:style w:type="paragraph" w:customStyle="1" w:styleId="tablesubheadings">
    <w:name w:val="table sub headings"/>
    <w:basedOn w:val="Tableheader"/>
    <w:next w:val="Normal"/>
    <w:qFormat/>
    <w:rsid w:val="001A524D"/>
    <w:pPr>
      <w:spacing w:before="60" w:after="60"/>
    </w:pPr>
    <w:rPr>
      <w:color w:val="58595B"/>
      <w:szCs w:val="18"/>
    </w:rPr>
  </w:style>
  <w:style w:type="paragraph" w:customStyle="1" w:styleId="numberinglevel1">
    <w:name w:val="numbering level 1"/>
    <w:basedOn w:val="Tableheader"/>
    <w:qFormat/>
    <w:rsid w:val="00306056"/>
    <w:rPr>
      <w:color w:val="58595B"/>
      <w:szCs w:val="18"/>
    </w:rPr>
  </w:style>
  <w:style w:type="paragraph" w:customStyle="1" w:styleId="numberinglevel2">
    <w:name w:val="numbering level 2"/>
    <w:basedOn w:val="numberinglevel1"/>
    <w:qFormat/>
    <w:rsid w:val="00306056"/>
    <w:pPr>
      <w:spacing w:before="0" w:after="0"/>
    </w:pPr>
  </w:style>
  <w:style w:type="paragraph" w:customStyle="1" w:styleId="Dotpoint">
    <w:name w:val="Dot point"/>
    <w:basedOn w:val="ListParagraph"/>
    <w:link w:val="DotpointChar"/>
    <w:qFormat/>
    <w:rsid w:val="001A524D"/>
    <w:pPr>
      <w:numPr>
        <w:ilvl w:val="0"/>
        <w:numId w:val="31"/>
      </w:numPr>
      <w:autoSpaceDE w:val="0"/>
      <w:autoSpaceDN w:val="0"/>
      <w:adjustRightInd w:val="0"/>
      <w:spacing w:before="60"/>
      <w:ind w:left="425" w:hanging="425"/>
      <w:contextualSpacing w:val="0"/>
    </w:pPr>
    <w:rPr>
      <w:rFonts w:eastAsia="Calibri" w:cs="Arial"/>
      <w:color w:val="auto"/>
      <w:sz w:val="22"/>
      <w:szCs w:val="22"/>
      <w:lang w:val="en-AU" w:eastAsia="en-AU"/>
    </w:rPr>
  </w:style>
  <w:style w:type="character" w:customStyle="1" w:styleId="DotpointChar">
    <w:name w:val="Dot point Char"/>
    <w:basedOn w:val="DefaultParagraphFont"/>
    <w:link w:val="Dotpoint"/>
    <w:rsid w:val="001A524D"/>
    <w:rPr>
      <w:rFonts w:ascii="Calibri" w:eastAsia="Calibri" w:hAnsi="Calibri" w:cs="Arial"/>
      <w:sz w:val="22"/>
      <w:szCs w:val="22"/>
      <w:lang w:val="en-AU" w:eastAsia="en-AU"/>
    </w:rPr>
  </w:style>
  <w:style w:type="paragraph" w:customStyle="1" w:styleId="Secondleveldotpoint">
    <w:name w:val="Second level dot point"/>
    <w:basedOn w:val="Dotpoint"/>
    <w:link w:val="SecondleveldotpointChar"/>
    <w:qFormat/>
    <w:rsid w:val="001A524D"/>
    <w:pPr>
      <w:numPr>
        <w:ilvl w:val="1"/>
      </w:numPr>
    </w:pPr>
  </w:style>
  <w:style w:type="character" w:customStyle="1" w:styleId="SecondleveldotpointChar">
    <w:name w:val="Second level dot point Char"/>
    <w:basedOn w:val="DotpointChar"/>
    <w:link w:val="Secondleveldotpoint"/>
    <w:rsid w:val="001A524D"/>
    <w:rPr>
      <w:rFonts w:ascii="Calibri" w:eastAsia="Calibri" w:hAnsi="Calibri" w:cs="Arial"/>
      <w:sz w:val="22"/>
      <w:szCs w:val="22"/>
      <w:lang w:val="en-AU" w:eastAsia="en-AU"/>
    </w:rPr>
  </w:style>
  <w:style w:type="paragraph" w:customStyle="1" w:styleId="Subheading3">
    <w:name w:val="Sub heading 3"/>
    <w:basedOn w:val="Heading4"/>
    <w:next w:val="Normal"/>
    <w:link w:val="Subheading3Char"/>
    <w:qFormat/>
    <w:rsid w:val="001A524D"/>
    <w:pPr>
      <w:keepLines w:val="0"/>
      <w:numPr>
        <w:ilvl w:val="0"/>
        <w:numId w:val="0"/>
      </w:numPr>
      <w:spacing w:after="60"/>
      <w:ind w:left="1728" w:hanging="648"/>
    </w:pPr>
    <w:rPr>
      <w:rFonts w:eastAsiaTheme="minorEastAsia" w:cstheme="minorBidi"/>
      <w:b/>
      <w:iCs/>
      <w:color w:val="58595B"/>
      <w:szCs w:val="28"/>
      <w:lang w:val="en-AU" w:eastAsia="en-AU"/>
    </w:rPr>
  </w:style>
  <w:style w:type="character" w:customStyle="1" w:styleId="Subheading3Char">
    <w:name w:val="Sub heading 3 Char"/>
    <w:basedOn w:val="DefaultParagraphFont"/>
    <w:link w:val="Subheading3"/>
    <w:rsid w:val="001A524D"/>
    <w:rPr>
      <w:rFonts w:ascii="Calibri" w:eastAsiaTheme="minorEastAsia" w:hAnsi="Calibri" w:cstheme="minorBidi"/>
      <w:b/>
      <w:bCs/>
      <w:color w:val="58595B"/>
      <w:sz w:val="22"/>
      <w:szCs w:val="28"/>
      <w:lang w:val="en-AU" w:eastAsia="en-AU"/>
    </w:rPr>
  </w:style>
  <w:style w:type="paragraph" w:customStyle="1" w:styleId="StyleHeading1JustifiedBefore6pt">
    <w:name w:val="Style Heading 1 + Justified Before:  6 pt"/>
    <w:basedOn w:val="Heading1"/>
    <w:rsid w:val="001A524D"/>
    <w:pPr>
      <w:spacing w:before="120"/>
      <w:jc w:val="both"/>
    </w:pPr>
    <w:rPr>
      <w:rFonts w:eastAsia="Times New Roman" w:cs="Times New Roman"/>
      <w:szCs w:val="20"/>
    </w:rPr>
  </w:style>
  <w:style w:type="paragraph" w:customStyle="1" w:styleId="11Heading2">
    <w:name w:val="1.1 Heading 2"/>
    <w:next w:val="Heading1"/>
    <w:rsid w:val="001A524D"/>
    <w:pPr>
      <w:spacing w:after="60"/>
    </w:pPr>
    <w:rPr>
      <w:rFonts w:ascii="Calibri" w:hAnsi="Calibri"/>
      <w:b/>
      <w:color w:val="00BFD6"/>
      <w:sz w:val="24"/>
    </w:rPr>
  </w:style>
  <w:style w:type="paragraph" w:customStyle="1" w:styleId="StyleHeading5Before0pt">
    <w:name w:val="Style Heading 5 + Before:  0 pt"/>
    <w:basedOn w:val="Heading5"/>
    <w:rsid w:val="001A524D"/>
    <w:pPr>
      <w:spacing w:before="0"/>
    </w:pPr>
    <w:rPr>
      <w:rFonts w:eastAsia="Times New Roman" w:cs="Times New Roman"/>
      <w:szCs w:val="20"/>
    </w:rPr>
  </w:style>
  <w:style w:type="paragraph" w:customStyle="1" w:styleId="Footer1">
    <w:name w:val="Footer 1"/>
    <w:basedOn w:val="Footer"/>
    <w:link w:val="Footer1Char"/>
    <w:rsid w:val="00C566BC"/>
    <w:pPr>
      <w:tabs>
        <w:tab w:val="clear" w:pos="4513"/>
        <w:tab w:val="clear" w:pos="9026"/>
        <w:tab w:val="center" w:pos="4320"/>
        <w:tab w:val="right" w:pos="8640"/>
      </w:tabs>
      <w:spacing w:before="0" w:after="0" w:line="240" w:lineRule="auto"/>
    </w:pPr>
    <w:rPr>
      <w:rFonts w:asciiTheme="minorHAnsi" w:hAnsiTheme="minorHAnsi"/>
      <w:b w:val="0"/>
      <w:color w:val="58595B"/>
      <w:sz w:val="16"/>
      <w:szCs w:val="18"/>
      <w:lang w:val="en-AU" w:eastAsia="en-US"/>
    </w:rPr>
  </w:style>
  <w:style w:type="character" w:customStyle="1" w:styleId="Footer1Char">
    <w:name w:val="Footer 1 Char"/>
    <w:basedOn w:val="FooterChar"/>
    <w:link w:val="Footer1"/>
    <w:rsid w:val="00C566BC"/>
    <w:rPr>
      <w:rFonts w:asciiTheme="minorHAnsi" w:hAnsiTheme="minorHAnsi"/>
      <w:b w:val="0"/>
      <w:color w:val="58595B"/>
      <w:sz w:val="16"/>
      <w:szCs w:val="1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becca.tait\Desktop\FORMATTING\TEMPLATES\0001-TEM-AD-0009_5%20Word%20Form%20Template.dotx" TargetMode="External"/></Relationships>
</file>

<file path=word/theme/theme1.xml><?xml version="1.0" encoding="utf-8"?>
<a:theme xmlns:a="http://schemas.openxmlformats.org/drawingml/2006/main" name="Office Theme">
  <a:themeElements>
    <a:clrScheme name="UGL Colours">
      <a:dk1>
        <a:srgbClr val="000000"/>
      </a:dk1>
      <a:lt1>
        <a:srgbClr val="008B98"/>
      </a:lt1>
      <a:dk2>
        <a:srgbClr val="FFFFFF"/>
      </a:dk2>
      <a:lt2>
        <a:srgbClr val="003D79"/>
      </a:lt2>
      <a:accent1>
        <a:srgbClr val="003D79"/>
      </a:accent1>
      <a:accent2>
        <a:srgbClr val="569BBE"/>
      </a:accent2>
      <a:accent3>
        <a:srgbClr val="929497"/>
      </a:accent3>
      <a:accent4>
        <a:srgbClr val="695688"/>
      </a:accent4>
      <a:accent5>
        <a:srgbClr val="008B98"/>
      </a:accent5>
      <a:accent6>
        <a:srgbClr val="6D84AD"/>
      </a:accent6>
      <a:hlink>
        <a:srgbClr val="003D79"/>
      </a:hlink>
      <a:folHlink>
        <a:srgbClr val="569BBE"/>
      </a:folHlink>
    </a:clrScheme>
    <a:fontScheme name="DTZ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DE4E87E974634E96CCBC83F3927656" ma:contentTypeVersion="9" ma:contentTypeDescription="Create a new document." ma:contentTypeScope="" ma:versionID="8135e8f0117e6c659217668608809393">
  <xsd:schema xmlns:xsd="http://www.w3.org/2001/XMLSchema" xmlns:xs="http://www.w3.org/2001/XMLSchema" xmlns:p="http://schemas.microsoft.com/office/2006/metadata/properties" xmlns:ns3="8ddb68af-5286-44a2-a045-400c6e26dcca" targetNamespace="http://schemas.microsoft.com/office/2006/metadata/properties" ma:root="true" ma:fieldsID="708de6474656ec28540fd381d8029c40" ns3:_="">
    <xsd:import namespace="8ddb68af-5286-44a2-a045-400c6e26dc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db68af-5286-44a2-a045-400c6e26dc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B287D5-6882-4302-A314-8918EDA59A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40AE8F-A74B-47AE-9821-E3D5B93988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037027-6F4C-4654-B524-B81D6EDCC4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3F0EF9B-D1A3-4FCA-BC44-6AB8EA809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db68af-5286-44a2-a045-400c6e26dc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0001-TEM-AD-0009_5 Word Form Template.dotx</Template>
  <TotalTime>43</TotalTime>
  <Pages>3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Tait, Rebecca</dc:creator>
  <cp:keywords/>
  <dc:description/>
  <cp:lastModifiedBy>Craig Large</cp:lastModifiedBy>
  <cp:revision>14</cp:revision>
  <cp:lastPrinted>2020-07-31T03:56:00Z</cp:lastPrinted>
  <dcterms:created xsi:type="dcterms:W3CDTF">2021-02-16T02:43:00Z</dcterms:created>
  <dcterms:modified xsi:type="dcterms:W3CDTF">2025-09-22T05:28:00Z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0x010100B1DE4E87E974634E96CCBC83F3927656</vt:lpwstr>
  </property>
  <property fmtid="{D5CDD505-2E9C-101B-9397-08002B2CF9AE}" pid="3" name="Capability Area">
    <vt:lpwstr>&lt;Empty&gt;</vt:lpwstr>
  </property>
  <property fmtid="{D5CDD505-2E9C-101B-9397-08002B2CF9AE}" pid="4" name="IsMyDocuments">
    <vt:bool>true</vt:bool>
  </property>
</Properties>
</file>