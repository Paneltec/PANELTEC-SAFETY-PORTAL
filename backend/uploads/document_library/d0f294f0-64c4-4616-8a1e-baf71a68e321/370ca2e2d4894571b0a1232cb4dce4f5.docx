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929497" w:themeColor="accent3"/>
          <w:left w:val="single" w:sz="4" w:space="0" w:color="929497" w:themeColor="accent3"/>
          <w:bottom w:val="single" w:sz="4" w:space="0" w:color="929497" w:themeColor="accent3"/>
          <w:right w:val="single" w:sz="4" w:space="0" w:color="929497" w:themeColor="accent3"/>
          <w:insideH w:val="single" w:sz="4" w:space="0" w:color="929497" w:themeColor="accent3"/>
          <w:insideV w:val="single" w:sz="4" w:space="0" w:color="929497" w:themeColor="accent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1385"/>
        <w:gridCol w:w="1864"/>
        <w:gridCol w:w="1554"/>
        <w:gridCol w:w="1837"/>
        <w:gridCol w:w="1546"/>
      </w:tblGrid>
      <w:tr w:rsidR="004758F3" w:rsidRPr="00741FEC" w14:paraId="6F3064BC" w14:textId="77777777" w:rsidTr="005E7989">
        <w:trPr>
          <w:tblHeader/>
        </w:trPr>
        <w:tc>
          <w:tcPr>
            <w:tcW w:w="5000" w:type="pct"/>
            <w:gridSpan w:val="6"/>
            <w:shd w:val="clear" w:color="auto" w:fill="FF66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D4E43" w14:textId="6790D541" w:rsidR="004758F3" w:rsidRPr="00741FEC" w:rsidRDefault="004758F3" w:rsidP="00EA5DD4">
            <w:pPr>
              <w:pStyle w:val="Tableheader"/>
              <w:rPr>
                <w:rFonts w:cs="Calibri"/>
              </w:rPr>
            </w:pPr>
            <w:r w:rsidRPr="00741FEC">
              <w:rPr>
                <w:rFonts w:cs="Calibri"/>
              </w:rPr>
              <w:t>PROJECT DETAILS</w:t>
            </w:r>
          </w:p>
        </w:tc>
      </w:tr>
      <w:tr w:rsidR="004758F3" w:rsidRPr="00741FEC" w14:paraId="1E1BD491" w14:textId="77777777" w:rsidTr="005E7989">
        <w:trPr>
          <w:tblHeader/>
        </w:trPr>
        <w:tc>
          <w:tcPr>
            <w:tcW w:w="74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57F01" w14:textId="3565F29F" w:rsidR="004758F3" w:rsidRPr="00741FEC" w:rsidRDefault="004758F3" w:rsidP="001A524D">
            <w:pPr>
              <w:pStyle w:val="tabletext"/>
              <w:rPr>
                <w:rFonts w:cs="Calibri"/>
              </w:rPr>
            </w:pPr>
            <w:r w:rsidRPr="00741FEC">
              <w:rPr>
                <w:rFonts w:cs="Calibri"/>
              </w:rPr>
              <w:t>Project No</w:t>
            </w:r>
            <w:r w:rsidR="00413F4E" w:rsidRPr="00741FEC">
              <w:rPr>
                <w:rFonts w:cs="Calibri"/>
              </w:rPr>
              <w:t>:</w:t>
            </w:r>
          </w:p>
        </w:tc>
        <w:tc>
          <w:tcPr>
            <w:tcW w:w="719" w:type="pct"/>
            <w:vAlign w:val="center"/>
          </w:tcPr>
          <w:p w14:paraId="383602D6" w14:textId="77777777" w:rsidR="004758F3" w:rsidRPr="00741FEC" w:rsidRDefault="004758F3" w:rsidP="001A524D">
            <w:pPr>
              <w:pStyle w:val="tabletext"/>
              <w:rPr>
                <w:rFonts w:cs="Calibri"/>
              </w:rPr>
            </w:pPr>
          </w:p>
        </w:tc>
        <w:tc>
          <w:tcPr>
            <w:tcW w:w="968" w:type="pct"/>
            <w:vAlign w:val="center"/>
          </w:tcPr>
          <w:p w14:paraId="0B178B6F" w14:textId="23E5EE24" w:rsidR="004758F3" w:rsidRPr="00741FEC" w:rsidRDefault="004758F3" w:rsidP="001A524D">
            <w:pPr>
              <w:pStyle w:val="tabletext"/>
              <w:rPr>
                <w:rFonts w:cs="Calibri"/>
              </w:rPr>
            </w:pPr>
            <w:r w:rsidRPr="00741FEC">
              <w:rPr>
                <w:rFonts w:cs="Calibri"/>
              </w:rPr>
              <w:t>Separable Portion</w:t>
            </w:r>
            <w:r w:rsidR="00413F4E" w:rsidRPr="00741FEC">
              <w:rPr>
                <w:rFonts w:cs="Calibri"/>
              </w:rPr>
              <w:t>:</w:t>
            </w:r>
            <w:r w:rsidRPr="00741FEC">
              <w:rPr>
                <w:rFonts w:cs="Calibri"/>
              </w:rPr>
              <w:t xml:space="preserve"> </w:t>
            </w:r>
          </w:p>
        </w:tc>
        <w:tc>
          <w:tcPr>
            <w:tcW w:w="807" w:type="pct"/>
            <w:vAlign w:val="center"/>
          </w:tcPr>
          <w:p w14:paraId="214CE3F0" w14:textId="77777777" w:rsidR="004758F3" w:rsidRPr="00741FEC" w:rsidRDefault="004758F3" w:rsidP="001A524D">
            <w:pPr>
              <w:pStyle w:val="tabletext"/>
              <w:rPr>
                <w:rFonts w:cs="Calibri"/>
              </w:rPr>
            </w:pPr>
          </w:p>
        </w:tc>
        <w:tc>
          <w:tcPr>
            <w:tcW w:w="954" w:type="pct"/>
            <w:vAlign w:val="center"/>
          </w:tcPr>
          <w:p w14:paraId="1DD13406" w14:textId="3A521886" w:rsidR="004758F3" w:rsidRPr="00741FEC" w:rsidRDefault="004758F3" w:rsidP="001A524D">
            <w:pPr>
              <w:pStyle w:val="tabletext"/>
              <w:rPr>
                <w:rFonts w:cs="Calibri"/>
              </w:rPr>
            </w:pPr>
            <w:r w:rsidRPr="00741FEC">
              <w:rPr>
                <w:rFonts w:cs="Calibri"/>
              </w:rPr>
              <w:t>Project No</w:t>
            </w:r>
            <w:r w:rsidR="00413F4E" w:rsidRPr="00741FEC">
              <w:rPr>
                <w:rFonts w:cs="Calibri"/>
              </w:rPr>
              <w:t>:</w:t>
            </w:r>
          </w:p>
        </w:tc>
        <w:tc>
          <w:tcPr>
            <w:tcW w:w="80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588BE" w14:textId="77777777" w:rsidR="004758F3" w:rsidRPr="00741FEC" w:rsidRDefault="004758F3" w:rsidP="001A524D">
            <w:pPr>
              <w:pStyle w:val="tabletext"/>
              <w:rPr>
                <w:rFonts w:cs="Calibri"/>
              </w:rPr>
            </w:pPr>
          </w:p>
        </w:tc>
      </w:tr>
      <w:tr w:rsidR="004758F3" w:rsidRPr="00741FEC" w14:paraId="3EA7D33F" w14:textId="77777777" w:rsidTr="005E7989">
        <w:trPr>
          <w:tblHeader/>
        </w:trPr>
        <w:tc>
          <w:tcPr>
            <w:tcW w:w="74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675C0" w14:textId="23197D3A" w:rsidR="004758F3" w:rsidRPr="00741FEC" w:rsidRDefault="004758F3" w:rsidP="001A524D">
            <w:pPr>
              <w:pStyle w:val="tabletext"/>
              <w:rPr>
                <w:rFonts w:cs="Calibri"/>
              </w:rPr>
            </w:pPr>
            <w:r w:rsidRPr="00741FEC">
              <w:rPr>
                <w:rFonts w:cs="Calibri"/>
              </w:rPr>
              <w:t>Project Title</w:t>
            </w:r>
            <w:r w:rsidR="00413F4E" w:rsidRPr="00741FEC">
              <w:rPr>
                <w:rFonts w:cs="Calibri"/>
              </w:rPr>
              <w:t>:</w:t>
            </w:r>
          </w:p>
        </w:tc>
        <w:tc>
          <w:tcPr>
            <w:tcW w:w="4251" w:type="pct"/>
            <w:gridSpan w:val="5"/>
            <w:vAlign w:val="center"/>
          </w:tcPr>
          <w:p w14:paraId="6ED00DA1" w14:textId="77777777" w:rsidR="004758F3" w:rsidRPr="00741FEC" w:rsidRDefault="004758F3" w:rsidP="001A524D">
            <w:pPr>
              <w:pStyle w:val="tabletext"/>
              <w:rPr>
                <w:rFonts w:cs="Calibri"/>
              </w:rPr>
            </w:pPr>
          </w:p>
        </w:tc>
      </w:tr>
    </w:tbl>
    <w:p w14:paraId="475FF82B" w14:textId="77777777" w:rsidR="004758F3" w:rsidRPr="00741FEC" w:rsidRDefault="004758F3" w:rsidP="004758F3">
      <w:pPr>
        <w:spacing w:before="0" w:after="0"/>
        <w:rPr>
          <w:rFonts w:cs="Calibri"/>
        </w:rPr>
      </w:pPr>
    </w:p>
    <w:tbl>
      <w:tblPr>
        <w:tblStyle w:val="TableGrid"/>
        <w:tblW w:w="5000" w:type="pct"/>
        <w:tblBorders>
          <w:top w:val="single" w:sz="4" w:space="0" w:color="929497" w:themeColor="accent3"/>
          <w:left w:val="single" w:sz="4" w:space="0" w:color="929497" w:themeColor="accent3"/>
          <w:bottom w:val="single" w:sz="4" w:space="0" w:color="929497" w:themeColor="accent3"/>
          <w:right w:val="single" w:sz="4" w:space="0" w:color="929497" w:themeColor="accent3"/>
          <w:insideH w:val="single" w:sz="4" w:space="0" w:color="929497" w:themeColor="accent3"/>
          <w:insideV w:val="single" w:sz="4" w:space="0" w:color="929497" w:themeColor="accent3"/>
        </w:tblBorders>
        <w:tblLook w:val="04A0" w:firstRow="1" w:lastRow="0" w:firstColumn="1" w:lastColumn="0" w:noHBand="0" w:noVBand="1"/>
      </w:tblPr>
      <w:tblGrid>
        <w:gridCol w:w="1272"/>
        <w:gridCol w:w="139"/>
        <w:gridCol w:w="969"/>
        <w:gridCol w:w="235"/>
        <w:gridCol w:w="40"/>
        <w:gridCol w:w="1874"/>
        <w:gridCol w:w="143"/>
        <w:gridCol w:w="870"/>
        <w:gridCol w:w="547"/>
        <w:gridCol w:w="713"/>
        <w:gridCol w:w="468"/>
        <w:gridCol w:w="391"/>
        <w:gridCol w:w="275"/>
        <w:gridCol w:w="1693"/>
      </w:tblGrid>
      <w:tr w:rsidR="00EA5DD4" w:rsidRPr="00741FEC" w14:paraId="3D0D3C83" w14:textId="77777777" w:rsidTr="005E7989">
        <w:trPr>
          <w:trHeight w:val="340"/>
        </w:trPr>
        <w:tc>
          <w:tcPr>
            <w:tcW w:w="5000" w:type="pct"/>
            <w:gridSpan w:val="14"/>
            <w:shd w:val="clear" w:color="auto" w:fill="FF6600"/>
          </w:tcPr>
          <w:p w14:paraId="47C0731F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FFFFFF" w:themeColor="text2"/>
                <w:sz w:val="18"/>
                <w:szCs w:val="18"/>
              </w:rPr>
            </w:pPr>
            <w:bookmarkStart w:id="0" w:name="_Hlk526773380"/>
            <w:r w:rsidRPr="00741FEC">
              <w:rPr>
                <w:rFonts w:eastAsia="Calibri" w:cs="Calibri"/>
                <w:b/>
                <w:color w:val="FFFFFF" w:themeColor="text2"/>
                <w:sz w:val="22"/>
                <w:szCs w:val="20"/>
              </w:rPr>
              <w:t>SECTION 1</w:t>
            </w:r>
          </w:p>
        </w:tc>
      </w:tr>
      <w:tr w:rsidR="00EA5DD4" w:rsidRPr="00741FEC" w14:paraId="23D27D62" w14:textId="77777777" w:rsidTr="005E7989">
        <w:trPr>
          <w:trHeight w:val="340"/>
        </w:trPr>
        <w:tc>
          <w:tcPr>
            <w:tcW w:w="733" w:type="pct"/>
            <w:gridSpan w:val="2"/>
            <w:vAlign w:val="center"/>
          </w:tcPr>
          <w:p w14:paraId="3FD735AC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Date:</w:t>
            </w:r>
          </w:p>
        </w:tc>
        <w:tc>
          <w:tcPr>
            <w:tcW w:w="625" w:type="pct"/>
            <w:gridSpan w:val="2"/>
            <w:vAlign w:val="center"/>
          </w:tcPr>
          <w:p w14:paraId="3E32D749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068" w:type="pct"/>
            <w:gridSpan w:val="3"/>
            <w:vAlign w:val="center"/>
          </w:tcPr>
          <w:p w14:paraId="3F79D027" w14:textId="3F13CCBA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3DC4CC"/>
                <w:sz w:val="18"/>
                <w:szCs w:val="18"/>
              </w:rPr>
            </w:pPr>
          </w:p>
        </w:tc>
        <w:tc>
          <w:tcPr>
            <w:tcW w:w="736" w:type="pct"/>
            <w:gridSpan w:val="2"/>
            <w:vAlign w:val="center"/>
          </w:tcPr>
          <w:p w14:paraId="3F3350B1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816" w:type="pct"/>
            <w:gridSpan w:val="3"/>
            <w:vAlign w:val="center"/>
          </w:tcPr>
          <w:p w14:paraId="2EAB7F0D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3DC4CC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Location:</w:t>
            </w:r>
          </w:p>
        </w:tc>
        <w:tc>
          <w:tcPr>
            <w:tcW w:w="1022" w:type="pct"/>
            <w:gridSpan w:val="2"/>
            <w:vAlign w:val="center"/>
          </w:tcPr>
          <w:p w14:paraId="0435ED05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EA5DD4" w:rsidRPr="00741FEC" w14:paraId="1C6338B8" w14:textId="77777777" w:rsidTr="005E7989">
        <w:trPr>
          <w:trHeight w:val="340"/>
        </w:trPr>
        <w:tc>
          <w:tcPr>
            <w:tcW w:w="733" w:type="pct"/>
            <w:gridSpan w:val="2"/>
            <w:vAlign w:val="center"/>
          </w:tcPr>
          <w:p w14:paraId="5D20E4A7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3DC4CC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Supervisor:</w:t>
            </w:r>
          </w:p>
        </w:tc>
        <w:tc>
          <w:tcPr>
            <w:tcW w:w="4267" w:type="pct"/>
            <w:gridSpan w:val="12"/>
          </w:tcPr>
          <w:p w14:paraId="51F0C285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F97B67" w:rsidRPr="00741FEC" w14:paraId="46CB1F5D" w14:textId="77777777" w:rsidTr="005E7989">
        <w:trPr>
          <w:trHeight w:val="340"/>
        </w:trPr>
        <w:tc>
          <w:tcPr>
            <w:tcW w:w="733" w:type="pct"/>
            <w:gridSpan w:val="2"/>
            <w:vAlign w:val="center"/>
          </w:tcPr>
          <w:p w14:paraId="57D6A13E" w14:textId="78516187" w:rsidR="00F97B67" w:rsidRPr="00741FEC" w:rsidRDefault="007355BA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Spotter:</w:t>
            </w:r>
          </w:p>
        </w:tc>
        <w:tc>
          <w:tcPr>
            <w:tcW w:w="4267" w:type="pct"/>
            <w:gridSpan w:val="12"/>
          </w:tcPr>
          <w:p w14:paraId="5FF4A0D6" w14:textId="77777777" w:rsidR="00F97B67" w:rsidRPr="00741FEC" w:rsidRDefault="00F97B67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EA5DD4" w:rsidRPr="00741FEC" w14:paraId="37354CD5" w14:textId="77777777" w:rsidTr="005E7989">
        <w:trPr>
          <w:trHeight w:val="340"/>
        </w:trPr>
        <w:tc>
          <w:tcPr>
            <w:tcW w:w="1379" w:type="pct"/>
            <w:gridSpan w:val="5"/>
            <w:vAlign w:val="center"/>
          </w:tcPr>
          <w:p w14:paraId="25839A80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3DC4CC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Nearest Rescue / Anchor Point:</w:t>
            </w:r>
          </w:p>
        </w:tc>
        <w:tc>
          <w:tcPr>
            <w:tcW w:w="3621" w:type="pct"/>
            <w:gridSpan w:val="9"/>
          </w:tcPr>
          <w:p w14:paraId="44CAE80E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EA5DD4" w:rsidRPr="00741FEC" w14:paraId="06B0A5D4" w14:textId="77777777" w:rsidTr="005E7989">
        <w:trPr>
          <w:trHeight w:val="340"/>
        </w:trPr>
        <w:tc>
          <w:tcPr>
            <w:tcW w:w="5000" w:type="pct"/>
            <w:gridSpan w:val="14"/>
          </w:tcPr>
          <w:p w14:paraId="12D168DD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3DC4CC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Description of Task: (including skills, equipment, length of task, known hazards)</w:t>
            </w:r>
          </w:p>
        </w:tc>
      </w:tr>
      <w:tr w:rsidR="00EA5DD4" w:rsidRPr="00741FEC" w14:paraId="59C7D660" w14:textId="77777777" w:rsidTr="005E7989">
        <w:trPr>
          <w:trHeight w:val="851"/>
        </w:trPr>
        <w:tc>
          <w:tcPr>
            <w:tcW w:w="5000" w:type="pct"/>
            <w:gridSpan w:val="14"/>
          </w:tcPr>
          <w:p w14:paraId="41D66AB1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EA5DD4" w:rsidRPr="00741FEC" w14:paraId="7E5C5527" w14:textId="77777777" w:rsidTr="005E7989">
        <w:trPr>
          <w:trHeight w:val="340"/>
        </w:trPr>
        <w:tc>
          <w:tcPr>
            <w:tcW w:w="5000" w:type="pct"/>
            <w:gridSpan w:val="14"/>
          </w:tcPr>
          <w:p w14:paraId="6278050D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 xml:space="preserve">In the event of an emergency, the spotter is to </w:t>
            </w:r>
            <w:proofErr w:type="gramStart"/>
            <w:r w:rsidRPr="00741FEC">
              <w:rPr>
                <w:rFonts w:cs="Calibri"/>
                <w:sz w:val="18"/>
                <w:szCs w:val="18"/>
              </w:rPr>
              <w:t>make contact with</w:t>
            </w:r>
            <w:proofErr w:type="gramEnd"/>
            <w:r w:rsidRPr="00741FEC">
              <w:rPr>
                <w:rFonts w:cs="Calibri"/>
                <w:sz w:val="18"/>
                <w:szCs w:val="18"/>
              </w:rPr>
              <w:t xml:space="preserve"> </w:t>
            </w:r>
            <w:r w:rsidRPr="002C297A">
              <w:rPr>
                <w:rFonts w:cs="Calibri"/>
                <w:sz w:val="18"/>
                <w:szCs w:val="18"/>
                <w:highlight w:val="yellow"/>
              </w:rPr>
              <w:t>&lt;insert name &amp; contact details, number/channel etc&gt;:</w:t>
            </w:r>
          </w:p>
          <w:p w14:paraId="3166BE4E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Procedure:</w:t>
            </w:r>
          </w:p>
          <w:p w14:paraId="4D9F9678" w14:textId="4B86D63D" w:rsidR="00EA5DD4" w:rsidRPr="00741FEC" w:rsidRDefault="00EA5DD4" w:rsidP="00580092">
            <w:pPr>
              <w:pStyle w:val="ListBullet"/>
              <w:numPr>
                <w:ilvl w:val="0"/>
                <w:numId w:val="0"/>
              </w:numPr>
              <w:spacing w:before="20" w:after="20"/>
              <w:ind w:left="284" w:hanging="284"/>
              <w:rPr>
                <w:color w:val="auto"/>
                <w:szCs w:val="18"/>
              </w:rPr>
            </w:pPr>
            <w:r w:rsidRPr="00741FEC">
              <w:rPr>
                <w:szCs w:val="18"/>
              </w:rPr>
              <w:t xml:space="preserve">“Details of the procedure in the event of </w:t>
            </w:r>
            <w:r w:rsidR="00140D10" w:rsidRPr="00741FEC">
              <w:rPr>
                <w:szCs w:val="18"/>
              </w:rPr>
              <w:t>an emergency</w:t>
            </w:r>
            <w:r w:rsidRPr="00741FEC">
              <w:rPr>
                <w:szCs w:val="18"/>
              </w:rPr>
              <w:t xml:space="preserve"> while working at heights</w:t>
            </w:r>
          </w:p>
        </w:tc>
      </w:tr>
      <w:bookmarkEnd w:id="0"/>
      <w:tr w:rsidR="00EA5DD4" w:rsidRPr="00741FEC" w14:paraId="3A9112A6" w14:textId="77777777" w:rsidTr="005E7989">
        <w:trPr>
          <w:trHeight w:val="340"/>
        </w:trPr>
        <w:tc>
          <w:tcPr>
            <w:tcW w:w="1379" w:type="pct"/>
            <w:gridSpan w:val="5"/>
            <w:vAlign w:val="center"/>
          </w:tcPr>
          <w:p w14:paraId="373BB806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Before any work at height rescue can be initiated, the area must be assessed and deemed safe.</w:t>
            </w:r>
          </w:p>
        </w:tc>
        <w:tc>
          <w:tcPr>
            <w:tcW w:w="1499" w:type="pct"/>
            <w:gridSpan w:val="3"/>
            <w:vAlign w:val="center"/>
          </w:tcPr>
          <w:p w14:paraId="090F8597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Has the area been assessed, rescue equipment located at worksite, and declared safe to execute the rescue?</w:t>
            </w:r>
          </w:p>
        </w:tc>
        <w:tc>
          <w:tcPr>
            <w:tcW w:w="897" w:type="pct"/>
            <w:gridSpan w:val="3"/>
            <w:vAlign w:val="center"/>
          </w:tcPr>
          <w:p w14:paraId="3384A94E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b/>
                <w:sz w:val="18"/>
                <w:szCs w:val="18"/>
              </w:rPr>
              <w:t>YES</w:t>
            </w:r>
            <w:r w:rsidRPr="00741FEC">
              <w:rPr>
                <w:rFonts w:cs="Calibri"/>
                <w:sz w:val="18"/>
                <w:szCs w:val="18"/>
              </w:rPr>
              <w:t xml:space="preserve">  </w:t>
            </w: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  <w:r w:rsidRPr="00741FEC">
              <w:rPr>
                <w:rFonts w:cs="Calibri"/>
                <w:sz w:val="18"/>
                <w:szCs w:val="18"/>
              </w:rPr>
              <w:t xml:space="preserve">       </w:t>
            </w:r>
            <w:r w:rsidRPr="00741FEC">
              <w:rPr>
                <w:rFonts w:cs="Calibri"/>
                <w:b/>
                <w:sz w:val="18"/>
                <w:szCs w:val="18"/>
              </w:rPr>
              <w:t>NO</w:t>
            </w:r>
            <w:r w:rsidRPr="00741FEC">
              <w:rPr>
                <w:rFonts w:cs="Calibri"/>
                <w:sz w:val="18"/>
                <w:szCs w:val="18"/>
              </w:rPr>
              <w:t xml:space="preserve">  </w:t>
            </w: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1225" w:type="pct"/>
            <w:gridSpan w:val="3"/>
            <w:vAlign w:val="center"/>
          </w:tcPr>
          <w:p w14:paraId="035FD8B3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 xml:space="preserve">If </w:t>
            </w:r>
            <w:proofErr w:type="gramStart"/>
            <w:r w:rsidRPr="00741FEC">
              <w:rPr>
                <w:rFonts w:cs="Calibri"/>
                <w:b/>
                <w:sz w:val="18"/>
                <w:szCs w:val="18"/>
              </w:rPr>
              <w:t>NO</w:t>
            </w:r>
            <w:proofErr w:type="gramEnd"/>
            <w:r w:rsidRPr="00741FEC">
              <w:rPr>
                <w:rFonts w:cs="Calibri"/>
                <w:sz w:val="18"/>
                <w:szCs w:val="18"/>
              </w:rPr>
              <w:t xml:space="preserve"> then WAH rescue is prohibited. Rescue only by emergency services permitted.</w:t>
            </w:r>
          </w:p>
          <w:p w14:paraId="0F0909D2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  <w:p w14:paraId="68CA7901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 xml:space="preserve">If </w:t>
            </w:r>
            <w:r w:rsidRPr="00741FEC">
              <w:rPr>
                <w:rFonts w:cs="Calibri"/>
                <w:b/>
                <w:sz w:val="18"/>
                <w:szCs w:val="18"/>
              </w:rPr>
              <w:t>YES</w:t>
            </w:r>
            <w:r w:rsidRPr="00741FEC">
              <w:rPr>
                <w:rFonts w:cs="Calibri"/>
                <w:sz w:val="18"/>
                <w:szCs w:val="18"/>
              </w:rPr>
              <w:t>, continue with emergency rescue plan.</w:t>
            </w:r>
          </w:p>
        </w:tc>
      </w:tr>
      <w:tr w:rsidR="00EA5DD4" w:rsidRPr="00741FEC" w14:paraId="169105BC" w14:textId="77777777" w:rsidTr="005E7989">
        <w:trPr>
          <w:trHeight w:val="340"/>
        </w:trPr>
        <w:tc>
          <w:tcPr>
            <w:tcW w:w="5000" w:type="pct"/>
            <w:gridSpan w:val="14"/>
            <w:shd w:val="clear" w:color="auto" w:fill="FF6600"/>
          </w:tcPr>
          <w:p w14:paraId="6A854ABC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FFFFFF" w:themeColor="text2"/>
                <w:sz w:val="18"/>
                <w:szCs w:val="18"/>
              </w:rPr>
            </w:pPr>
            <w:r w:rsidRPr="00741FEC">
              <w:rPr>
                <w:rFonts w:eastAsia="Calibri" w:cs="Calibri"/>
                <w:b/>
                <w:color w:val="FFFFFF" w:themeColor="text2"/>
                <w:sz w:val="22"/>
                <w:szCs w:val="20"/>
              </w:rPr>
              <w:t>SECTION 2</w:t>
            </w:r>
          </w:p>
        </w:tc>
      </w:tr>
      <w:tr w:rsidR="00EA5DD4" w:rsidRPr="00741FEC" w14:paraId="10BF0A2B" w14:textId="77777777" w:rsidTr="005E7989">
        <w:trPr>
          <w:trHeight w:val="340"/>
        </w:trPr>
        <w:tc>
          <w:tcPr>
            <w:tcW w:w="5000" w:type="pct"/>
            <w:gridSpan w:val="14"/>
          </w:tcPr>
          <w:p w14:paraId="5495C54D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b/>
                <w:sz w:val="18"/>
                <w:szCs w:val="18"/>
              </w:rPr>
              <w:t>Rescue Method:</w:t>
            </w:r>
            <w:r w:rsidRPr="00741FEC">
              <w:rPr>
                <w:rFonts w:cs="Calibri"/>
                <w:sz w:val="18"/>
                <w:szCs w:val="18"/>
              </w:rPr>
              <w:t xml:space="preserve"> (to be completed by Emergency Response Team Leader or delegate)</w:t>
            </w:r>
          </w:p>
        </w:tc>
      </w:tr>
      <w:tr w:rsidR="00EA5DD4" w:rsidRPr="00741FEC" w14:paraId="72143706" w14:textId="77777777" w:rsidTr="005E7989">
        <w:trPr>
          <w:trHeight w:val="340"/>
        </w:trPr>
        <w:tc>
          <w:tcPr>
            <w:tcW w:w="5000" w:type="pct"/>
            <w:gridSpan w:val="14"/>
          </w:tcPr>
          <w:p w14:paraId="0BF5DC61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EA5DD4" w:rsidRPr="00741FEC" w14:paraId="03C9A0C1" w14:textId="77777777" w:rsidTr="005E7989">
        <w:trPr>
          <w:trHeight w:val="340"/>
        </w:trPr>
        <w:tc>
          <w:tcPr>
            <w:tcW w:w="5000" w:type="pct"/>
            <w:gridSpan w:val="14"/>
            <w:vAlign w:val="center"/>
          </w:tcPr>
          <w:p w14:paraId="0C8FCD74" w14:textId="187B42A9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sz w:val="18"/>
                <w:szCs w:val="18"/>
              </w:rPr>
            </w:pPr>
            <w:r w:rsidRPr="00741FEC">
              <w:rPr>
                <w:rFonts w:cs="Calibri"/>
                <w:b/>
                <w:sz w:val="18"/>
                <w:szCs w:val="18"/>
              </w:rPr>
              <w:t xml:space="preserve">What equipment will be required to </w:t>
            </w:r>
            <w:r w:rsidR="00580092" w:rsidRPr="00741FEC">
              <w:rPr>
                <w:rFonts w:cs="Calibri"/>
                <w:b/>
                <w:sz w:val="18"/>
                <w:szCs w:val="18"/>
              </w:rPr>
              <w:t>assist</w:t>
            </w:r>
            <w:r w:rsidRPr="00741FEC">
              <w:rPr>
                <w:rFonts w:cs="Calibri"/>
                <w:b/>
                <w:sz w:val="18"/>
                <w:szCs w:val="18"/>
              </w:rPr>
              <w:t xml:space="preserve"> the rescue?</w:t>
            </w:r>
          </w:p>
        </w:tc>
      </w:tr>
      <w:tr w:rsidR="00EA5DD4" w:rsidRPr="00741FEC" w14:paraId="070EE6FE" w14:textId="77777777" w:rsidTr="005E7989">
        <w:trPr>
          <w:trHeight w:val="340"/>
        </w:trPr>
        <w:tc>
          <w:tcPr>
            <w:tcW w:w="1236" w:type="pct"/>
            <w:gridSpan w:val="3"/>
            <w:vAlign w:val="center"/>
          </w:tcPr>
          <w:p w14:paraId="6928B5C5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741FEC">
              <w:rPr>
                <w:rFonts w:cs="Calibri"/>
                <w:b/>
                <w:sz w:val="18"/>
                <w:szCs w:val="18"/>
              </w:rPr>
              <w:t>Patient</w:t>
            </w:r>
          </w:p>
        </w:tc>
        <w:tc>
          <w:tcPr>
            <w:tcW w:w="1926" w:type="pct"/>
            <w:gridSpan w:val="6"/>
            <w:vAlign w:val="center"/>
          </w:tcPr>
          <w:p w14:paraId="59D24678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741FEC">
              <w:rPr>
                <w:rFonts w:cs="Calibri"/>
                <w:b/>
                <w:sz w:val="18"/>
                <w:szCs w:val="18"/>
              </w:rPr>
              <w:t>Rescuer</w:t>
            </w:r>
          </w:p>
        </w:tc>
        <w:tc>
          <w:tcPr>
            <w:tcW w:w="1838" w:type="pct"/>
            <w:gridSpan w:val="5"/>
            <w:vAlign w:val="center"/>
          </w:tcPr>
          <w:p w14:paraId="72E645C1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741FEC">
              <w:rPr>
                <w:rFonts w:cs="Calibri"/>
                <w:b/>
                <w:sz w:val="18"/>
                <w:szCs w:val="18"/>
              </w:rPr>
              <w:t>Other Equipment</w:t>
            </w:r>
          </w:p>
        </w:tc>
      </w:tr>
      <w:tr w:rsidR="00EA5DD4" w:rsidRPr="00741FEC" w14:paraId="4AAC691F" w14:textId="77777777" w:rsidTr="005E7989">
        <w:trPr>
          <w:trHeight w:val="340"/>
        </w:trPr>
        <w:tc>
          <w:tcPr>
            <w:tcW w:w="661" w:type="pct"/>
            <w:vAlign w:val="center"/>
          </w:tcPr>
          <w:p w14:paraId="61C044B6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Stretcher</w:t>
            </w:r>
          </w:p>
        </w:tc>
        <w:tc>
          <w:tcPr>
            <w:tcW w:w="575" w:type="pct"/>
            <w:gridSpan w:val="2"/>
            <w:vAlign w:val="center"/>
          </w:tcPr>
          <w:p w14:paraId="2818DAED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1116" w:type="pct"/>
            <w:gridSpan w:val="3"/>
            <w:vAlign w:val="center"/>
          </w:tcPr>
          <w:p w14:paraId="5C9383A6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Additional Harness</w:t>
            </w:r>
          </w:p>
        </w:tc>
        <w:tc>
          <w:tcPr>
            <w:tcW w:w="810" w:type="pct"/>
            <w:gridSpan w:val="3"/>
            <w:vAlign w:val="center"/>
          </w:tcPr>
          <w:p w14:paraId="222E5112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816" w:type="pct"/>
            <w:gridSpan w:val="3"/>
            <w:vAlign w:val="center"/>
          </w:tcPr>
          <w:p w14:paraId="65E8EA3E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Man Cage/ Crane</w:t>
            </w:r>
          </w:p>
        </w:tc>
        <w:tc>
          <w:tcPr>
            <w:tcW w:w="1022" w:type="pct"/>
            <w:gridSpan w:val="2"/>
            <w:vAlign w:val="center"/>
          </w:tcPr>
          <w:p w14:paraId="336F2A09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</w:tr>
      <w:tr w:rsidR="00EA5DD4" w:rsidRPr="00741FEC" w14:paraId="526D5901" w14:textId="77777777" w:rsidTr="005E7989">
        <w:trPr>
          <w:trHeight w:val="340"/>
        </w:trPr>
        <w:tc>
          <w:tcPr>
            <w:tcW w:w="661" w:type="pct"/>
            <w:vAlign w:val="center"/>
          </w:tcPr>
          <w:p w14:paraId="53499989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First Aid Kit</w:t>
            </w:r>
          </w:p>
        </w:tc>
        <w:tc>
          <w:tcPr>
            <w:tcW w:w="575" w:type="pct"/>
            <w:gridSpan w:val="2"/>
            <w:vAlign w:val="center"/>
          </w:tcPr>
          <w:p w14:paraId="4993FD5A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1116" w:type="pct"/>
            <w:gridSpan w:val="3"/>
            <w:vAlign w:val="center"/>
          </w:tcPr>
          <w:p w14:paraId="4D6B44B4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Rope Positioning Device</w:t>
            </w:r>
          </w:p>
        </w:tc>
        <w:tc>
          <w:tcPr>
            <w:tcW w:w="810" w:type="pct"/>
            <w:gridSpan w:val="3"/>
            <w:vAlign w:val="center"/>
          </w:tcPr>
          <w:p w14:paraId="27379385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816" w:type="pct"/>
            <w:gridSpan w:val="3"/>
            <w:vAlign w:val="center"/>
          </w:tcPr>
          <w:p w14:paraId="1A231EE6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MEWP</w:t>
            </w:r>
          </w:p>
        </w:tc>
        <w:tc>
          <w:tcPr>
            <w:tcW w:w="1022" w:type="pct"/>
            <w:gridSpan w:val="2"/>
            <w:vAlign w:val="center"/>
          </w:tcPr>
          <w:p w14:paraId="50651F44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</w:tr>
      <w:tr w:rsidR="00EA5DD4" w:rsidRPr="00741FEC" w14:paraId="3CB3C80B" w14:textId="77777777" w:rsidTr="005E7989">
        <w:trPr>
          <w:trHeight w:val="340"/>
        </w:trPr>
        <w:tc>
          <w:tcPr>
            <w:tcW w:w="661" w:type="pct"/>
            <w:vAlign w:val="center"/>
          </w:tcPr>
          <w:p w14:paraId="47FC6B62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575" w:type="pct"/>
            <w:gridSpan w:val="2"/>
            <w:vAlign w:val="center"/>
          </w:tcPr>
          <w:p w14:paraId="39B05748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1116" w:type="pct"/>
            <w:gridSpan w:val="3"/>
            <w:vAlign w:val="center"/>
          </w:tcPr>
          <w:p w14:paraId="3D114657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Pole-type (D-Ring) Attachment Device</w:t>
            </w:r>
          </w:p>
        </w:tc>
        <w:tc>
          <w:tcPr>
            <w:tcW w:w="810" w:type="pct"/>
            <w:gridSpan w:val="3"/>
            <w:vAlign w:val="center"/>
          </w:tcPr>
          <w:p w14:paraId="5AC441A2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816" w:type="pct"/>
            <w:gridSpan w:val="3"/>
            <w:vAlign w:val="center"/>
          </w:tcPr>
          <w:p w14:paraId="3616CF60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Static Line / Rescue Line</w:t>
            </w:r>
          </w:p>
        </w:tc>
        <w:tc>
          <w:tcPr>
            <w:tcW w:w="1022" w:type="pct"/>
            <w:gridSpan w:val="2"/>
            <w:vAlign w:val="center"/>
          </w:tcPr>
          <w:p w14:paraId="241E6274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</w:tr>
      <w:tr w:rsidR="00EA5DD4" w:rsidRPr="00741FEC" w14:paraId="7AD58C4C" w14:textId="77777777" w:rsidTr="005E7989">
        <w:trPr>
          <w:trHeight w:val="340"/>
        </w:trPr>
        <w:tc>
          <w:tcPr>
            <w:tcW w:w="661" w:type="pct"/>
            <w:vAlign w:val="center"/>
          </w:tcPr>
          <w:p w14:paraId="580E27E9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575" w:type="pct"/>
            <w:gridSpan w:val="2"/>
            <w:vAlign w:val="center"/>
          </w:tcPr>
          <w:p w14:paraId="321DEE49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116" w:type="pct"/>
            <w:gridSpan w:val="3"/>
            <w:vAlign w:val="center"/>
          </w:tcPr>
          <w:p w14:paraId="414B3BCA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Tower Rescue Kit</w:t>
            </w:r>
          </w:p>
        </w:tc>
        <w:tc>
          <w:tcPr>
            <w:tcW w:w="810" w:type="pct"/>
            <w:gridSpan w:val="3"/>
            <w:vAlign w:val="center"/>
          </w:tcPr>
          <w:p w14:paraId="7E4182FB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  <w:tc>
          <w:tcPr>
            <w:tcW w:w="816" w:type="pct"/>
            <w:gridSpan w:val="3"/>
            <w:vAlign w:val="center"/>
          </w:tcPr>
          <w:p w14:paraId="324AC5C7" w14:textId="77777777" w:rsidR="00EA5DD4" w:rsidRPr="00741FEC" w:rsidRDefault="00EA5DD4" w:rsidP="00B2316D">
            <w:pPr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1022" w:type="pct"/>
            <w:gridSpan w:val="2"/>
            <w:vAlign w:val="center"/>
          </w:tcPr>
          <w:p w14:paraId="79924106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1FEC">
              <w:rPr>
                <w:rFonts w:cs="Calibri"/>
                <w:sz w:val="18"/>
                <w:szCs w:val="18"/>
              </w:rPr>
              <w:instrText xml:space="preserve"> FORMCHECKBOX </w:instrText>
            </w:r>
            <w:r w:rsidRPr="00741FEC">
              <w:rPr>
                <w:rFonts w:cs="Calibri"/>
                <w:sz w:val="18"/>
                <w:szCs w:val="18"/>
              </w:rPr>
            </w:r>
            <w:r w:rsidRPr="00741FEC">
              <w:rPr>
                <w:rFonts w:cs="Calibri"/>
                <w:sz w:val="18"/>
                <w:szCs w:val="18"/>
              </w:rPr>
              <w:fldChar w:fldCharType="separate"/>
            </w:r>
            <w:r w:rsidRPr="00741FEC">
              <w:rPr>
                <w:rFonts w:cs="Calibri"/>
                <w:sz w:val="18"/>
                <w:szCs w:val="18"/>
              </w:rPr>
              <w:fldChar w:fldCharType="end"/>
            </w:r>
          </w:p>
        </w:tc>
      </w:tr>
      <w:tr w:rsidR="00EA5DD4" w:rsidRPr="00741FEC" w14:paraId="1C5707A0" w14:textId="77777777" w:rsidTr="005E7989">
        <w:trPr>
          <w:trHeight w:val="340"/>
        </w:trPr>
        <w:tc>
          <w:tcPr>
            <w:tcW w:w="5000" w:type="pct"/>
            <w:gridSpan w:val="14"/>
            <w:shd w:val="clear" w:color="auto" w:fill="FF6600"/>
            <w:vAlign w:val="center"/>
          </w:tcPr>
          <w:p w14:paraId="6D742908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b/>
                <w:color w:val="FFFFFF" w:themeColor="text2"/>
                <w:sz w:val="18"/>
                <w:szCs w:val="18"/>
              </w:rPr>
            </w:pPr>
            <w:r w:rsidRPr="00741FEC">
              <w:rPr>
                <w:rFonts w:cs="Calibri"/>
                <w:b/>
                <w:color w:val="FFFFFF" w:themeColor="text2"/>
                <w:sz w:val="18"/>
                <w:szCs w:val="18"/>
              </w:rPr>
              <w:t>Working at Height Rescue Team</w:t>
            </w:r>
          </w:p>
        </w:tc>
      </w:tr>
      <w:tr w:rsidR="00EA5DD4" w:rsidRPr="00741FEC" w14:paraId="276706C9" w14:textId="77777777" w:rsidTr="005E7989">
        <w:trPr>
          <w:trHeight w:val="340"/>
        </w:trPr>
        <w:tc>
          <w:tcPr>
            <w:tcW w:w="5000" w:type="pct"/>
            <w:gridSpan w:val="14"/>
          </w:tcPr>
          <w:p w14:paraId="51CC585F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(Describe how the rescue will be conducted, including any diagrams if required)</w:t>
            </w:r>
          </w:p>
        </w:tc>
      </w:tr>
      <w:tr w:rsidR="00EA5DD4" w:rsidRPr="00741FEC" w14:paraId="1121F0C7" w14:textId="77777777" w:rsidTr="005E7989">
        <w:trPr>
          <w:trHeight w:val="340"/>
        </w:trPr>
        <w:tc>
          <w:tcPr>
            <w:tcW w:w="1236" w:type="pct"/>
            <w:gridSpan w:val="3"/>
            <w:vAlign w:val="center"/>
          </w:tcPr>
          <w:p w14:paraId="367C116E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Plan prepared by (competent person as per WAH Std.):</w:t>
            </w:r>
          </w:p>
        </w:tc>
        <w:tc>
          <w:tcPr>
            <w:tcW w:w="2296" w:type="pct"/>
            <w:gridSpan w:val="7"/>
          </w:tcPr>
          <w:p w14:paraId="50B57C95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589" w:type="pct"/>
            <w:gridSpan w:val="3"/>
            <w:vAlign w:val="center"/>
          </w:tcPr>
          <w:p w14:paraId="5D792EE1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Date:</w:t>
            </w:r>
          </w:p>
        </w:tc>
        <w:tc>
          <w:tcPr>
            <w:tcW w:w="879" w:type="pct"/>
          </w:tcPr>
          <w:p w14:paraId="0D0843E9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EA5DD4" w:rsidRPr="00741FEC" w14:paraId="3CB57E35" w14:textId="77777777" w:rsidTr="005E7989">
        <w:trPr>
          <w:trHeight w:val="340"/>
        </w:trPr>
        <w:tc>
          <w:tcPr>
            <w:tcW w:w="1236" w:type="pct"/>
            <w:gridSpan w:val="3"/>
            <w:vAlign w:val="center"/>
          </w:tcPr>
          <w:p w14:paraId="5E1EBF6F" w14:textId="78623480" w:rsidR="00EA5DD4" w:rsidRPr="00741FEC" w:rsidRDefault="002804AF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Lead person working at height:</w:t>
            </w:r>
          </w:p>
        </w:tc>
        <w:tc>
          <w:tcPr>
            <w:tcW w:w="2296" w:type="pct"/>
            <w:gridSpan w:val="7"/>
          </w:tcPr>
          <w:p w14:paraId="5CA2E78E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589" w:type="pct"/>
            <w:gridSpan w:val="3"/>
            <w:vAlign w:val="center"/>
          </w:tcPr>
          <w:p w14:paraId="709A1171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Date:</w:t>
            </w:r>
          </w:p>
        </w:tc>
        <w:tc>
          <w:tcPr>
            <w:tcW w:w="879" w:type="pct"/>
          </w:tcPr>
          <w:p w14:paraId="619C1A9A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EA5DD4" w:rsidRPr="00741FEC" w14:paraId="39695A1A" w14:textId="77777777" w:rsidTr="005E7989">
        <w:trPr>
          <w:trHeight w:val="340"/>
        </w:trPr>
        <w:tc>
          <w:tcPr>
            <w:tcW w:w="1236" w:type="pct"/>
            <w:gridSpan w:val="3"/>
            <w:vAlign w:val="center"/>
          </w:tcPr>
          <w:p w14:paraId="19B77F30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Authorising Supervisor:</w:t>
            </w:r>
          </w:p>
        </w:tc>
        <w:tc>
          <w:tcPr>
            <w:tcW w:w="2296" w:type="pct"/>
            <w:gridSpan w:val="7"/>
          </w:tcPr>
          <w:p w14:paraId="2F97164D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589" w:type="pct"/>
            <w:gridSpan w:val="3"/>
            <w:vAlign w:val="center"/>
          </w:tcPr>
          <w:p w14:paraId="523F54D9" w14:textId="77777777" w:rsidR="00EA5DD4" w:rsidRPr="00741FEC" w:rsidRDefault="00EA5DD4" w:rsidP="00B2316D">
            <w:pPr>
              <w:pStyle w:val="TableParagraph"/>
              <w:spacing w:before="20" w:after="20"/>
              <w:contextualSpacing/>
              <w:rPr>
                <w:rFonts w:cs="Calibri"/>
                <w:sz w:val="18"/>
                <w:szCs w:val="18"/>
              </w:rPr>
            </w:pPr>
            <w:r w:rsidRPr="00741FEC">
              <w:rPr>
                <w:rFonts w:cs="Calibri"/>
                <w:sz w:val="18"/>
                <w:szCs w:val="18"/>
              </w:rPr>
              <w:t>Date</w:t>
            </w:r>
          </w:p>
        </w:tc>
        <w:tc>
          <w:tcPr>
            <w:tcW w:w="879" w:type="pct"/>
          </w:tcPr>
          <w:p w14:paraId="62A6F09B" w14:textId="77777777" w:rsidR="00EA5DD4" w:rsidRPr="00741FEC" w:rsidRDefault="00EA5DD4" w:rsidP="00B2316D">
            <w:pPr>
              <w:spacing w:before="20" w:after="20"/>
              <w:contextualSpacing/>
              <w:jc w:val="center"/>
              <w:rPr>
                <w:rFonts w:cs="Calibri"/>
                <w:sz w:val="18"/>
                <w:szCs w:val="18"/>
              </w:rPr>
            </w:pPr>
          </w:p>
        </w:tc>
      </w:tr>
    </w:tbl>
    <w:p w14:paraId="0D635292" w14:textId="77777777" w:rsidR="00F06172" w:rsidRPr="00741FEC" w:rsidRDefault="00F06172">
      <w:pPr>
        <w:spacing w:before="0" w:after="0"/>
        <w:rPr>
          <w:rFonts w:cs="Calibri"/>
          <w:b/>
        </w:rPr>
      </w:pPr>
      <w:r w:rsidRPr="00741FEC">
        <w:rPr>
          <w:rFonts w:cs="Calibri"/>
          <w:b/>
        </w:rPr>
        <w:br w:type="page"/>
      </w:r>
    </w:p>
    <w:p w14:paraId="6DBC4EAC" w14:textId="5679500B" w:rsidR="00EA5DD4" w:rsidRDefault="00EA5DD4" w:rsidP="00EA5DD4">
      <w:pPr>
        <w:ind w:right="-5600"/>
        <w:rPr>
          <w:rFonts w:cs="Calibri"/>
          <w:b/>
        </w:rPr>
      </w:pPr>
      <w:r w:rsidRPr="00741FEC">
        <w:rPr>
          <w:rFonts w:cs="Calibri"/>
          <w:b/>
        </w:rPr>
        <w:lastRenderedPageBreak/>
        <w:t>SITE PLAN:</w:t>
      </w:r>
    </w:p>
    <w:tbl>
      <w:tblPr>
        <w:tblStyle w:val="TableGrid"/>
        <w:tblW w:w="9639" w:type="dxa"/>
        <w:tblBorders>
          <w:top w:val="single" w:sz="4" w:space="0" w:color="929497" w:themeColor="accent3"/>
          <w:left w:val="single" w:sz="4" w:space="0" w:color="929497" w:themeColor="accent3"/>
          <w:bottom w:val="single" w:sz="4" w:space="0" w:color="929497" w:themeColor="accent3"/>
          <w:right w:val="single" w:sz="4" w:space="0" w:color="929497" w:themeColor="accent3"/>
          <w:insideH w:val="single" w:sz="4" w:space="0" w:color="929497" w:themeColor="accent3"/>
          <w:insideV w:val="single" w:sz="4" w:space="0" w:color="929497" w:themeColor="accent3"/>
        </w:tblBorders>
        <w:tblLook w:val="04A0" w:firstRow="1" w:lastRow="0" w:firstColumn="1" w:lastColumn="0" w:noHBand="0" w:noVBand="1"/>
      </w:tblPr>
      <w:tblGrid>
        <w:gridCol w:w="9639"/>
      </w:tblGrid>
      <w:tr w:rsidR="00741FEC" w14:paraId="3BDD9AE5" w14:textId="77777777" w:rsidTr="0017259E">
        <w:trPr>
          <w:trHeight w:val="11369"/>
        </w:trPr>
        <w:tc>
          <w:tcPr>
            <w:tcW w:w="9639" w:type="dxa"/>
          </w:tcPr>
          <w:p w14:paraId="10F5AC3F" w14:textId="3B45F88E" w:rsidR="00741FEC" w:rsidRDefault="00741FEC" w:rsidP="00EA5DD4">
            <w:pPr>
              <w:ind w:right="-5600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Draw Site Plan here:</w:t>
            </w:r>
          </w:p>
        </w:tc>
      </w:tr>
    </w:tbl>
    <w:p w14:paraId="16503249" w14:textId="77777777" w:rsidR="003B73A2" w:rsidRPr="00741FEC" w:rsidRDefault="003B73A2" w:rsidP="0017259E">
      <w:pPr>
        <w:ind w:right="-5600"/>
        <w:rPr>
          <w:rFonts w:cs="Calibri"/>
        </w:rPr>
      </w:pPr>
    </w:p>
    <w:sectPr w:rsidR="003B73A2" w:rsidRPr="00741FEC" w:rsidSect="00E75283">
      <w:headerReference w:type="default" r:id="rId11"/>
      <w:footerReference w:type="default" r:id="rId12"/>
      <w:headerReference w:type="first" r:id="rId13"/>
      <w:type w:val="continuous"/>
      <w:pgSz w:w="11907" w:h="16840" w:code="9"/>
      <w:pgMar w:top="1134" w:right="1134" w:bottom="992" w:left="1134" w:header="198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23B9C" w14:textId="77777777" w:rsidR="00F415DC" w:rsidRDefault="00F415DC" w:rsidP="004758F3">
      <w:r>
        <w:separator/>
      </w:r>
    </w:p>
    <w:p w14:paraId="72B5D1E5" w14:textId="77777777" w:rsidR="00F415DC" w:rsidRDefault="00F415DC" w:rsidP="004758F3"/>
    <w:p w14:paraId="4442328E" w14:textId="77777777" w:rsidR="00F415DC" w:rsidRDefault="00F415DC"/>
  </w:endnote>
  <w:endnote w:type="continuationSeparator" w:id="0">
    <w:p w14:paraId="4CD0A052" w14:textId="77777777" w:rsidR="00F415DC" w:rsidRDefault="00F415DC" w:rsidP="004758F3">
      <w:r>
        <w:continuationSeparator/>
      </w:r>
    </w:p>
    <w:p w14:paraId="7AA3456C" w14:textId="77777777" w:rsidR="00F415DC" w:rsidRDefault="00F415DC" w:rsidP="004758F3"/>
    <w:p w14:paraId="64AB460E" w14:textId="77777777" w:rsidR="00F415DC" w:rsidRDefault="00F415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3077848"/>
      <w:docPartObj>
        <w:docPartGallery w:val="Page Numbers (Bottom of Page)"/>
        <w:docPartUnique/>
      </w:docPartObj>
    </w:sdtPr>
    <w:sdtEndPr>
      <w:rPr>
        <w:color w:val="auto"/>
        <w:sz w:val="16"/>
        <w:szCs w:val="16"/>
      </w:rPr>
    </w:sdtEndPr>
    <w:sdtContent>
      <w:sdt>
        <w:sdtPr>
          <w:rPr>
            <w:color w:val="auto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84CB9C8" w14:textId="52EE7BD1" w:rsidR="00CF2B69" w:rsidRPr="00CF2B69" w:rsidRDefault="00CF2B69">
            <w:pPr>
              <w:pStyle w:val="Footer"/>
              <w:jc w:val="right"/>
              <w:rPr>
                <w:color w:val="auto"/>
                <w:sz w:val="16"/>
                <w:szCs w:val="16"/>
              </w:rPr>
            </w:pPr>
            <w:r w:rsidRPr="00CF2B69">
              <w:rPr>
                <w:color w:val="auto"/>
                <w:sz w:val="16"/>
                <w:szCs w:val="16"/>
              </w:rPr>
              <w:t xml:space="preserve">Page </w:t>
            </w:r>
            <w:r w:rsidRPr="00CF2B69">
              <w:rPr>
                <w:b w:val="0"/>
                <w:bCs/>
                <w:color w:val="auto"/>
                <w:sz w:val="16"/>
                <w:szCs w:val="16"/>
              </w:rPr>
              <w:fldChar w:fldCharType="begin"/>
            </w:r>
            <w:r w:rsidRPr="00CF2B69">
              <w:rPr>
                <w:bCs/>
                <w:color w:val="auto"/>
                <w:sz w:val="16"/>
                <w:szCs w:val="16"/>
              </w:rPr>
              <w:instrText xml:space="preserve"> PAGE </w:instrText>
            </w:r>
            <w:r w:rsidRPr="00CF2B69">
              <w:rPr>
                <w:b w:val="0"/>
                <w:bCs/>
                <w:color w:val="auto"/>
                <w:sz w:val="16"/>
                <w:szCs w:val="16"/>
              </w:rPr>
              <w:fldChar w:fldCharType="separate"/>
            </w:r>
            <w:r w:rsidRPr="00CF2B69">
              <w:rPr>
                <w:bCs/>
                <w:noProof/>
                <w:color w:val="auto"/>
                <w:sz w:val="16"/>
                <w:szCs w:val="16"/>
              </w:rPr>
              <w:t>2</w:t>
            </w:r>
            <w:r w:rsidRPr="00CF2B69">
              <w:rPr>
                <w:b w:val="0"/>
                <w:bCs/>
                <w:color w:val="auto"/>
                <w:sz w:val="16"/>
                <w:szCs w:val="16"/>
              </w:rPr>
              <w:fldChar w:fldCharType="end"/>
            </w:r>
            <w:r w:rsidRPr="00CF2B69">
              <w:rPr>
                <w:color w:val="auto"/>
                <w:sz w:val="16"/>
                <w:szCs w:val="16"/>
              </w:rPr>
              <w:t xml:space="preserve"> of </w:t>
            </w:r>
            <w:r w:rsidRPr="00CF2B69">
              <w:rPr>
                <w:b w:val="0"/>
                <w:bCs/>
                <w:color w:val="auto"/>
                <w:sz w:val="16"/>
                <w:szCs w:val="16"/>
              </w:rPr>
              <w:fldChar w:fldCharType="begin"/>
            </w:r>
            <w:r w:rsidRPr="00CF2B69">
              <w:rPr>
                <w:bCs/>
                <w:color w:val="auto"/>
                <w:sz w:val="16"/>
                <w:szCs w:val="16"/>
              </w:rPr>
              <w:instrText xml:space="preserve"> NUMPAGES  </w:instrText>
            </w:r>
            <w:r w:rsidRPr="00CF2B69">
              <w:rPr>
                <w:b w:val="0"/>
                <w:bCs/>
                <w:color w:val="auto"/>
                <w:sz w:val="16"/>
                <w:szCs w:val="16"/>
              </w:rPr>
              <w:fldChar w:fldCharType="separate"/>
            </w:r>
            <w:r w:rsidRPr="00CF2B69">
              <w:rPr>
                <w:bCs/>
                <w:noProof/>
                <w:color w:val="auto"/>
                <w:sz w:val="16"/>
                <w:szCs w:val="16"/>
              </w:rPr>
              <w:t>2</w:t>
            </w:r>
            <w:r w:rsidRPr="00CF2B69">
              <w:rPr>
                <w:b w:val="0"/>
                <w:bCs/>
                <w:color w:val="auto"/>
                <w:sz w:val="16"/>
                <w:szCs w:val="16"/>
              </w:rPr>
              <w:fldChar w:fldCharType="end"/>
            </w:r>
          </w:p>
        </w:sdtContent>
      </w:sdt>
    </w:sdtContent>
  </w:sdt>
  <w:sdt>
    <w:sdtPr>
      <w:rPr>
        <w:rFonts w:ascii="Calibri" w:eastAsiaTheme="minorEastAsia" w:hAnsi="Calibri" w:cs="Calibri"/>
        <w:color w:val="auto"/>
        <w:sz w:val="22"/>
        <w:szCs w:val="16"/>
        <w:lang w:val="en-GB" w:eastAsia="en-AU"/>
      </w:rPr>
      <w:id w:val="1785152765"/>
      <w:docPartObj>
        <w:docPartGallery w:val="Page Numbers (Top of Page)"/>
        <w:docPartUnique/>
      </w:docPartObj>
    </w:sdtPr>
    <w:sdtEndPr>
      <w:rPr>
        <w:sz w:val="16"/>
      </w:rPr>
    </w:sdtEndPr>
    <w:sdtContent>
      <w:p w14:paraId="75BBF382" w14:textId="184E2F23" w:rsidR="009203F3" w:rsidRDefault="009203F3" w:rsidP="00C566BC">
        <w:pPr>
          <w:pStyle w:val="Footer1"/>
          <w:pBdr>
            <w:top w:val="single" w:sz="4" w:space="1" w:color="FFFFFF" w:themeColor="text2"/>
          </w:pBdr>
          <w:tabs>
            <w:tab w:val="clear" w:pos="8640"/>
            <w:tab w:val="right" w:pos="9356"/>
          </w:tabs>
          <w:rPr>
            <w:rFonts w:ascii="Calibri" w:eastAsiaTheme="minorEastAsia" w:hAnsi="Calibri" w:cs="Calibri"/>
            <w:color w:val="auto"/>
            <w:sz w:val="22"/>
            <w:szCs w:val="16"/>
            <w:lang w:val="en-GB" w:eastAsia="en-AU"/>
          </w:rPr>
        </w:pPr>
      </w:p>
      <w:p w14:paraId="0DB7B166" w14:textId="0A7306FE" w:rsidR="00CF2B69" w:rsidRDefault="00CF2B69" w:rsidP="00CF2B69">
        <w:pPr>
          <w:pStyle w:val="Footer1"/>
          <w:pBdr>
            <w:top w:val="single" w:sz="4" w:space="1" w:color="FFFFFF" w:themeColor="text2"/>
          </w:pBdr>
          <w:tabs>
            <w:tab w:val="clear" w:pos="4320"/>
            <w:tab w:val="clear" w:pos="8640"/>
            <w:tab w:val="left" w:pos="3960"/>
          </w:tabs>
          <w:rPr>
            <w:rFonts w:ascii="Calibri" w:eastAsiaTheme="minorEastAsia" w:hAnsi="Calibri" w:cs="Calibri"/>
            <w:color w:val="auto"/>
            <w:sz w:val="22"/>
            <w:szCs w:val="16"/>
            <w:lang w:val="en-GB" w:eastAsia="en-AU"/>
          </w:rPr>
        </w:pPr>
        <w:r w:rsidRPr="00CF2B69">
          <w:rPr>
            <w:rFonts w:ascii="Calibri" w:eastAsia="Calibri" w:hAnsi="Calibri" w:cs="Calibri"/>
            <w:noProof/>
            <w:color w:val="auto"/>
            <w:sz w:val="22"/>
            <w:szCs w:val="22"/>
            <w:lang w:val="en-US" w:bidi="en-US"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273B76BA" wp14:editId="4933F8E4">
                  <wp:simplePos x="0" y="0"/>
                  <wp:positionH relativeFrom="page">
                    <wp:posOffset>3340101</wp:posOffset>
                  </wp:positionH>
                  <wp:positionV relativeFrom="page">
                    <wp:posOffset>10109200</wp:posOffset>
                  </wp:positionV>
                  <wp:extent cx="1187450" cy="254000"/>
                  <wp:effectExtent l="0" t="0" r="12700" b="12700"/>
                  <wp:wrapNone/>
                  <wp:docPr id="4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874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1F3BC" w14:textId="0C1A631A" w:rsidR="00CF2B69" w:rsidRDefault="00CF2B69" w:rsidP="00CF2B69">
                              <w:pPr>
                                <w:spacing w:line="205" w:lineRule="exact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© 2023 Paneltec Group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73B76BA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263pt;margin-top:796pt;width:93.5pt;height:20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" filled="f" stroked="f">
                  <v:textbox inset="0,0,0,0">
                    <w:txbxContent>
                      <w:p w14:paraId="3361F3BC" w14:textId="0C1A631A" w:rsidR="00CF2B69" w:rsidRDefault="00CF2B69" w:rsidP="00CF2B69">
                        <w:pPr>
                          <w:spacing w:line="205" w:lineRule="exact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© 2023 Paneltec Group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  <w:sdt>
        <w:sdtPr>
          <w:rPr>
            <w:rFonts w:ascii="Calibri" w:eastAsiaTheme="minorEastAsia" w:hAnsi="Calibri" w:cs="Calibri"/>
            <w:color w:val="auto"/>
            <w:sz w:val="22"/>
            <w:szCs w:val="16"/>
            <w:lang w:val="en-GB" w:eastAsia="en-AU"/>
          </w:rPr>
          <w:id w:val="1852994612"/>
          <w:docPartObj>
            <w:docPartGallery w:val="Page Numbers (Top of Page)"/>
            <w:docPartUnique/>
          </w:docPartObj>
        </w:sdtPr>
        <w:sdtEndPr>
          <w:rPr>
            <w:sz w:val="16"/>
          </w:rPr>
        </w:sdtEndPr>
        <w:sdtContent>
          <w:p w14:paraId="32731E26" w14:textId="4E9F9AA7" w:rsidR="00E75283" w:rsidRDefault="00E75283" w:rsidP="00CF2B69">
            <w:pPr>
              <w:pStyle w:val="Footer1"/>
              <w:pBdr>
                <w:top w:val="single" w:sz="4" w:space="1" w:color="FFFFFF" w:themeColor="text2"/>
              </w:pBdr>
              <w:tabs>
                <w:tab w:val="clear" w:pos="4320"/>
                <w:tab w:val="clear" w:pos="8640"/>
                <w:tab w:val="left" w:pos="3960"/>
              </w:tabs>
            </w:pPr>
          </w:p>
          <w:p w14:paraId="72A33B95" w14:textId="428CF666" w:rsidR="00012E9B" w:rsidRPr="00AA2096" w:rsidRDefault="00000000" w:rsidP="00C566BC">
            <w:pPr>
              <w:spacing w:before="0" w:after="0"/>
              <w:rPr>
                <w:rFonts w:eastAsiaTheme="minorEastAsia" w:cs="Calibri"/>
                <w:color w:val="auto"/>
                <w:sz w:val="16"/>
                <w:szCs w:val="16"/>
                <w:lang w:eastAsia="en-AU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DE2A" w14:textId="77777777" w:rsidR="00F415DC" w:rsidRDefault="00F415DC" w:rsidP="004758F3">
      <w:r>
        <w:separator/>
      </w:r>
    </w:p>
    <w:p w14:paraId="1F22D3B7" w14:textId="77777777" w:rsidR="00F415DC" w:rsidRDefault="00F415DC" w:rsidP="004758F3"/>
    <w:p w14:paraId="1620E0E2" w14:textId="77777777" w:rsidR="00F415DC" w:rsidRDefault="00F415DC"/>
  </w:footnote>
  <w:footnote w:type="continuationSeparator" w:id="0">
    <w:p w14:paraId="2D69C268" w14:textId="77777777" w:rsidR="00F415DC" w:rsidRDefault="00F415DC" w:rsidP="004758F3">
      <w:r>
        <w:continuationSeparator/>
      </w:r>
    </w:p>
    <w:p w14:paraId="4D53EC8B" w14:textId="77777777" w:rsidR="00F415DC" w:rsidRDefault="00F415DC" w:rsidP="004758F3"/>
    <w:p w14:paraId="27A66564" w14:textId="77777777" w:rsidR="00F415DC" w:rsidRDefault="00F415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5B86" w14:textId="77777777" w:rsidR="00537DDE" w:rsidRDefault="00537DDE" w:rsidP="007A6EFB">
    <w:pPr>
      <w:spacing w:before="0" w:after="0"/>
      <w:ind w:left="3828" w:hanging="3686"/>
      <w:jc w:val="center"/>
      <w:rPr>
        <w:rFonts w:cs="Aharoni"/>
        <w:b/>
        <w:color w:val="000000"/>
        <w:sz w:val="44"/>
        <w:szCs w:val="44"/>
        <w:lang w:val="en-US" w:eastAsia="en-US"/>
      </w:rPr>
    </w:pPr>
  </w:p>
  <w:p w14:paraId="17EED7E2" w14:textId="65BF49D2" w:rsidR="007A6EFB" w:rsidRPr="007A6EFB" w:rsidRDefault="007A6EFB" w:rsidP="00B02FD0">
    <w:pPr>
      <w:tabs>
        <w:tab w:val="center" w:pos="4890"/>
        <w:tab w:val="right" w:pos="9639"/>
      </w:tabs>
      <w:spacing w:before="0" w:after="0"/>
      <w:ind w:left="3828" w:hanging="3686"/>
      <w:rPr>
        <w:rFonts w:cs="Aharoni"/>
        <w:b/>
        <w:color w:val="000000"/>
        <w:sz w:val="44"/>
        <w:szCs w:val="44"/>
        <w:lang w:val="en-US" w:eastAsia="en-US"/>
      </w:rPr>
    </w:pPr>
    <w:r w:rsidRPr="007A6EFB">
      <w:rPr>
        <w:rFonts w:ascii="Times New Roman" w:hAnsi="Times New Roman"/>
        <w:noProof/>
        <w:color w:val="auto"/>
        <w:sz w:val="24"/>
        <w:lang w:val="en-AU" w:eastAsia="en-US"/>
      </w:rPr>
      <w:drawing>
        <wp:anchor distT="0" distB="0" distL="114300" distR="114300" simplePos="0" relativeHeight="251659264" behindDoc="1" locked="0" layoutInCell="1" allowOverlap="1" wp14:anchorId="31057C92" wp14:editId="3A88AF93">
          <wp:simplePos x="0" y="0"/>
          <wp:positionH relativeFrom="column">
            <wp:posOffset>3064</wp:posOffset>
          </wp:positionH>
          <wp:positionV relativeFrom="paragraph">
            <wp:posOffset>-25759</wp:posOffset>
          </wp:positionV>
          <wp:extent cx="1701579" cy="34924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579" cy="349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C770C">
      <w:rPr>
        <w:rFonts w:cs="Aharoni"/>
        <w:b/>
        <w:color w:val="000000"/>
        <w:sz w:val="44"/>
        <w:szCs w:val="44"/>
        <w:lang w:val="en-US" w:eastAsia="en-US"/>
      </w:rPr>
      <w:t xml:space="preserve">                              </w:t>
    </w:r>
    <w:r w:rsidRPr="007A6EFB">
      <w:rPr>
        <w:rFonts w:cs="Aharoni"/>
        <w:b/>
        <w:color w:val="000000"/>
        <w:sz w:val="44"/>
        <w:szCs w:val="44"/>
        <w:lang w:val="en-US" w:eastAsia="en-US"/>
      </w:rPr>
      <w:t>PANELTEC PTY LTD</w:t>
    </w:r>
    <w:r w:rsidR="00B02FD0">
      <w:rPr>
        <w:rFonts w:cs="Aharoni"/>
        <w:b/>
        <w:color w:val="000000"/>
        <w:sz w:val="44"/>
        <w:szCs w:val="44"/>
        <w:lang w:val="en-US" w:eastAsia="en-US"/>
      </w:rPr>
      <w:tab/>
    </w:r>
  </w:p>
  <w:p w14:paraId="40DCB917" w14:textId="77777777" w:rsidR="007A6EFB" w:rsidRPr="007A6EFB" w:rsidRDefault="007A6EFB" w:rsidP="007A6EFB">
    <w:pPr>
      <w:spacing w:before="0" w:after="0" w:line="276" w:lineRule="exact"/>
      <w:jc w:val="center"/>
      <w:rPr>
        <w:b/>
        <w:color w:val="auto"/>
        <w:sz w:val="22"/>
        <w:lang w:val="en-AU" w:eastAsia="en-US"/>
      </w:rPr>
    </w:pPr>
    <w:r w:rsidRPr="007A6EFB">
      <w:rPr>
        <w:b/>
        <w:color w:val="auto"/>
        <w:sz w:val="22"/>
        <w:lang w:val="en-AU" w:eastAsia="en-US"/>
      </w:rPr>
      <w:t>A.B.N.  12 128 689 412</w:t>
    </w:r>
  </w:p>
  <w:p w14:paraId="6EB585D6" w14:textId="77777777" w:rsidR="007A6EFB" w:rsidRPr="007A6EFB" w:rsidRDefault="007A6EFB" w:rsidP="007A6EFB">
    <w:pPr>
      <w:tabs>
        <w:tab w:val="left" w:pos="9780"/>
      </w:tabs>
      <w:spacing w:before="0" w:after="0"/>
      <w:jc w:val="center"/>
      <w:rPr>
        <w:b/>
        <w:color w:val="auto"/>
        <w:sz w:val="22"/>
        <w:lang w:val="en-AU" w:eastAsia="en-US"/>
      </w:rPr>
    </w:pPr>
    <w:r w:rsidRPr="007A6EFB">
      <w:rPr>
        <w:b/>
        <w:color w:val="auto"/>
        <w:sz w:val="22"/>
        <w:lang w:val="en-AU" w:eastAsia="en-US"/>
      </w:rPr>
      <w:t>INTEGRATED MANAGEMENT SYSTEM MANUAL</w:t>
    </w:r>
  </w:p>
  <w:p w14:paraId="44DC64D1" w14:textId="77777777" w:rsidR="007A6EFB" w:rsidRPr="007A6EFB" w:rsidRDefault="007A6EFB" w:rsidP="0017259E">
    <w:pPr>
      <w:pBdr>
        <w:bottom w:val="single" w:sz="12" w:space="0" w:color="auto"/>
      </w:pBdr>
      <w:tabs>
        <w:tab w:val="left" w:pos="9780"/>
        <w:tab w:val="right" w:pos="10488"/>
      </w:tabs>
      <w:spacing w:before="0" w:after="0"/>
      <w:jc w:val="center"/>
      <w:rPr>
        <w:b/>
        <w:color w:val="auto"/>
        <w:sz w:val="22"/>
        <w:lang w:val="en-AU" w:eastAsia="en-US"/>
      </w:rPr>
    </w:pPr>
    <w:r w:rsidRPr="007A6EFB">
      <w:rPr>
        <w:b/>
        <w:color w:val="auto"/>
        <w:sz w:val="22"/>
        <w:lang w:val="en-AU" w:eastAsia="en-US"/>
      </w:rPr>
      <w:t>QUALITY-WORK HEALTH &amp; SAFETY-ENVIRONMENT</w:t>
    </w:r>
  </w:p>
  <w:p w14:paraId="56148C5A" w14:textId="6038CAAC" w:rsidR="007A6EFB" w:rsidRPr="007A6EFB" w:rsidRDefault="007A6EFB" w:rsidP="0017259E">
    <w:pPr>
      <w:pBdr>
        <w:bottom w:val="single" w:sz="12" w:space="0" w:color="auto"/>
      </w:pBdr>
      <w:tabs>
        <w:tab w:val="left" w:pos="9780"/>
        <w:tab w:val="right" w:pos="10488"/>
      </w:tabs>
      <w:spacing w:before="0" w:after="0"/>
      <w:jc w:val="center"/>
      <w:rPr>
        <w:color w:val="auto"/>
        <w:sz w:val="3"/>
        <w:szCs w:val="3"/>
        <w:lang w:val="en-AU" w:eastAsia="en-US"/>
      </w:rPr>
    </w:pPr>
  </w:p>
  <w:p w14:paraId="6D593E25" w14:textId="27C231CB" w:rsidR="007A6EFB" w:rsidRPr="007A6EFB" w:rsidRDefault="007A6EFB" w:rsidP="007A6EFB">
    <w:pPr>
      <w:tabs>
        <w:tab w:val="center" w:pos="4153"/>
        <w:tab w:val="right" w:pos="8306"/>
      </w:tabs>
      <w:spacing w:before="0" w:after="0"/>
      <w:rPr>
        <w:color w:val="auto"/>
        <w:szCs w:val="20"/>
        <w:lang w:val="en-AU" w:eastAsia="en-US"/>
      </w:rPr>
    </w:pPr>
    <w:r w:rsidRPr="007A6EFB">
      <w:rPr>
        <w:color w:val="auto"/>
        <w:szCs w:val="20"/>
        <w:lang w:val="en-AU" w:eastAsia="en-US"/>
      </w:rPr>
      <w:t>Revision No: 0</w:t>
    </w:r>
    <w:r w:rsidR="0017259E">
      <w:rPr>
        <w:color w:val="auto"/>
        <w:szCs w:val="20"/>
        <w:lang w:val="en-AU" w:eastAsia="en-US"/>
      </w:rPr>
      <w:t>10</w:t>
    </w:r>
    <w:r w:rsidRPr="007A6EFB">
      <w:rPr>
        <w:color w:val="auto"/>
        <w:szCs w:val="20"/>
        <w:lang w:val="en-AU" w:eastAsia="en-US"/>
      </w:rPr>
      <w:t xml:space="preserve">                                                                                                                                         Revision Date: 31/08/2</w:t>
    </w:r>
    <w:r w:rsidR="0017259E">
      <w:rPr>
        <w:color w:val="auto"/>
        <w:szCs w:val="20"/>
        <w:lang w:val="en-AU" w:eastAsia="en-US"/>
      </w:rPr>
      <w:t>5</w:t>
    </w:r>
  </w:p>
  <w:p w14:paraId="13B20F66" w14:textId="06B48C04" w:rsidR="007A6EFB" w:rsidRPr="007A6EFB" w:rsidRDefault="007A6EFB" w:rsidP="007A6EFB">
    <w:pPr>
      <w:tabs>
        <w:tab w:val="center" w:pos="4153"/>
        <w:tab w:val="right" w:pos="8306"/>
      </w:tabs>
      <w:spacing w:before="0" w:after="0"/>
      <w:rPr>
        <w:b/>
        <w:color w:val="auto"/>
        <w:sz w:val="24"/>
        <w:lang w:val="en-AU" w:eastAsia="en-US"/>
      </w:rPr>
    </w:pPr>
    <w:r w:rsidRPr="007A6EFB">
      <w:rPr>
        <w:color w:val="auto"/>
        <w:szCs w:val="20"/>
        <w:lang w:val="en-AU" w:eastAsia="en-US"/>
      </w:rPr>
      <w:t xml:space="preserve">Document No: </w:t>
    </w:r>
    <w:r w:rsidRPr="00B71670">
      <w:rPr>
        <w:b/>
        <w:color w:val="auto"/>
        <w:sz w:val="28"/>
        <w:szCs w:val="28"/>
        <w:lang w:val="en-AU" w:eastAsia="en-US"/>
      </w:rPr>
      <w:t xml:space="preserve">SF-61 </w:t>
    </w:r>
    <w:r>
      <w:rPr>
        <w:b/>
        <w:color w:val="auto"/>
        <w:sz w:val="28"/>
        <w:szCs w:val="28"/>
        <w:lang w:val="en-AU" w:eastAsia="en-US"/>
      </w:rPr>
      <w:t>WORKING AT HEIGHT RESCUE PLAN</w:t>
    </w:r>
  </w:p>
  <w:p w14:paraId="7937CF63" w14:textId="7DC40C23" w:rsidR="00012E9B" w:rsidRPr="00C566BC" w:rsidRDefault="0017259E" w:rsidP="00C566BC">
    <w:pPr>
      <w:spacing w:before="0" w:after="0"/>
    </w:pPr>
    <w:r>
      <w:rPr>
        <w:noProof/>
        <w:color w:val="auto"/>
        <w:sz w:val="3"/>
        <w:szCs w:val="3"/>
        <w:lang w:val="en-AU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F28B2C" wp14:editId="78A3D1E6">
              <wp:simplePos x="0" y="0"/>
              <wp:positionH relativeFrom="column">
                <wp:posOffset>3810</wp:posOffset>
              </wp:positionH>
              <wp:positionV relativeFrom="paragraph">
                <wp:posOffset>26670</wp:posOffset>
              </wp:positionV>
              <wp:extent cx="6172200" cy="0"/>
              <wp:effectExtent l="0" t="0" r="0" b="0"/>
              <wp:wrapNone/>
              <wp:docPr id="54248814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158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9541D94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2.1pt" to="486.3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" strokecolor="black [3040]" strokeweight="1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84CE" w14:textId="77777777" w:rsidR="00FB4CFE" w:rsidRDefault="00FB4CFE" w:rsidP="004758F3"/>
  <w:p w14:paraId="2063A363" w14:textId="77777777" w:rsidR="00FB4CFE" w:rsidRDefault="00FB4CFE" w:rsidP="004758F3"/>
  <w:p w14:paraId="297FCA8F" w14:textId="77777777" w:rsidR="00FB4CFE" w:rsidRDefault="00FB4CFE" w:rsidP="004758F3"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C26EDB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A62B14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60936"/>
    <w:multiLevelType w:val="multilevel"/>
    <w:tmpl w:val="2188D62E"/>
    <w:styleLink w:val="TableBullets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173265"/>
    <w:multiLevelType w:val="multilevel"/>
    <w:tmpl w:val="46848A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37"/>
        </w:tabs>
        <w:ind w:left="794" w:hanging="434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031243"/>
    <w:multiLevelType w:val="multilevel"/>
    <w:tmpl w:val="E0B88306"/>
    <w:styleLink w:val="BulletsIndent2"/>
    <w:lvl w:ilvl="0">
      <w:start w:val="1"/>
      <w:numFmt w:val="bullet"/>
      <w:pStyle w:val="BulletIndent2"/>
      <w:lvlText w:val=""/>
      <w:lvlJc w:val="left"/>
      <w:pPr>
        <w:tabs>
          <w:tab w:val="num" w:pos="680"/>
        </w:tabs>
        <w:ind w:left="680" w:hanging="113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SubBulletIndent2"/>
      <w:lvlText w:val=""/>
      <w:lvlJc w:val="left"/>
      <w:pPr>
        <w:tabs>
          <w:tab w:val="num" w:pos="794"/>
        </w:tabs>
        <w:ind w:left="794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AD2045"/>
    <w:multiLevelType w:val="multilevel"/>
    <w:tmpl w:val="B49A171E"/>
    <w:numStyleLink w:val="HeadingNumbers"/>
  </w:abstractNum>
  <w:abstractNum w:abstractNumId="6" w15:restartNumberingAfterBreak="0">
    <w:nsid w:val="105C4542"/>
    <w:multiLevelType w:val="hybridMultilevel"/>
    <w:tmpl w:val="2E12C90E"/>
    <w:lvl w:ilvl="0" w:tplc="950674F4">
      <w:start w:val="1"/>
      <w:numFmt w:val="bullet"/>
      <w:pStyle w:val="dotpoint-Boardpaper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14E1571"/>
    <w:multiLevelType w:val="multilevel"/>
    <w:tmpl w:val="E0B88306"/>
    <w:numStyleLink w:val="BulletsIndent2"/>
  </w:abstractNum>
  <w:abstractNum w:abstractNumId="8" w15:restartNumberingAfterBreak="0">
    <w:nsid w:val="121D060E"/>
    <w:multiLevelType w:val="multilevel"/>
    <w:tmpl w:val="5E8228DE"/>
    <w:styleLink w:val="AureconNumberList"/>
    <w:lvl w:ilvl="0">
      <w:start w:val="1"/>
      <w:numFmt w:val="lowerLetter"/>
      <w:pStyle w:val="Numbera"/>
      <w:lvlText w:val="%1)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sz w:val="20"/>
      </w:rPr>
    </w:lvl>
    <w:lvl w:ilvl="1">
      <w:start w:val="1"/>
      <w:numFmt w:val="lowerRoman"/>
      <w:pStyle w:val="Numberi"/>
      <w:lvlText w:val="%2)"/>
      <w:lvlJc w:val="left"/>
      <w:pPr>
        <w:tabs>
          <w:tab w:val="num" w:pos="567"/>
        </w:tabs>
        <w:ind w:left="568" w:hanging="284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1419286E"/>
    <w:multiLevelType w:val="multilevel"/>
    <w:tmpl w:val="0758FC0A"/>
    <w:styleLink w:val="AureconHeadings"/>
    <w:lvl w:ilvl="0">
      <w:start w:val="1"/>
      <w:numFmt w:val="decimal"/>
      <w:lvlText w:val="%1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5">
      <w:start w:val="1"/>
      <w:numFmt w:val="none"/>
      <w:lvlText w:val=""/>
      <w:lvlJc w:val="left"/>
      <w:pPr>
        <w:ind w:left="1418" w:hanging="113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1418" w:hanging="1134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lvlText w:val=""/>
      <w:lvlJc w:val="left"/>
      <w:pPr>
        <w:ind w:left="1418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418" w:hanging="1134"/>
      </w:pPr>
      <w:rPr>
        <w:rFonts w:hint="default"/>
      </w:rPr>
    </w:lvl>
  </w:abstractNum>
  <w:abstractNum w:abstractNumId="10" w15:restartNumberingAfterBreak="0">
    <w:nsid w:val="155E7AE7"/>
    <w:multiLevelType w:val="multilevel"/>
    <w:tmpl w:val="F3C69972"/>
    <w:numStyleLink w:val="Bullets"/>
  </w:abstractNum>
  <w:abstractNum w:abstractNumId="11" w15:restartNumberingAfterBreak="0">
    <w:nsid w:val="173D2B96"/>
    <w:multiLevelType w:val="multilevel"/>
    <w:tmpl w:val="DC8C62DC"/>
    <w:numStyleLink w:val="BulletsIndent3"/>
  </w:abstractNum>
  <w:abstractNum w:abstractNumId="12" w15:restartNumberingAfterBreak="0">
    <w:nsid w:val="1E294671"/>
    <w:multiLevelType w:val="multilevel"/>
    <w:tmpl w:val="F3C69972"/>
    <w:styleLink w:val="Bullets"/>
    <w:lvl w:ilvl="0">
      <w:start w:val="1"/>
      <w:numFmt w:val="bullet"/>
      <w:pStyle w:val="List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227"/>
        </w:tabs>
        <w:ind w:left="227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17F47CE"/>
    <w:multiLevelType w:val="multilevel"/>
    <w:tmpl w:val="8CB0DDB4"/>
    <w:styleLink w:val="Numbers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851"/>
        </w:tabs>
        <w:ind w:left="567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2C47834"/>
    <w:multiLevelType w:val="multilevel"/>
    <w:tmpl w:val="83EC8F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E5C42E2"/>
    <w:multiLevelType w:val="multilevel"/>
    <w:tmpl w:val="DE027A90"/>
    <w:numStyleLink w:val="BulletsIndent5"/>
  </w:abstractNum>
  <w:abstractNum w:abstractNumId="16" w15:restartNumberingAfterBreak="0">
    <w:nsid w:val="33CE3304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1379E4"/>
    <w:multiLevelType w:val="hybridMultilevel"/>
    <w:tmpl w:val="F69436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25644"/>
    <w:multiLevelType w:val="multilevel"/>
    <w:tmpl w:val="BED47D0C"/>
    <w:styleLink w:val="AureconBullets"/>
    <w:lvl w:ilvl="0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  <w:color w:val="003D79" w:themeColor="accent1"/>
        <w:position w:val="-3"/>
        <w:sz w:val="28"/>
      </w:rPr>
    </w:lvl>
    <w:lvl w:ilvl="1">
      <w:start w:val="1"/>
      <w:numFmt w:val="bullet"/>
      <w:pStyle w:val="Bullet2"/>
      <w:lvlText w:val=""/>
      <w:lvlJc w:val="left"/>
      <w:pPr>
        <w:ind w:left="454" w:hanging="227"/>
      </w:pPr>
      <w:rPr>
        <w:rFonts w:ascii="Symbol" w:hAnsi="Symbol" w:hint="default"/>
        <w:color w:val="569BBE" w:themeColor="accent2"/>
      </w:rPr>
    </w:lvl>
    <w:lvl w:ilvl="2">
      <w:start w:val="1"/>
      <w:numFmt w:val="bullet"/>
      <w:lvlText w:val=""/>
      <w:lvlJc w:val="left"/>
      <w:pPr>
        <w:ind w:left="681" w:hanging="227"/>
      </w:pPr>
      <w:rPr>
        <w:rFonts w:ascii="Wingdings" w:hAnsi="Wingdings" w:hint="default"/>
        <w:color w:val="969D91"/>
        <w:position w:val="-3"/>
        <w:sz w:val="28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abstractNum w:abstractNumId="19" w15:restartNumberingAfterBreak="0">
    <w:nsid w:val="3B737769"/>
    <w:multiLevelType w:val="multilevel"/>
    <w:tmpl w:val="B49A171E"/>
    <w:styleLink w:val="HeadingNumber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1"/>
        </w:tabs>
        <w:ind w:left="129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E2D02B6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D22A2D"/>
    <w:multiLevelType w:val="multilevel"/>
    <w:tmpl w:val="B6FC7B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58596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B101F1"/>
    <w:multiLevelType w:val="multilevel"/>
    <w:tmpl w:val="572A3A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57A28AD"/>
    <w:multiLevelType w:val="multilevel"/>
    <w:tmpl w:val="B89E0678"/>
    <w:numStyleLink w:val="BulletsIndent4"/>
  </w:abstractNum>
  <w:abstractNum w:abstractNumId="24" w15:restartNumberingAfterBreak="0">
    <w:nsid w:val="50336C74"/>
    <w:multiLevelType w:val="multilevel"/>
    <w:tmpl w:val="B89E0678"/>
    <w:styleLink w:val="BulletsIndent4"/>
    <w:lvl w:ilvl="0">
      <w:start w:val="1"/>
      <w:numFmt w:val="bullet"/>
      <w:pStyle w:val="BulletIndent4"/>
      <w:lvlText w:val=""/>
      <w:lvlJc w:val="left"/>
      <w:pPr>
        <w:tabs>
          <w:tab w:val="num" w:pos="1134"/>
        </w:tabs>
        <w:ind w:left="1134" w:hanging="113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247"/>
        </w:tabs>
        <w:ind w:left="1247" w:hanging="113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10D138F"/>
    <w:multiLevelType w:val="multilevel"/>
    <w:tmpl w:val="DC8C62DC"/>
    <w:styleLink w:val="BulletsIndent3"/>
    <w:lvl w:ilvl="0">
      <w:start w:val="1"/>
      <w:numFmt w:val="bullet"/>
      <w:pStyle w:val="BulletIndent3"/>
      <w:lvlText w:val=""/>
      <w:lvlJc w:val="left"/>
      <w:pPr>
        <w:tabs>
          <w:tab w:val="num" w:pos="907"/>
        </w:tabs>
        <w:ind w:left="907" w:hanging="113"/>
      </w:pPr>
      <w:rPr>
        <w:rFonts w:ascii="Symbol" w:hAnsi="Symbol" w:hint="default"/>
        <w:color w:val="auto"/>
      </w:rPr>
    </w:lvl>
    <w:lvl w:ilvl="1">
      <w:start w:val="1"/>
      <w:numFmt w:val="bullet"/>
      <w:pStyle w:val="SubBulletIndent3"/>
      <w:lvlText w:val=""/>
      <w:lvlJc w:val="left"/>
      <w:pPr>
        <w:tabs>
          <w:tab w:val="num" w:pos="1021"/>
        </w:tabs>
        <w:ind w:left="1021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2E24EB5"/>
    <w:multiLevelType w:val="multilevel"/>
    <w:tmpl w:val="2EBE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5105073"/>
    <w:multiLevelType w:val="multilevel"/>
    <w:tmpl w:val="23C2154E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3D79" w:themeColor="accent1"/>
        <w:position w:val="-3"/>
        <w:sz w:val="20"/>
      </w:rPr>
    </w:lvl>
    <w:lvl w:ilvl="1">
      <w:start w:val="1"/>
      <w:numFmt w:val="bullet"/>
      <w:lvlText w:val=""/>
      <w:lvlJc w:val="left"/>
      <w:pPr>
        <w:ind w:left="454" w:hanging="227"/>
      </w:pPr>
      <w:rPr>
        <w:rFonts w:ascii="Symbol" w:hAnsi="Symbol" w:hint="default"/>
        <w:color w:val="569BBE" w:themeColor="accent2"/>
      </w:rPr>
    </w:lvl>
    <w:lvl w:ilvl="2">
      <w:start w:val="1"/>
      <w:numFmt w:val="bullet"/>
      <w:lvlText w:val=""/>
      <w:lvlJc w:val="left"/>
      <w:pPr>
        <w:ind w:left="681" w:hanging="227"/>
      </w:pPr>
      <w:rPr>
        <w:rFonts w:ascii="Wingdings" w:hAnsi="Wingdings" w:hint="default"/>
        <w:color w:val="969D91"/>
        <w:position w:val="-3"/>
        <w:sz w:val="28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abstractNum w:abstractNumId="28" w15:restartNumberingAfterBreak="0">
    <w:nsid w:val="6AA165E2"/>
    <w:multiLevelType w:val="hybridMultilevel"/>
    <w:tmpl w:val="DDCEC2D2"/>
    <w:lvl w:ilvl="0" w:tplc="2F14960C">
      <w:start w:val="1"/>
      <w:numFmt w:val="bullet"/>
      <w:lvlText w:val=""/>
      <w:lvlJc w:val="left"/>
      <w:pPr>
        <w:tabs>
          <w:tab w:val="num" w:pos="454"/>
        </w:tabs>
        <w:ind w:left="567" w:hanging="397"/>
      </w:pPr>
      <w:rPr>
        <w:rFonts w:ascii="Symbol" w:hAnsi="Symbol" w:hint="default"/>
        <w:color w:val="3399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1423E3"/>
    <w:multiLevelType w:val="hybridMultilevel"/>
    <w:tmpl w:val="FAB831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E55C8"/>
    <w:multiLevelType w:val="multilevel"/>
    <w:tmpl w:val="DE88A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D701E5D"/>
    <w:multiLevelType w:val="multilevel"/>
    <w:tmpl w:val="DE027A90"/>
    <w:styleLink w:val="BulletsIndent5"/>
    <w:lvl w:ilvl="0">
      <w:start w:val="1"/>
      <w:numFmt w:val="bullet"/>
      <w:pStyle w:val="BulletIndent5"/>
      <w:lvlText w:val=""/>
      <w:lvlJc w:val="left"/>
      <w:pPr>
        <w:tabs>
          <w:tab w:val="num" w:pos="1361"/>
        </w:tabs>
        <w:ind w:left="1361" w:hanging="11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474"/>
        </w:tabs>
        <w:ind w:left="1474" w:hanging="113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4832692"/>
    <w:multiLevelType w:val="hybridMultilevel"/>
    <w:tmpl w:val="E034C490"/>
    <w:lvl w:ilvl="0" w:tplc="6E1CCADA">
      <w:start w:val="1"/>
      <w:numFmt w:val="bullet"/>
      <w:pStyle w:val="Dotpoint"/>
      <w:lvlText w:val=""/>
      <w:lvlJc w:val="left"/>
      <w:pPr>
        <w:ind w:left="720" w:hanging="360"/>
      </w:pPr>
      <w:rPr>
        <w:rFonts w:ascii="Symbol" w:hAnsi="Symbol" w:hint="default"/>
        <w:color w:val="58595B"/>
      </w:rPr>
    </w:lvl>
    <w:lvl w:ilvl="1" w:tplc="0C090003">
      <w:start w:val="1"/>
      <w:numFmt w:val="bullet"/>
      <w:pStyle w:val="Secondleveldotpoint"/>
      <w:lvlText w:val="o"/>
      <w:lvlJc w:val="left"/>
      <w:pPr>
        <w:ind w:left="1440" w:hanging="360"/>
      </w:pPr>
      <w:rPr>
        <w:rFonts w:ascii="Courier New" w:hAnsi="Courier New" w:hint="default"/>
        <w:color w:val="58595B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21CC4"/>
    <w:multiLevelType w:val="hybridMultilevel"/>
    <w:tmpl w:val="66A66FF2"/>
    <w:lvl w:ilvl="0" w:tplc="4C54A318">
      <w:start w:val="1"/>
      <w:numFmt w:val="decimal"/>
      <w:pStyle w:val="TableSubheading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283122">
    <w:abstractNumId w:val="12"/>
  </w:num>
  <w:num w:numId="2" w16cid:durableId="1605921667">
    <w:abstractNumId w:val="19"/>
  </w:num>
  <w:num w:numId="3" w16cid:durableId="802040317">
    <w:abstractNumId w:val="4"/>
  </w:num>
  <w:num w:numId="4" w16cid:durableId="1892417544">
    <w:abstractNumId w:val="25"/>
  </w:num>
  <w:num w:numId="5" w16cid:durableId="1545405918">
    <w:abstractNumId w:val="24"/>
  </w:num>
  <w:num w:numId="6" w16cid:durableId="990597251">
    <w:abstractNumId w:val="31"/>
  </w:num>
  <w:num w:numId="7" w16cid:durableId="1425108924">
    <w:abstractNumId w:val="7"/>
  </w:num>
  <w:num w:numId="8" w16cid:durableId="1419450471">
    <w:abstractNumId w:val="11"/>
  </w:num>
  <w:num w:numId="9" w16cid:durableId="426854777">
    <w:abstractNumId w:val="23"/>
  </w:num>
  <w:num w:numId="10" w16cid:durableId="1922399782">
    <w:abstractNumId w:val="5"/>
  </w:num>
  <w:num w:numId="11" w16cid:durableId="1639604320">
    <w:abstractNumId w:val="15"/>
  </w:num>
  <w:num w:numId="12" w16cid:durableId="185601437">
    <w:abstractNumId w:val="10"/>
  </w:num>
  <w:num w:numId="13" w16cid:durableId="1540818323">
    <w:abstractNumId w:val="13"/>
  </w:num>
  <w:num w:numId="14" w16cid:durableId="759058086">
    <w:abstractNumId w:val="2"/>
  </w:num>
  <w:num w:numId="15" w16cid:durableId="1824852298">
    <w:abstractNumId w:val="18"/>
  </w:num>
  <w:num w:numId="16" w16cid:durableId="2069376332">
    <w:abstractNumId w:val="8"/>
  </w:num>
  <w:num w:numId="17" w16cid:durableId="393048616">
    <w:abstractNumId w:val="1"/>
  </w:num>
  <w:num w:numId="18" w16cid:durableId="506751732">
    <w:abstractNumId w:val="0"/>
  </w:num>
  <w:num w:numId="19" w16cid:durableId="1696812450">
    <w:abstractNumId w:val="9"/>
  </w:num>
  <w:num w:numId="20" w16cid:durableId="44724178">
    <w:abstractNumId w:val="27"/>
  </w:num>
  <w:num w:numId="21" w16cid:durableId="1668709115">
    <w:abstractNumId w:val="14"/>
  </w:num>
  <w:num w:numId="22" w16cid:durableId="884753716">
    <w:abstractNumId w:val="28"/>
  </w:num>
  <w:num w:numId="23" w16cid:durableId="299962983">
    <w:abstractNumId w:val="26"/>
  </w:num>
  <w:num w:numId="24" w16cid:durableId="232668036">
    <w:abstractNumId w:val="3"/>
  </w:num>
  <w:num w:numId="25" w16cid:durableId="693575131">
    <w:abstractNumId w:val="6"/>
  </w:num>
  <w:num w:numId="26" w16cid:durableId="2130662757">
    <w:abstractNumId w:val="30"/>
  </w:num>
  <w:num w:numId="27" w16cid:durableId="1072853327">
    <w:abstractNumId w:val="21"/>
  </w:num>
  <w:num w:numId="28" w16cid:durableId="26948570">
    <w:abstractNumId w:val="16"/>
  </w:num>
  <w:num w:numId="29" w16cid:durableId="1588809906">
    <w:abstractNumId w:val="20"/>
  </w:num>
  <w:num w:numId="30" w16cid:durableId="174544195">
    <w:abstractNumId w:val="22"/>
  </w:num>
  <w:num w:numId="31" w16cid:durableId="1632205396">
    <w:abstractNumId w:val="32"/>
  </w:num>
  <w:num w:numId="32" w16cid:durableId="113259683">
    <w:abstractNumId w:val="33"/>
  </w:num>
  <w:num w:numId="33" w16cid:durableId="100228341">
    <w:abstractNumId w:val="21"/>
  </w:num>
  <w:num w:numId="34" w16cid:durableId="1002199690">
    <w:abstractNumId w:val="21"/>
  </w:num>
  <w:num w:numId="35" w16cid:durableId="40057340">
    <w:abstractNumId w:val="21"/>
  </w:num>
  <w:num w:numId="36" w16cid:durableId="1909462681">
    <w:abstractNumId w:val="17"/>
  </w:num>
  <w:num w:numId="37" w16cid:durableId="1653296214">
    <w:abstractNumId w:val="2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ur" w:val="UGL"/>
    <w:docVar w:name="Division Name" w:val="UGL"/>
    <w:docVar w:name="Footer" w:val="UGL"/>
    <w:docVar w:name="Image" w:val="Image"/>
    <w:docVar w:name="Logo" w:val="UGL"/>
    <w:docVar w:name="Swish" w:val="UGL"/>
    <w:docVar w:name="Website" w:val="www.ugllimited.com"/>
  </w:docVars>
  <w:rsids>
    <w:rsidRoot w:val="00EA5DD4"/>
    <w:rsid w:val="00002002"/>
    <w:rsid w:val="00007E70"/>
    <w:rsid w:val="00012CBF"/>
    <w:rsid w:val="00012E9B"/>
    <w:rsid w:val="000148DC"/>
    <w:rsid w:val="00015A0D"/>
    <w:rsid w:val="000174C3"/>
    <w:rsid w:val="00020964"/>
    <w:rsid w:val="000228EC"/>
    <w:rsid w:val="00026CDE"/>
    <w:rsid w:val="00027C40"/>
    <w:rsid w:val="00033533"/>
    <w:rsid w:val="00033DDF"/>
    <w:rsid w:val="000352F4"/>
    <w:rsid w:val="00035302"/>
    <w:rsid w:val="00035A23"/>
    <w:rsid w:val="00035F45"/>
    <w:rsid w:val="000414C0"/>
    <w:rsid w:val="00042298"/>
    <w:rsid w:val="00043C81"/>
    <w:rsid w:val="000454C5"/>
    <w:rsid w:val="00054093"/>
    <w:rsid w:val="000611B2"/>
    <w:rsid w:val="00064A77"/>
    <w:rsid w:val="00066365"/>
    <w:rsid w:val="00067303"/>
    <w:rsid w:val="000704BC"/>
    <w:rsid w:val="000718A4"/>
    <w:rsid w:val="00075C19"/>
    <w:rsid w:val="00083DE3"/>
    <w:rsid w:val="00087D36"/>
    <w:rsid w:val="0009173A"/>
    <w:rsid w:val="0009333A"/>
    <w:rsid w:val="0009453E"/>
    <w:rsid w:val="00094B86"/>
    <w:rsid w:val="00097488"/>
    <w:rsid w:val="000A398A"/>
    <w:rsid w:val="000A4C98"/>
    <w:rsid w:val="000A59B7"/>
    <w:rsid w:val="000B1D77"/>
    <w:rsid w:val="000B5A20"/>
    <w:rsid w:val="000C34FF"/>
    <w:rsid w:val="000C5C14"/>
    <w:rsid w:val="000D424F"/>
    <w:rsid w:val="000D4F06"/>
    <w:rsid w:val="000E14B0"/>
    <w:rsid w:val="000E3DD7"/>
    <w:rsid w:val="000E55FC"/>
    <w:rsid w:val="000E5B15"/>
    <w:rsid w:val="000F4C51"/>
    <w:rsid w:val="001049A4"/>
    <w:rsid w:val="00111B98"/>
    <w:rsid w:val="00112D71"/>
    <w:rsid w:val="001162F2"/>
    <w:rsid w:val="001200B9"/>
    <w:rsid w:val="00120FC6"/>
    <w:rsid w:val="001214A7"/>
    <w:rsid w:val="0012324E"/>
    <w:rsid w:val="00124401"/>
    <w:rsid w:val="0012509A"/>
    <w:rsid w:val="00125C87"/>
    <w:rsid w:val="00134366"/>
    <w:rsid w:val="00134FD8"/>
    <w:rsid w:val="0014005D"/>
    <w:rsid w:val="00140877"/>
    <w:rsid w:val="00140D10"/>
    <w:rsid w:val="00145EBE"/>
    <w:rsid w:val="00147E01"/>
    <w:rsid w:val="001529D6"/>
    <w:rsid w:val="001542D2"/>
    <w:rsid w:val="0015628F"/>
    <w:rsid w:val="00160C62"/>
    <w:rsid w:val="00167B33"/>
    <w:rsid w:val="0017259E"/>
    <w:rsid w:val="00172A1F"/>
    <w:rsid w:val="00172B82"/>
    <w:rsid w:val="0017382C"/>
    <w:rsid w:val="001760D7"/>
    <w:rsid w:val="00182CFA"/>
    <w:rsid w:val="00182D09"/>
    <w:rsid w:val="00182FE8"/>
    <w:rsid w:val="00191651"/>
    <w:rsid w:val="00191657"/>
    <w:rsid w:val="001A117C"/>
    <w:rsid w:val="001A158B"/>
    <w:rsid w:val="001A1B49"/>
    <w:rsid w:val="001A4CAD"/>
    <w:rsid w:val="001A524D"/>
    <w:rsid w:val="001B0A3E"/>
    <w:rsid w:val="001B419D"/>
    <w:rsid w:val="001B6C92"/>
    <w:rsid w:val="001B7439"/>
    <w:rsid w:val="001B7EE1"/>
    <w:rsid w:val="001C19E8"/>
    <w:rsid w:val="001C37E5"/>
    <w:rsid w:val="001C4F7C"/>
    <w:rsid w:val="001C6FCF"/>
    <w:rsid w:val="001D5A3B"/>
    <w:rsid w:val="001D6D53"/>
    <w:rsid w:val="001E277B"/>
    <w:rsid w:val="001E4193"/>
    <w:rsid w:val="001E4E78"/>
    <w:rsid w:val="001E5642"/>
    <w:rsid w:val="001F2316"/>
    <w:rsid w:val="001F2E8B"/>
    <w:rsid w:val="001F6CF3"/>
    <w:rsid w:val="0020016A"/>
    <w:rsid w:val="002007A5"/>
    <w:rsid w:val="002047CF"/>
    <w:rsid w:val="00206E54"/>
    <w:rsid w:val="002070B1"/>
    <w:rsid w:val="00211588"/>
    <w:rsid w:val="00214C0E"/>
    <w:rsid w:val="0021644D"/>
    <w:rsid w:val="00217BE4"/>
    <w:rsid w:val="002207CF"/>
    <w:rsid w:val="00226F55"/>
    <w:rsid w:val="00233272"/>
    <w:rsid w:val="002368ED"/>
    <w:rsid w:val="00236D99"/>
    <w:rsid w:val="00240480"/>
    <w:rsid w:val="00245708"/>
    <w:rsid w:val="00245759"/>
    <w:rsid w:val="00265A2D"/>
    <w:rsid w:val="00266A34"/>
    <w:rsid w:val="00266B55"/>
    <w:rsid w:val="00267A67"/>
    <w:rsid w:val="00271028"/>
    <w:rsid w:val="002716BF"/>
    <w:rsid w:val="0027262C"/>
    <w:rsid w:val="002727A8"/>
    <w:rsid w:val="002804AF"/>
    <w:rsid w:val="00283B0F"/>
    <w:rsid w:val="00285421"/>
    <w:rsid w:val="002854E4"/>
    <w:rsid w:val="002909C1"/>
    <w:rsid w:val="002930A0"/>
    <w:rsid w:val="00295FAC"/>
    <w:rsid w:val="002A0936"/>
    <w:rsid w:val="002A42DB"/>
    <w:rsid w:val="002B2D53"/>
    <w:rsid w:val="002B3E47"/>
    <w:rsid w:val="002B3EA7"/>
    <w:rsid w:val="002B676B"/>
    <w:rsid w:val="002C297A"/>
    <w:rsid w:val="002C2CBE"/>
    <w:rsid w:val="002C4DCF"/>
    <w:rsid w:val="002C4F80"/>
    <w:rsid w:val="002C6C26"/>
    <w:rsid w:val="002D5B80"/>
    <w:rsid w:val="002E018F"/>
    <w:rsid w:val="002E0DD8"/>
    <w:rsid w:val="002E40DB"/>
    <w:rsid w:val="002E4138"/>
    <w:rsid w:val="002E7838"/>
    <w:rsid w:val="002F35AE"/>
    <w:rsid w:val="002F57EB"/>
    <w:rsid w:val="002F69F7"/>
    <w:rsid w:val="002F7940"/>
    <w:rsid w:val="00300446"/>
    <w:rsid w:val="0030435E"/>
    <w:rsid w:val="00306056"/>
    <w:rsid w:val="00307831"/>
    <w:rsid w:val="003156B2"/>
    <w:rsid w:val="00316ABA"/>
    <w:rsid w:val="003202EA"/>
    <w:rsid w:val="003204EF"/>
    <w:rsid w:val="0032462F"/>
    <w:rsid w:val="003268E2"/>
    <w:rsid w:val="0033157B"/>
    <w:rsid w:val="00340FFA"/>
    <w:rsid w:val="00342919"/>
    <w:rsid w:val="00350374"/>
    <w:rsid w:val="003540BA"/>
    <w:rsid w:val="00355E8E"/>
    <w:rsid w:val="00362744"/>
    <w:rsid w:val="00362C3C"/>
    <w:rsid w:val="003649F9"/>
    <w:rsid w:val="0036531B"/>
    <w:rsid w:val="0036745B"/>
    <w:rsid w:val="00367D29"/>
    <w:rsid w:val="00370CA2"/>
    <w:rsid w:val="00370CD6"/>
    <w:rsid w:val="00372294"/>
    <w:rsid w:val="00373570"/>
    <w:rsid w:val="0037448E"/>
    <w:rsid w:val="00374603"/>
    <w:rsid w:val="0037554A"/>
    <w:rsid w:val="00377099"/>
    <w:rsid w:val="00377398"/>
    <w:rsid w:val="00382EAA"/>
    <w:rsid w:val="0039165B"/>
    <w:rsid w:val="00391D3D"/>
    <w:rsid w:val="00394CA5"/>
    <w:rsid w:val="00397661"/>
    <w:rsid w:val="0039790E"/>
    <w:rsid w:val="00397D9A"/>
    <w:rsid w:val="003A0B73"/>
    <w:rsid w:val="003A3875"/>
    <w:rsid w:val="003B0F17"/>
    <w:rsid w:val="003B5CE3"/>
    <w:rsid w:val="003B68EE"/>
    <w:rsid w:val="003B73A2"/>
    <w:rsid w:val="003C19B1"/>
    <w:rsid w:val="003C34C2"/>
    <w:rsid w:val="003D0C30"/>
    <w:rsid w:val="003D1F7F"/>
    <w:rsid w:val="003D25CA"/>
    <w:rsid w:val="003D2EB7"/>
    <w:rsid w:val="003D3D68"/>
    <w:rsid w:val="003D3EB5"/>
    <w:rsid w:val="003D4D35"/>
    <w:rsid w:val="003D5CD8"/>
    <w:rsid w:val="003D5D57"/>
    <w:rsid w:val="003D60D2"/>
    <w:rsid w:val="003D7C07"/>
    <w:rsid w:val="003E15D4"/>
    <w:rsid w:val="003E443F"/>
    <w:rsid w:val="003E7F83"/>
    <w:rsid w:val="003F14CB"/>
    <w:rsid w:val="003F567D"/>
    <w:rsid w:val="004002F7"/>
    <w:rsid w:val="00405DC6"/>
    <w:rsid w:val="004115C6"/>
    <w:rsid w:val="00411FA9"/>
    <w:rsid w:val="00412C36"/>
    <w:rsid w:val="00413F4E"/>
    <w:rsid w:val="0042086C"/>
    <w:rsid w:val="0042138C"/>
    <w:rsid w:val="00424D99"/>
    <w:rsid w:val="00426E3A"/>
    <w:rsid w:val="00430472"/>
    <w:rsid w:val="004342B0"/>
    <w:rsid w:val="00435BE7"/>
    <w:rsid w:val="004375CA"/>
    <w:rsid w:val="00440397"/>
    <w:rsid w:val="004445C6"/>
    <w:rsid w:val="00451757"/>
    <w:rsid w:val="00451A68"/>
    <w:rsid w:val="00451BB8"/>
    <w:rsid w:val="00453B7B"/>
    <w:rsid w:val="004566C8"/>
    <w:rsid w:val="004569AF"/>
    <w:rsid w:val="004575B5"/>
    <w:rsid w:val="00462863"/>
    <w:rsid w:val="00462877"/>
    <w:rsid w:val="00466645"/>
    <w:rsid w:val="00467967"/>
    <w:rsid w:val="00467AA6"/>
    <w:rsid w:val="00470845"/>
    <w:rsid w:val="0047110C"/>
    <w:rsid w:val="004746D3"/>
    <w:rsid w:val="004750A9"/>
    <w:rsid w:val="004758F3"/>
    <w:rsid w:val="00477778"/>
    <w:rsid w:val="00477E4C"/>
    <w:rsid w:val="00481195"/>
    <w:rsid w:val="004843F2"/>
    <w:rsid w:val="00484514"/>
    <w:rsid w:val="00484C24"/>
    <w:rsid w:val="00490B21"/>
    <w:rsid w:val="00490C27"/>
    <w:rsid w:val="00490F64"/>
    <w:rsid w:val="00492486"/>
    <w:rsid w:val="0049349D"/>
    <w:rsid w:val="0049387B"/>
    <w:rsid w:val="004A1098"/>
    <w:rsid w:val="004A196D"/>
    <w:rsid w:val="004B54B1"/>
    <w:rsid w:val="004B6729"/>
    <w:rsid w:val="004B6EE3"/>
    <w:rsid w:val="004C1273"/>
    <w:rsid w:val="004C1B03"/>
    <w:rsid w:val="004C3475"/>
    <w:rsid w:val="004C4942"/>
    <w:rsid w:val="004C4EDE"/>
    <w:rsid w:val="004C5E35"/>
    <w:rsid w:val="004C69E2"/>
    <w:rsid w:val="004C7CBE"/>
    <w:rsid w:val="004D25DD"/>
    <w:rsid w:val="004D4DB8"/>
    <w:rsid w:val="004D4F11"/>
    <w:rsid w:val="004D6B41"/>
    <w:rsid w:val="004D7854"/>
    <w:rsid w:val="004D7D4F"/>
    <w:rsid w:val="004E0563"/>
    <w:rsid w:val="004E1863"/>
    <w:rsid w:val="004E2C96"/>
    <w:rsid w:val="004E4393"/>
    <w:rsid w:val="004F1E9D"/>
    <w:rsid w:val="004F385F"/>
    <w:rsid w:val="004F647C"/>
    <w:rsid w:val="004F672C"/>
    <w:rsid w:val="004F7810"/>
    <w:rsid w:val="00502486"/>
    <w:rsid w:val="0050324E"/>
    <w:rsid w:val="00504207"/>
    <w:rsid w:val="00504927"/>
    <w:rsid w:val="00507B3A"/>
    <w:rsid w:val="0051044D"/>
    <w:rsid w:val="005113CE"/>
    <w:rsid w:val="005127FE"/>
    <w:rsid w:val="00512928"/>
    <w:rsid w:val="00513E5D"/>
    <w:rsid w:val="00525FAD"/>
    <w:rsid w:val="00526DA6"/>
    <w:rsid w:val="005326AC"/>
    <w:rsid w:val="00534866"/>
    <w:rsid w:val="005374B8"/>
    <w:rsid w:val="00537DDE"/>
    <w:rsid w:val="00541DF1"/>
    <w:rsid w:val="00541EA2"/>
    <w:rsid w:val="00542F71"/>
    <w:rsid w:val="00542FF4"/>
    <w:rsid w:val="00544139"/>
    <w:rsid w:val="005458A8"/>
    <w:rsid w:val="00550E55"/>
    <w:rsid w:val="005518D9"/>
    <w:rsid w:val="00554780"/>
    <w:rsid w:val="0055496D"/>
    <w:rsid w:val="00560572"/>
    <w:rsid w:val="00563C4D"/>
    <w:rsid w:val="0057098B"/>
    <w:rsid w:val="00570B29"/>
    <w:rsid w:val="00573C37"/>
    <w:rsid w:val="00576964"/>
    <w:rsid w:val="00580092"/>
    <w:rsid w:val="005844F2"/>
    <w:rsid w:val="005850FC"/>
    <w:rsid w:val="005858E3"/>
    <w:rsid w:val="00592995"/>
    <w:rsid w:val="00593101"/>
    <w:rsid w:val="00595A25"/>
    <w:rsid w:val="00596580"/>
    <w:rsid w:val="005966A5"/>
    <w:rsid w:val="00597F6B"/>
    <w:rsid w:val="00597F89"/>
    <w:rsid w:val="005A0558"/>
    <w:rsid w:val="005A2E07"/>
    <w:rsid w:val="005A418B"/>
    <w:rsid w:val="005A4E14"/>
    <w:rsid w:val="005A63AD"/>
    <w:rsid w:val="005A6EAF"/>
    <w:rsid w:val="005B01BD"/>
    <w:rsid w:val="005B126D"/>
    <w:rsid w:val="005B39F3"/>
    <w:rsid w:val="005B3F7F"/>
    <w:rsid w:val="005B510E"/>
    <w:rsid w:val="005C4412"/>
    <w:rsid w:val="005C4A29"/>
    <w:rsid w:val="005C65AD"/>
    <w:rsid w:val="005D0091"/>
    <w:rsid w:val="005D2D47"/>
    <w:rsid w:val="005D3356"/>
    <w:rsid w:val="005D7B0F"/>
    <w:rsid w:val="005E1651"/>
    <w:rsid w:val="005E41B7"/>
    <w:rsid w:val="005E7989"/>
    <w:rsid w:val="005F3090"/>
    <w:rsid w:val="005F4097"/>
    <w:rsid w:val="005F582B"/>
    <w:rsid w:val="005F5BAB"/>
    <w:rsid w:val="00601685"/>
    <w:rsid w:val="006018F7"/>
    <w:rsid w:val="00607583"/>
    <w:rsid w:val="0061274E"/>
    <w:rsid w:val="0061284C"/>
    <w:rsid w:val="006137B3"/>
    <w:rsid w:val="006145CB"/>
    <w:rsid w:val="00620193"/>
    <w:rsid w:val="00622D1F"/>
    <w:rsid w:val="006259D3"/>
    <w:rsid w:val="006312E3"/>
    <w:rsid w:val="00634E89"/>
    <w:rsid w:val="006449DB"/>
    <w:rsid w:val="006562AC"/>
    <w:rsid w:val="00661DC4"/>
    <w:rsid w:val="006633B0"/>
    <w:rsid w:val="00665A53"/>
    <w:rsid w:val="00670A41"/>
    <w:rsid w:val="006712E4"/>
    <w:rsid w:val="0067185D"/>
    <w:rsid w:val="00671F8F"/>
    <w:rsid w:val="006730DB"/>
    <w:rsid w:val="00673D2A"/>
    <w:rsid w:val="006766E3"/>
    <w:rsid w:val="00681007"/>
    <w:rsid w:val="00685EB2"/>
    <w:rsid w:val="00694370"/>
    <w:rsid w:val="0069619B"/>
    <w:rsid w:val="00697D19"/>
    <w:rsid w:val="006A228C"/>
    <w:rsid w:val="006A2B35"/>
    <w:rsid w:val="006A3F4F"/>
    <w:rsid w:val="006A4965"/>
    <w:rsid w:val="006B29DF"/>
    <w:rsid w:val="006B34EA"/>
    <w:rsid w:val="006B392E"/>
    <w:rsid w:val="006B7086"/>
    <w:rsid w:val="006C1F6B"/>
    <w:rsid w:val="006C5D32"/>
    <w:rsid w:val="006C62EB"/>
    <w:rsid w:val="006C70CE"/>
    <w:rsid w:val="006C7380"/>
    <w:rsid w:val="006C7844"/>
    <w:rsid w:val="006D2584"/>
    <w:rsid w:val="006D5D97"/>
    <w:rsid w:val="006D7821"/>
    <w:rsid w:val="006E29C9"/>
    <w:rsid w:val="006E2B09"/>
    <w:rsid w:val="006E42A6"/>
    <w:rsid w:val="006E533A"/>
    <w:rsid w:val="006E55CB"/>
    <w:rsid w:val="006E6DEE"/>
    <w:rsid w:val="006F1D8C"/>
    <w:rsid w:val="006F21A6"/>
    <w:rsid w:val="006F4F4A"/>
    <w:rsid w:val="006F5801"/>
    <w:rsid w:val="00701538"/>
    <w:rsid w:val="0070170E"/>
    <w:rsid w:val="00705226"/>
    <w:rsid w:val="00717427"/>
    <w:rsid w:val="0072104A"/>
    <w:rsid w:val="00721466"/>
    <w:rsid w:val="00722254"/>
    <w:rsid w:val="00726E64"/>
    <w:rsid w:val="0072701C"/>
    <w:rsid w:val="0072777A"/>
    <w:rsid w:val="00727906"/>
    <w:rsid w:val="00727FBF"/>
    <w:rsid w:val="00731F63"/>
    <w:rsid w:val="00732D90"/>
    <w:rsid w:val="007333A0"/>
    <w:rsid w:val="007355BA"/>
    <w:rsid w:val="00735A3E"/>
    <w:rsid w:val="0073691D"/>
    <w:rsid w:val="00736D1E"/>
    <w:rsid w:val="0074010E"/>
    <w:rsid w:val="0074109C"/>
    <w:rsid w:val="00741FEC"/>
    <w:rsid w:val="00747196"/>
    <w:rsid w:val="007506DF"/>
    <w:rsid w:val="007539F7"/>
    <w:rsid w:val="007564F5"/>
    <w:rsid w:val="00757D93"/>
    <w:rsid w:val="00760598"/>
    <w:rsid w:val="00763652"/>
    <w:rsid w:val="0076523F"/>
    <w:rsid w:val="0076556B"/>
    <w:rsid w:val="00765D1C"/>
    <w:rsid w:val="00767A5E"/>
    <w:rsid w:val="007775D4"/>
    <w:rsid w:val="007777BB"/>
    <w:rsid w:val="007819D5"/>
    <w:rsid w:val="00786720"/>
    <w:rsid w:val="0079419E"/>
    <w:rsid w:val="00795B80"/>
    <w:rsid w:val="007966BF"/>
    <w:rsid w:val="0079675B"/>
    <w:rsid w:val="00797352"/>
    <w:rsid w:val="007A017F"/>
    <w:rsid w:val="007A1C01"/>
    <w:rsid w:val="007A48A1"/>
    <w:rsid w:val="007A5919"/>
    <w:rsid w:val="007A5939"/>
    <w:rsid w:val="007A6689"/>
    <w:rsid w:val="007A6EFB"/>
    <w:rsid w:val="007B0BF1"/>
    <w:rsid w:val="007B3486"/>
    <w:rsid w:val="007B51EE"/>
    <w:rsid w:val="007B5764"/>
    <w:rsid w:val="007B5B94"/>
    <w:rsid w:val="007B75AC"/>
    <w:rsid w:val="007C5B03"/>
    <w:rsid w:val="007D4F7F"/>
    <w:rsid w:val="007E1678"/>
    <w:rsid w:val="007E5799"/>
    <w:rsid w:val="007E6446"/>
    <w:rsid w:val="007E75F3"/>
    <w:rsid w:val="007F38DF"/>
    <w:rsid w:val="007F57FA"/>
    <w:rsid w:val="007F6247"/>
    <w:rsid w:val="0080115A"/>
    <w:rsid w:val="008036F7"/>
    <w:rsid w:val="008038D2"/>
    <w:rsid w:val="008070C1"/>
    <w:rsid w:val="008076F2"/>
    <w:rsid w:val="00811E72"/>
    <w:rsid w:val="00813B73"/>
    <w:rsid w:val="00815219"/>
    <w:rsid w:val="00832E5B"/>
    <w:rsid w:val="00832E86"/>
    <w:rsid w:val="00834069"/>
    <w:rsid w:val="00836B79"/>
    <w:rsid w:val="008401A1"/>
    <w:rsid w:val="008441EA"/>
    <w:rsid w:val="00844E1E"/>
    <w:rsid w:val="00846265"/>
    <w:rsid w:val="00846509"/>
    <w:rsid w:val="0084716E"/>
    <w:rsid w:val="00847222"/>
    <w:rsid w:val="00852E3D"/>
    <w:rsid w:val="00855DC9"/>
    <w:rsid w:val="008627AD"/>
    <w:rsid w:val="00863115"/>
    <w:rsid w:val="00863280"/>
    <w:rsid w:val="00867993"/>
    <w:rsid w:val="0087159A"/>
    <w:rsid w:val="00871873"/>
    <w:rsid w:val="00876A8D"/>
    <w:rsid w:val="00876C70"/>
    <w:rsid w:val="008775F7"/>
    <w:rsid w:val="00877B5C"/>
    <w:rsid w:val="00877D3B"/>
    <w:rsid w:val="0088028A"/>
    <w:rsid w:val="0088053A"/>
    <w:rsid w:val="0088649B"/>
    <w:rsid w:val="00892019"/>
    <w:rsid w:val="0089328A"/>
    <w:rsid w:val="008940CC"/>
    <w:rsid w:val="008953E6"/>
    <w:rsid w:val="008A07D4"/>
    <w:rsid w:val="008A0C32"/>
    <w:rsid w:val="008A1021"/>
    <w:rsid w:val="008A5ED1"/>
    <w:rsid w:val="008A602C"/>
    <w:rsid w:val="008A67F6"/>
    <w:rsid w:val="008A731F"/>
    <w:rsid w:val="008A7476"/>
    <w:rsid w:val="008B09EB"/>
    <w:rsid w:val="008B330C"/>
    <w:rsid w:val="008B4518"/>
    <w:rsid w:val="008B6ACD"/>
    <w:rsid w:val="008C3701"/>
    <w:rsid w:val="008C50DC"/>
    <w:rsid w:val="008D079A"/>
    <w:rsid w:val="008D4C90"/>
    <w:rsid w:val="008D7029"/>
    <w:rsid w:val="008E1566"/>
    <w:rsid w:val="008E1EF3"/>
    <w:rsid w:val="008E1F64"/>
    <w:rsid w:val="008E3D5E"/>
    <w:rsid w:val="008E7A8B"/>
    <w:rsid w:val="008F2BAB"/>
    <w:rsid w:val="00900B04"/>
    <w:rsid w:val="0090221E"/>
    <w:rsid w:val="009039BF"/>
    <w:rsid w:val="00905936"/>
    <w:rsid w:val="009061AE"/>
    <w:rsid w:val="00910EFA"/>
    <w:rsid w:val="00910F95"/>
    <w:rsid w:val="0091304E"/>
    <w:rsid w:val="00915842"/>
    <w:rsid w:val="00916004"/>
    <w:rsid w:val="00917DE2"/>
    <w:rsid w:val="009203F3"/>
    <w:rsid w:val="00921EE7"/>
    <w:rsid w:val="009223A1"/>
    <w:rsid w:val="00922639"/>
    <w:rsid w:val="0092443A"/>
    <w:rsid w:val="00926294"/>
    <w:rsid w:val="0093180B"/>
    <w:rsid w:val="00931FBF"/>
    <w:rsid w:val="0093371E"/>
    <w:rsid w:val="00934D07"/>
    <w:rsid w:val="009357E1"/>
    <w:rsid w:val="00937A3F"/>
    <w:rsid w:val="00940913"/>
    <w:rsid w:val="00942258"/>
    <w:rsid w:val="00944615"/>
    <w:rsid w:val="009477E9"/>
    <w:rsid w:val="009507BE"/>
    <w:rsid w:val="009543FA"/>
    <w:rsid w:val="00960EEA"/>
    <w:rsid w:val="0096126B"/>
    <w:rsid w:val="00961D47"/>
    <w:rsid w:val="009626E2"/>
    <w:rsid w:val="00965EB2"/>
    <w:rsid w:val="0096716B"/>
    <w:rsid w:val="00972214"/>
    <w:rsid w:val="009733DC"/>
    <w:rsid w:val="009735E9"/>
    <w:rsid w:val="00975E54"/>
    <w:rsid w:val="0097789D"/>
    <w:rsid w:val="00984D6F"/>
    <w:rsid w:val="00987A6F"/>
    <w:rsid w:val="00992DCC"/>
    <w:rsid w:val="00993E4C"/>
    <w:rsid w:val="00994492"/>
    <w:rsid w:val="009966DE"/>
    <w:rsid w:val="00997DEE"/>
    <w:rsid w:val="009A21CA"/>
    <w:rsid w:val="009B32FE"/>
    <w:rsid w:val="009B6634"/>
    <w:rsid w:val="009B687F"/>
    <w:rsid w:val="009C065A"/>
    <w:rsid w:val="009C1164"/>
    <w:rsid w:val="009C1D3E"/>
    <w:rsid w:val="009C58F5"/>
    <w:rsid w:val="009D2196"/>
    <w:rsid w:val="009D2E1A"/>
    <w:rsid w:val="009E2051"/>
    <w:rsid w:val="009F20BF"/>
    <w:rsid w:val="009F31EC"/>
    <w:rsid w:val="009F3C08"/>
    <w:rsid w:val="009F464A"/>
    <w:rsid w:val="009F5E20"/>
    <w:rsid w:val="009F6FFA"/>
    <w:rsid w:val="00A02900"/>
    <w:rsid w:val="00A06431"/>
    <w:rsid w:val="00A0791A"/>
    <w:rsid w:val="00A12C9D"/>
    <w:rsid w:val="00A15D67"/>
    <w:rsid w:val="00A16F60"/>
    <w:rsid w:val="00A17FCB"/>
    <w:rsid w:val="00A21B66"/>
    <w:rsid w:val="00A2650F"/>
    <w:rsid w:val="00A27F85"/>
    <w:rsid w:val="00A30875"/>
    <w:rsid w:val="00A30F2F"/>
    <w:rsid w:val="00A31AD7"/>
    <w:rsid w:val="00A31C72"/>
    <w:rsid w:val="00A36553"/>
    <w:rsid w:val="00A3673F"/>
    <w:rsid w:val="00A401E5"/>
    <w:rsid w:val="00A404EA"/>
    <w:rsid w:val="00A40662"/>
    <w:rsid w:val="00A42346"/>
    <w:rsid w:val="00A439B6"/>
    <w:rsid w:val="00A43A5C"/>
    <w:rsid w:val="00A441F5"/>
    <w:rsid w:val="00A46DE0"/>
    <w:rsid w:val="00A5267E"/>
    <w:rsid w:val="00A550EC"/>
    <w:rsid w:val="00A558C6"/>
    <w:rsid w:val="00A559DA"/>
    <w:rsid w:val="00A56FBC"/>
    <w:rsid w:val="00A654D5"/>
    <w:rsid w:val="00A66986"/>
    <w:rsid w:val="00A717E5"/>
    <w:rsid w:val="00A71983"/>
    <w:rsid w:val="00A74832"/>
    <w:rsid w:val="00A74ABC"/>
    <w:rsid w:val="00A771ED"/>
    <w:rsid w:val="00A805BC"/>
    <w:rsid w:val="00A811E6"/>
    <w:rsid w:val="00A83738"/>
    <w:rsid w:val="00A86C24"/>
    <w:rsid w:val="00A927EE"/>
    <w:rsid w:val="00A92923"/>
    <w:rsid w:val="00A9670A"/>
    <w:rsid w:val="00A97536"/>
    <w:rsid w:val="00AA0A8E"/>
    <w:rsid w:val="00AA2096"/>
    <w:rsid w:val="00AA6B9A"/>
    <w:rsid w:val="00AA7B9A"/>
    <w:rsid w:val="00AB03E2"/>
    <w:rsid w:val="00AB1B2A"/>
    <w:rsid w:val="00AB1C79"/>
    <w:rsid w:val="00AB209B"/>
    <w:rsid w:val="00AB2B60"/>
    <w:rsid w:val="00AB3324"/>
    <w:rsid w:val="00AB4979"/>
    <w:rsid w:val="00AB7F99"/>
    <w:rsid w:val="00AC0993"/>
    <w:rsid w:val="00AC1F00"/>
    <w:rsid w:val="00AC32AF"/>
    <w:rsid w:val="00AD04FA"/>
    <w:rsid w:val="00AD186F"/>
    <w:rsid w:val="00AD1EEF"/>
    <w:rsid w:val="00AD4D09"/>
    <w:rsid w:val="00AE0D4F"/>
    <w:rsid w:val="00AE13A4"/>
    <w:rsid w:val="00AE29BF"/>
    <w:rsid w:val="00AE5AA5"/>
    <w:rsid w:val="00AE6640"/>
    <w:rsid w:val="00AF21AB"/>
    <w:rsid w:val="00AF23D0"/>
    <w:rsid w:val="00AF67DA"/>
    <w:rsid w:val="00B02FD0"/>
    <w:rsid w:val="00B04695"/>
    <w:rsid w:val="00B04C17"/>
    <w:rsid w:val="00B05F38"/>
    <w:rsid w:val="00B0707D"/>
    <w:rsid w:val="00B11627"/>
    <w:rsid w:val="00B13572"/>
    <w:rsid w:val="00B16D56"/>
    <w:rsid w:val="00B2407B"/>
    <w:rsid w:val="00B2710A"/>
    <w:rsid w:val="00B309E7"/>
    <w:rsid w:val="00B37F94"/>
    <w:rsid w:val="00B41EE8"/>
    <w:rsid w:val="00B459C1"/>
    <w:rsid w:val="00B47885"/>
    <w:rsid w:val="00B5133C"/>
    <w:rsid w:val="00B52CCD"/>
    <w:rsid w:val="00B56123"/>
    <w:rsid w:val="00B5696C"/>
    <w:rsid w:val="00B56E6A"/>
    <w:rsid w:val="00B57062"/>
    <w:rsid w:val="00B60D7E"/>
    <w:rsid w:val="00B64B6B"/>
    <w:rsid w:val="00B6638F"/>
    <w:rsid w:val="00B66F69"/>
    <w:rsid w:val="00B70E09"/>
    <w:rsid w:val="00B71670"/>
    <w:rsid w:val="00B74A10"/>
    <w:rsid w:val="00B75CAE"/>
    <w:rsid w:val="00B80996"/>
    <w:rsid w:val="00B80D31"/>
    <w:rsid w:val="00B8623A"/>
    <w:rsid w:val="00B911DA"/>
    <w:rsid w:val="00B94F7B"/>
    <w:rsid w:val="00B9757F"/>
    <w:rsid w:val="00BA1596"/>
    <w:rsid w:val="00BA37C8"/>
    <w:rsid w:val="00BA3CFE"/>
    <w:rsid w:val="00BA7860"/>
    <w:rsid w:val="00BB0668"/>
    <w:rsid w:val="00BB0D04"/>
    <w:rsid w:val="00BB2DE3"/>
    <w:rsid w:val="00BB34F6"/>
    <w:rsid w:val="00BB473F"/>
    <w:rsid w:val="00BB6380"/>
    <w:rsid w:val="00BB6424"/>
    <w:rsid w:val="00BC770C"/>
    <w:rsid w:val="00BD2ACB"/>
    <w:rsid w:val="00BD45E1"/>
    <w:rsid w:val="00BE0DCB"/>
    <w:rsid w:val="00BE2C70"/>
    <w:rsid w:val="00BE484A"/>
    <w:rsid w:val="00BF06A3"/>
    <w:rsid w:val="00BF120E"/>
    <w:rsid w:val="00BF3422"/>
    <w:rsid w:val="00BF5B8A"/>
    <w:rsid w:val="00BF5D3F"/>
    <w:rsid w:val="00BF633D"/>
    <w:rsid w:val="00BF63D2"/>
    <w:rsid w:val="00BF6ADB"/>
    <w:rsid w:val="00C0348E"/>
    <w:rsid w:val="00C04CA0"/>
    <w:rsid w:val="00C06840"/>
    <w:rsid w:val="00C101B0"/>
    <w:rsid w:val="00C1091B"/>
    <w:rsid w:val="00C12CFE"/>
    <w:rsid w:val="00C1370A"/>
    <w:rsid w:val="00C20DA8"/>
    <w:rsid w:val="00C274B8"/>
    <w:rsid w:val="00C27CFE"/>
    <w:rsid w:val="00C35A7C"/>
    <w:rsid w:val="00C416B7"/>
    <w:rsid w:val="00C450FF"/>
    <w:rsid w:val="00C451ED"/>
    <w:rsid w:val="00C452C5"/>
    <w:rsid w:val="00C459B6"/>
    <w:rsid w:val="00C46548"/>
    <w:rsid w:val="00C46DBF"/>
    <w:rsid w:val="00C53E28"/>
    <w:rsid w:val="00C54833"/>
    <w:rsid w:val="00C54DDC"/>
    <w:rsid w:val="00C566BC"/>
    <w:rsid w:val="00C57D03"/>
    <w:rsid w:val="00C6111A"/>
    <w:rsid w:val="00C617A2"/>
    <w:rsid w:val="00C668DD"/>
    <w:rsid w:val="00C7109C"/>
    <w:rsid w:val="00C74931"/>
    <w:rsid w:val="00C762D0"/>
    <w:rsid w:val="00C76655"/>
    <w:rsid w:val="00C77451"/>
    <w:rsid w:val="00C77843"/>
    <w:rsid w:val="00C8599F"/>
    <w:rsid w:val="00C86FB6"/>
    <w:rsid w:val="00C87275"/>
    <w:rsid w:val="00C9333F"/>
    <w:rsid w:val="00C9648E"/>
    <w:rsid w:val="00C96BC4"/>
    <w:rsid w:val="00CA4233"/>
    <w:rsid w:val="00CA4502"/>
    <w:rsid w:val="00CA6A0B"/>
    <w:rsid w:val="00CA7FBF"/>
    <w:rsid w:val="00CB0937"/>
    <w:rsid w:val="00CB0B4C"/>
    <w:rsid w:val="00CB4B08"/>
    <w:rsid w:val="00CB5D29"/>
    <w:rsid w:val="00CB7A4F"/>
    <w:rsid w:val="00CC08B1"/>
    <w:rsid w:val="00CC307C"/>
    <w:rsid w:val="00CC3C3B"/>
    <w:rsid w:val="00CC418C"/>
    <w:rsid w:val="00CC41A5"/>
    <w:rsid w:val="00CC54B6"/>
    <w:rsid w:val="00CC6FCC"/>
    <w:rsid w:val="00CD03EE"/>
    <w:rsid w:val="00CD0A33"/>
    <w:rsid w:val="00CD1224"/>
    <w:rsid w:val="00CD2BC5"/>
    <w:rsid w:val="00CD420E"/>
    <w:rsid w:val="00CD5A97"/>
    <w:rsid w:val="00CD7D90"/>
    <w:rsid w:val="00CE2C65"/>
    <w:rsid w:val="00CE5771"/>
    <w:rsid w:val="00CF2B69"/>
    <w:rsid w:val="00CF5B97"/>
    <w:rsid w:val="00CF5CB6"/>
    <w:rsid w:val="00D00ADA"/>
    <w:rsid w:val="00D02713"/>
    <w:rsid w:val="00D145BC"/>
    <w:rsid w:val="00D15088"/>
    <w:rsid w:val="00D15352"/>
    <w:rsid w:val="00D16152"/>
    <w:rsid w:val="00D16A12"/>
    <w:rsid w:val="00D23417"/>
    <w:rsid w:val="00D23670"/>
    <w:rsid w:val="00D25050"/>
    <w:rsid w:val="00D266E3"/>
    <w:rsid w:val="00D267F7"/>
    <w:rsid w:val="00D33053"/>
    <w:rsid w:val="00D33182"/>
    <w:rsid w:val="00D34ACA"/>
    <w:rsid w:val="00D35647"/>
    <w:rsid w:val="00D414C8"/>
    <w:rsid w:val="00D42AB4"/>
    <w:rsid w:val="00D43634"/>
    <w:rsid w:val="00D4627E"/>
    <w:rsid w:val="00D47329"/>
    <w:rsid w:val="00D47807"/>
    <w:rsid w:val="00D47C6F"/>
    <w:rsid w:val="00D517BF"/>
    <w:rsid w:val="00D51B7F"/>
    <w:rsid w:val="00D5529F"/>
    <w:rsid w:val="00D56D0B"/>
    <w:rsid w:val="00D574FD"/>
    <w:rsid w:val="00D629D3"/>
    <w:rsid w:val="00D62A46"/>
    <w:rsid w:val="00D631A1"/>
    <w:rsid w:val="00D66891"/>
    <w:rsid w:val="00D746C8"/>
    <w:rsid w:val="00D7478F"/>
    <w:rsid w:val="00D80362"/>
    <w:rsid w:val="00D810CE"/>
    <w:rsid w:val="00D8162D"/>
    <w:rsid w:val="00D922E4"/>
    <w:rsid w:val="00D92397"/>
    <w:rsid w:val="00D93E05"/>
    <w:rsid w:val="00D94743"/>
    <w:rsid w:val="00D94EBF"/>
    <w:rsid w:val="00D9503D"/>
    <w:rsid w:val="00D957E1"/>
    <w:rsid w:val="00D9653D"/>
    <w:rsid w:val="00D96BBD"/>
    <w:rsid w:val="00DA04C8"/>
    <w:rsid w:val="00DA0776"/>
    <w:rsid w:val="00DA4566"/>
    <w:rsid w:val="00DA48D5"/>
    <w:rsid w:val="00DA7AF6"/>
    <w:rsid w:val="00DC0492"/>
    <w:rsid w:val="00DC0F9C"/>
    <w:rsid w:val="00DC1D72"/>
    <w:rsid w:val="00DC3CB6"/>
    <w:rsid w:val="00DD29DD"/>
    <w:rsid w:val="00DD456A"/>
    <w:rsid w:val="00DD649F"/>
    <w:rsid w:val="00DE112E"/>
    <w:rsid w:val="00DE35A5"/>
    <w:rsid w:val="00DE6F84"/>
    <w:rsid w:val="00DE7B1A"/>
    <w:rsid w:val="00DF7E2F"/>
    <w:rsid w:val="00E04D60"/>
    <w:rsid w:val="00E06F9F"/>
    <w:rsid w:val="00E10F98"/>
    <w:rsid w:val="00E1407C"/>
    <w:rsid w:val="00E255BD"/>
    <w:rsid w:val="00E269EC"/>
    <w:rsid w:val="00E27BAB"/>
    <w:rsid w:val="00E329E7"/>
    <w:rsid w:val="00E406F9"/>
    <w:rsid w:val="00E42625"/>
    <w:rsid w:val="00E42ED7"/>
    <w:rsid w:val="00E436DE"/>
    <w:rsid w:val="00E448F1"/>
    <w:rsid w:val="00E45EC6"/>
    <w:rsid w:val="00E51C75"/>
    <w:rsid w:val="00E53431"/>
    <w:rsid w:val="00E543D9"/>
    <w:rsid w:val="00E57A76"/>
    <w:rsid w:val="00E64527"/>
    <w:rsid w:val="00E65942"/>
    <w:rsid w:val="00E65959"/>
    <w:rsid w:val="00E70244"/>
    <w:rsid w:val="00E703D5"/>
    <w:rsid w:val="00E70FB8"/>
    <w:rsid w:val="00E73CBF"/>
    <w:rsid w:val="00E75283"/>
    <w:rsid w:val="00E75FCD"/>
    <w:rsid w:val="00E766B9"/>
    <w:rsid w:val="00E81086"/>
    <w:rsid w:val="00E81091"/>
    <w:rsid w:val="00E81A2E"/>
    <w:rsid w:val="00E84A87"/>
    <w:rsid w:val="00E85DE0"/>
    <w:rsid w:val="00E90659"/>
    <w:rsid w:val="00E906E4"/>
    <w:rsid w:val="00E90D67"/>
    <w:rsid w:val="00E93D7A"/>
    <w:rsid w:val="00E93F4D"/>
    <w:rsid w:val="00E95B0A"/>
    <w:rsid w:val="00E97A62"/>
    <w:rsid w:val="00EA0EB5"/>
    <w:rsid w:val="00EA2B12"/>
    <w:rsid w:val="00EA40AE"/>
    <w:rsid w:val="00EA42E3"/>
    <w:rsid w:val="00EA53C0"/>
    <w:rsid w:val="00EA55A4"/>
    <w:rsid w:val="00EA58EA"/>
    <w:rsid w:val="00EA5DD4"/>
    <w:rsid w:val="00EB0860"/>
    <w:rsid w:val="00EB2177"/>
    <w:rsid w:val="00EB3087"/>
    <w:rsid w:val="00EB41C5"/>
    <w:rsid w:val="00EB505B"/>
    <w:rsid w:val="00EB6F66"/>
    <w:rsid w:val="00EB76E6"/>
    <w:rsid w:val="00EC38C0"/>
    <w:rsid w:val="00EC5A23"/>
    <w:rsid w:val="00ED6282"/>
    <w:rsid w:val="00EE1B89"/>
    <w:rsid w:val="00EF0505"/>
    <w:rsid w:val="00EF308E"/>
    <w:rsid w:val="00EF51C6"/>
    <w:rsid w:val="00EF5ADA"/>
    <w:rsid w:val="00EF79DB"/>
    <w:rsid w:val="00F02265"/>
    <w:rsid w:val="00F0374A"/>
    <w:rsid w:val="00F053E2"/>
    <w:rsid w:val="00F06172"/>
    <w:rsid w:val="00F10236"/>
    <w:rsid w:val="00F11A52"/>
    <w:rsid w:val="00F11BB0"/>
    <w:rsid w:val="00F169F2"/>
    <w:rsid w:val="00F16DB7"/>
    <w:rsid w:val="00F213BA"/>
    <w:rsid w:val="00F22B88"/>
    <w:rsid w:val="00F23FBE"/>
    <w:rsid w:val="00F24BE6"/>
    <w:rsid w:val="00F257EE"/>
    <w:rsid w:val="00F35749"/>
    <w:rsid w:val="00F37A3B"/>
    <w:rsid w:val="00F415DC"/>
    <w:rsid w:val="00F44F6E"/>
    <w:rsid w:val="00F46421"/>
    <w:rsid w:val="00F5142C"/>
    <w:rsid w:val="00F51772"/>
    <w:rsid w:val="00F517BF"/>
    <w:rsid w:val="00F53B1D"/>
    <w:rsid w:val="00F5675B"/>
    <w:rsid w:val="00F56915"/>
    <w:rsid w:val="00F57AB5"/>
    <w:rsid w:val="00F6088D"/>
    <w:rsid w:val="00F6212B"/>
    <w:rsid w:val="00F621EB"/>
    <w:rsid w:val="00F62AF1"/>
    <w:rsid w:val="00F64C5A"/>
    <w:rsid w:val="00F6563F"/>
    <w:rsid w:val="00F6571A"/>
    <w:rsid w:val="00F67229"/>
    <w:rsid w:val="00F67370"/>
    <w:rsid w:val="00F7308F"/>
    <w:rsid w:val="00F76D49"/>
    <w:rsid w:val="00F80719"/>
    <w:rsid w:val="00F816AA"/>
    <w:rsid w:val="00F8339C"/>
    <w:rsid w:val="00F86FA4"/>
    <w:rsid w:val="00F94097"/>
    <w:rsid w:val="00F94703"/>
    <w:rsid w:val="00F97B67"/>
    <w:rsid w:val="00FA03D1"/>
    <w:rsid w:val="00FA16AB"/>
    <w:rsid w:val="00FA1940"/>
    <w:rsid w:val="00FA3BFF"/>
    <w:rsid w:val="00FB0CB6"/>
    <w:rsid w:val="00FB1273"/>
    <w:rsid w:val="00FB15C2"/>
    <w:rsid w:val="00FB2816"/>
    <w:rsid w:val="00FB4CFE"/>
    <w:rsid w:val="00FC0417"/>
    <w:rsid w:val="00FC3B59"/>
    <w:rsid w:val="00FC45CD"/>
    <w:rsid w:val="00FC46E7"/>
    <w:rsid w:val="00FC72D5"/>
    <w:rsid w:val="00FD098B"/>
    <w:rsid w:val="00FD2139"/>
    <w:rsid w:val="00FD34C7"/>
    <w:rsid w:val="00FD56A0"/>
    <w:rsid w:val="00FD5CD9"/>
    <w:rsid w:val="00FE0C98"/>
    <w:rsid w:val="00FE231E"/>
    <w:rsid w:val="00FE395C"/>
    <w:rsid w:val="00FF0B6F"/>
    <w:rsid w:val="00FF379B"/>
    <w:rsid w:val="00FF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C7F45"/>
  <w15:docId w15:val="{1A333BFC-1384-4E14-B450-2FB22B21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524D"/>
    <w:pPr>
      <w:spacing w:before="120" w:after="120"/>
    </w:pPr>
    <w:rPr>
      <w:rFonts w:ascii="Calibri" w:hAnsi="Calibri"/>
      <w:color w:val="000000" w:themeColor="text1"/>
      <w:szCs w:val="24"/>
    </w:rPr>
  </w:style>
  <w:style w:type="paragraph" w:styleId="Heading1">
    <w:name w:val="heading 1"/>
    <w:basedOn w:val="Normal"/>
    <w:next w:val="Paragraph-afterheading"/>
    <w:link w:val="Heading1Char"/>
    <w:uiPriority w:val="9"/>
    <w:qFormat/>
    <w:rsid w:val="001A524D"/>
    <w:pPr>
      <w:keepNext/>
      <w:keepLines/>
      <w:numPr>
        <w:numId w:val="10"/>
      </w:numPr>
      <w:spacing w:before="360"/>
      <w:contextualSpacing/>
      <w:outlineLvl w:val="0"/>
    </w:pPr>
    <w:rPr>
      <w:rFonts w:eastAsiaTheme="majorEastAsia" w:cstheme="majorBidi"/>
      <w:b/>
      <w:bCs/>
      <w:color w:val="585961"/>
      <w:sz w:val="36"/>
      <w:szCs w:val="28"/>
    </w:rPr>
  </w:style>
  <w:style w:type="paragraph" w:styleId="Heading2">
    <w:name w:val="heading 2"/>
    <w:basedOn w:val="Normal"/>
    <w:next w:val="Paragraph-afterheading"/>
    <w:link w:val="Heading2Char"/>
    <w:uiPriority w:val="9"/>
    <w:qFormat/>
    <w:rsid w:val="001A524D"/>
    <w:pPr>
      <w:keepNext/>
      <w:keepLines/>
      <w:numPr>
        <w:ilvl w:val="1"/>
        <w:numId w:val="10"/>
      </w:numPr>
      <w:spacing w:before="240"/>
      <w:outlineLvl w:val="1"/>
    </w:pPr>
    <w:rPr>
      <w:rFonts w:eastAsiaTheme="majorEastAsia" w:cstheme="majorBidi"/>
      <w:b/>
      <w:bCs/>
      <w:caps/>
      <w:color w:val="00BFD6"/>
      <w:sz w:val="24"/>
      <w:szCs w:val="26"/>
    </w:rPr>
  </w:style>
  <w:style w:type="paragraph" w:styleId="Heading3">
    <w:name w:val="heading 3"/>
    <w:aliases w:val="Sub heading 1"/>
    <w:basedOn w:val="Normal"/>
    <w:next w:val="Paragraph-afterheading"/>
    <w:uiPriority w:val="9"/>
    <w:qFormat/>
    <w:rsid w:val="001A524D"/>
    <w:pPr>
      <w:keepNext/>
      <w:keepLines/>
      <w:numPr>
        <w:ilvl w:val="2"/>
        <w:numId w:val="10"/>
      </w:numPr>
      <w:tabs>
        <w:tab w:val="clear" w:pos="794"/>
      </w:tabs>
      <w:spacing w:before="240"/>
      <w:ind w:left="1418" w:hanging="851"/>
      <w:outlineLvl w:val="2"/>
    </w:pPr>
    <w:rPr>
      <w:rFonts w:eastAsiaTheme="majorEastAsia" w:cstheme="majorBidi"/>
      <w:bCs/>
      <w:color w:val="585961"/>
      <w:sz w:val="24"/>
    </w:rPr>
  </w:style>
  <w:style w:type="paragraph" w:styleId="Heading4">
    <w:name w:val="heading 4"/>
    <w:aliases w:val="Sub heading 2"/>
    <w:basedOn w:val="Heading3"/>
    <w:next w:val="Paragraph-afterheading"/>
    <w:link w:val="Heading4Char"/>
    <w:uiPriority w:val="9"/>
    <w:unhideWhenUsed/>
    <w:qFormat/>
    <w:rsid w:val="001A524D"/>
    <w:pPr>
      <w:outlineLvl w:val="3"/>
    </w:pPr>
  </w:style>
  <w:style w:type="paragraph" w:styleId="Heading5">
    <w:name w:val="heading 5"/>
    <w:basedOn w:val="Heading4"/>
    <w:next w:val="Paragraph-afterheading"/>
    <w:link w:val="Heading5Char"/>
    <w:uiPriority w:val="9"/>
    <w:unhideWhenUsed/>
    <w:qFormat/>
    <w:rsid w:val="001A524D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F2BAB"/>
    <w:pPr>
      <w:tabs>
        <w:tab w:val="center" w:pos="4513"/>
        <w:tab w:val="right" w:pos="9026"/>
      </w:tabs>
      <w:spacing w:line="220" w:lineRule="atLeast"/>
    </w:pPr>
    <w:rPr>
      <w:b/>
      <w:color w:val="003D79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8F2BAB"/>
    <w:rPr>
      <w:rFonts w:ascii="Calibri" w:hAnsi="Calibri"/>
      <w:b/>
      <w:color w:val="003D79" w:themeColor="accent1"/>
      <w:sz w:val="18"/>
      <w:szCs w:val="24"/>
    </w:rPr>
  </w:style>
  <w:style w:type="paragraph" w:styleId="BalloonText">
    <w:name w:val="Balloon Text"/>
    <w:basedOn w:val="Normal"/>
    <w:link w:val="BalloonTextChar"/>
    <w:rsid w:val="002152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152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15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A524D"/>
    <w:rPr>
      <w:rFonts w:ascii="Calibri" w:eastAsiaTheme="majorEastAsia" w:hAnsi="Calibri" w:cstheme="majorBidi"/>
      <w:b/>
      <w:bCs/>
      <w:color w:val="58596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524D"/>
    <w:rPr>
      <w:rFonts w:ascii="Calibri" w:eastAsiaTheme="majorEastAsia" w:hAnsi="Calibri" w:cstheme="majorBidi"/>
      <w:b/>
      <w:bCs/>
      <w:caps/>
      <w:color w:val="00BFD6"/>
      <w:sz w:val="24"/>
      <w:szCs w:val="26"/>
    </w:rPr>
  </w:style>
  <w:style w:type="character" w:customStyle="1" w:styleId="Heading4Char">
    <w:name w:val="Heading 4 Char"/>
    <w:aliases w:val="Sub heading 2 Char"/>
    <w:basedOn w:val="DefaultParagraphFont"/>
    <w:link w:val="Heading4"/>
    <w:uiPriority w:val="9"/>
    <w:rsid w:val="001A524D"/>
    <w:rPr>
      <w:rFonts w:ascii="Calibri" w:eastAsiaTheme="majorEastAsia" w:hAnsi="Calibri" w:cstheme="majorBidi"/>
      <w:bCs/>
      <w:color w:val="585961"/>
      <w:sz w:val="24"/>
      <w:szCs w:val="24"/>
    </w:rPr>
  </w:style>
  <w:style w:type="paragraph" w:customStyle="1" w:styleId="NormalExtraSpacing">
    <w:name w:val="Normal Extra Spacing"/>
    <w:basedOn w:val="Normal"/>
    <w:rsid w:val="007C0B5B"/>
    <w:pPr>
      <w:spacing w:after="80"/>
    </w:pPr>
  </w:style>
  <w:style w:type="numbering" w:customStyle="1" w:styleId="Bullets">
    <w:name w:val="Bullets"/>
    <w:uiPriority w:val="99"/>
    <w:rsid w:val="007966BF"/>
    <w:pPr>
      <w:numPr>
        <w:numId w:val="1"/>
      </w:numPr>
    </w:pPr>
  </w:style>
  <w:style w:type="paragraph" w:styleId="ListBullet">
    <w:name w:val="List Bullet"/>
    <w:basedOn w:val="Normal"/>
    <w:qFormat/>
    <w:rsid w:val="00A46DE0"/>
    <w:pPr>
      <w:numPr>
        <w:numId w:val="12"/>
      </w:numPr>
      <w:tabs>
        <w:tab w:val="clear" w:pos="113"/>
      </w:tabs>
      <w:ind w:left="284" w:hanging="284"/>
      <w:contextualSpacing/>
    </w:pPr>
    <w:rPr>
      <w:rFonts w:cs="Calibri"/>
      <w:sz w:val="18"/>
      <w:szCs w:val="20"/>
      <w:lang w:val="en-AU"/>
    </w:rPr>
  </w:style>
  <w:style w:type="character" w:styleId="Hyperlink">
    <w:name w:val="Hyperlink"/>
    <w:basedOn w:val="DefaultParagraphFont"/>
    <w:uiPriority w:val="99"/>
    <w:rsid w:val="00141537"/>
    <w:rPr>
      <w:color w:val="003D79" w:themeColor="hyperlink"/>
      <w:u w:val="single"/>
    </w:rPr>
  </w:style>
  <w:style w:type="paragraph" w:customStyle="1" w:styleId="CoverTitle">
    <w:name w:val="Cover Title"/>
    <w:rsid w:val="00E04D60"/>
    <w:pPr>
      <w:spacing w:line="600" w:lineRule="atLeast"/>
    </w:pPr>
    <w:rPr>
      <w:rFonts w:ascii="Calibri" w:hAnsi="Calibri" w:cs="Tahoma"/>
      <w:b/>
      <w:color w:val="003D79" w:themeColor="background2"/>
      <w:sz w:val="56"/>
      <w:szCs w:val="16"/>
    </w:rPr>
  </w:style>
  <w:style w:type="paragraph" w:customStyle="1" w:styleId="CoverSubtitle">
    <w:name w:val="Cover Subtitle"/>
    <w:basedOn w:val="CoverTitle"/>
    <w:next w:val="Normal"/>
    <w:qFormat/>
    <w:rsid w:val="008953E6"/>
    <w:pPr>
      <w:spacing w:before="360" w:after="120" w:line="240" w:lineRule="auto"/>
    </w:pPr>
    <w:rPr>
      <w:b w:val="0"/>
      <w:sz w:val="32"/>
    </w:rPr>
  </w:style>
  <w:style w:type="paragraph" w:customStyle="1" w:styleId="PageNumber">
    <w:name w:val="PageNumber"/>
    <w:basedOn w:val="Normal"/>
    <w:rsid w:val="00721466"/>
    <w:pPr>
      <w:spacing w:line="220" w:lineRule="atLeast"/>
      <w:jc w:val="right"/>
    </w:pPr>
    <w:rPr>
      <w:color w:val="003D79"/>
    </w:rPr>
  </w:style>
  <w:style w:type="paragraph" w:styleId="TOCHeading">
    <w:name w:val="TOC Heading"/>
    <w:next w:val="Normal"/>
    <w:uiPriority w:val="39"/>
    <w:unhideWhenUsed/>
    <w:rsid w:val="00BA7860"/>
    <w:pPr>
      <w:spacing w:line="600" w:lineRule="atLeast"/>
    </w:pPr>
    <w:rPr>
      <w:rFonts w:ascii="Calibri" w:hAnsi="Calibri" w:cs="Tahoma"/>
      <w:b/>
      <w:color w:val="003D79" w:themeColor="background2"/>
      <w:sz w:val="3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1A524D"/>
    <w:rPr>
      <w:rFonts w:ascii="Calibri" w:eastAsiaTheme="majorEastAsia" w:hAnsi="Calibri" w:cstheme="majorBidi"/>
      <w:bCs/>
      <w:color w:val="585961"/>
      <w:sz w:val="24"/>
      <w:szCs w:val="24"/>
    </w:rPr>
  </w:style>
  <w:style w:type="numbering" w:customStyle="1" w:styleId="HeadingNumbers">
    <w:name w:val="HeadingNumbers"/>
    <w:uiPriority w:val="99"/>
    <w:rsid w:val="00F169F2"/>
    <w:pPr>
      <w:numPr>
        <w:numId w:val="2"/>
      </w:numPr>
    </w:pPr>
  </w:style>
  <w:style w:type="paragraph" w:styleId="ListBullet2">
    <w:name w:val="List Bullet 2"/>
    <w:basedOn w:val="Normal"/>
    <w:qFormat/>
    <w:rsid w:val="0021644D"/>
    <w:pPr>
      <w:numPr>
        <w:ilvl w:val="1"/>
        <w:numId w:val="12"/>
      </w:numPr>
      <w:tabs>
        <w:tab w:val="clear" w:pos="227"/>
      </w:tabs>
      <w:spacing w:before="60" w:after="60"/>
      <w:ind w:left="567" w:hanging="283"/>
      <w:contextualSpacing/>
    </w:pPr>
    <w:rPr>
      <w:sz w:val="18"/>
    </w:rPr>
  </w:style>
  <w:style w:type="paragraph" w:customStyle="1" w:styleId="BulletIndent2">
    <w:name w:val="BulletIndent2"/>
    <w:basedOn w:val="Normal"/>
    <w:rsid w:val="00145EBE"/>
    <w:pPr>
      <w:numPr>
        <w:numId w:val="7"/>
      </w:numPr>
      <w:tabs>
        <w:tab w:val="clear" w:pos="680"/>
      </w:tabs>
      <w:spacing w:before="60" w:after="60"/>
      <w:ind w:left="851" w:hanging="284"/>
    </w:pPr>
  </w:style>
  <w:style w:type="paragraph" w:customStyle="1" w:styleId="BulletIndent3">
    <w:name w:val="BulletIndent3"/>
    <w:basedOn w:val="Normal"/>
    <w:rsid w:val="00F169F2"/>
    <w:pPr>
      <w:numPr>
        <w:numId w:val="8"/>
      </w:numPr>
    </w:pPr>
  </w:style>
  <w:style w:type="paragraph" w:customStyle="1" w:styleId="BulletIndent4">
    <w:name w:val="BulletIndent4"/>
    <w:basedOn w:val="Normal"/>
    <w:rsid w:val="00F169F2"/>
    <w:pPr>
      <w:numPr>
        <w:numId w:val="9"/>
      </w:numPr>
    </w:pPr>
  </w:style>
  <w:style w:type="paragraph" w:customStyle="1" w:styleId="BulletIndent5">
    <w:name w:val="BulletIndent5"/>
    <w:basedOn w:val="Normal"/>
    <w:rsid w:val="00F169F2"/>
    <w:pPr>
      <w:numPr>
        <w:numId w:val="11"/>
      </w:numPr>
    </w:pPr>
  </w:style>
  <w:style w:type="paragraph" w:customStyle="1" w:styleId="SubBulletIndent2">
    <w:name w:val="SubBulletIndent2"/>
    <w:basedOn w:val="NormalExtraSpacing"/>
    <w:qFormat/>
    <w:rsid w:val="00145EBE"/>
    <w:pPr>
      <w:numPr>
        <w:ilvl w:val="1"/>
        <w:numId w:val="7"/>
      </w:numPr>
      <w:tabs>
        <w:tab w:val="clear" w:pos="794"/>
      </w:tabs>
      <w:spacing w:before="60" w:after="60"/>
      <w:ind w:left="1134" w:hanging="283"/>
    </w:pPr>
  </w:style>
  <w:style w:type="paragraph" w:customStyle="1" w:styleId="SubBulletIndent3">
    <w:name w:val="SubBulletIndent3"/>
    <w:basedOn w:val="NormalExtraSpacing"/>
    <w:rsid w:val="00F169F2"/>
    <w:pPr>
      <w:numPr>
        <w:ilvl w:val="1"/>
        <w:numId w:val="8"/>
      </w:numPr>
    </w:pPr>
  </w:style>
  <w:style w:type="paragraph" w:customStyle="1" w:styleId="TableSubheading">
    <w:name w:val="Table Subheading"/>
    <w:basedOn w:val="Tableheader"/>
    <w:rsid w:val="001A524D"/>
    <w:pPr>
      <w:numPr>
        <w:numId w:val="32"/>
      </w:numPr>
    </w:pPr>
    <w:rPr>
      <w:bCs/>
      <w:color w:val="585961"/>
    </w:rPr>
  </w:style>
  <w:style w:type="paragraph" w:styleId="ListNumber">
    <w:name w:val="List Number"/>
    <w:basedOn w:val="Normal"/>
    <w:qFormat/>
    <w:rsid w:val="00D62A46"/>
    <w:pPr>
      <w:numPr>
        <w:numId w:val="13"/>
      </w:numPr>
    </w:pPr>
  </w:style>
  <w:style w:type="paragraph" w:styleId="ListNumber2">
    <w:name w:val="List Number 2"/>
    <w:basedOn w:val="Normal"/>
    <w:qFormat/>
    <w:rsid w:val="00D62A46"/>
    <w:pPr>
      <w:numPr>
        <w:ilvl w:val="1"/>
        <w:numId w:val="13"/>
      </w:numPr>
    </w:pPr>
  </w:style>
  <w:style w:type="numbering" w:customStyle="1" w:styleId="BulletsIndent2">
    <w:name w:val="BulletsIndent2"/>
    <w:uiPriority w:val="99"/>
    <w:rsid w:val="00F169F2"/>
    <w:pPr>
      <w:numPr>
        <w:numId w:val="3"/>
      </w:numPr>
    </w:pPr>
  </w:style>
  <w:style w:type="numbering" w:customStyle="1" w:styleId="BulletsIndent3">
    <w:name w:val="BulletsIndent3"/>
    <w:uiPriority w:val="99"/>
    <w:rsid w:val="00F169F2"/>
    <w:pPr>
      <w:numPr>
        <w:numId w:val="4"/>
      </w:numPr>
    </w:pPr>
  </w:style>
  <w:style w:type="numbering" w:customStyle="1" w:styleId="BulletsIndent4">
    <w:name w:val="BulletsIndent4"/>
    <w:uiPriority w:val="99"/>
    <w:rsid w:val="00F169F2"/>
    <w:pPr>
      <w:numPr>
        <w:numId w:val="5"/>
      </w:numPr>
    </w:pPr>
  </w:style>
  <w:style w:type="numbering" w:customStyle="1" w:styleId="BulletsIndent5">
    <w:name w:val="BulletsIndent5"/>
    <w:uiPriority w:val="99"/>
    <w:rsid w:val="00F169F2"/>
    <w:pPr>
      <w:numPr>
        <w:numId w:val="6"/>
      </w:numPr>
    </w:pPr>
  </w:style>
  <w:style w:type="numbering" w:customStyle="1" w:styleId="Numbers">
    <w:name w:val="Numbers"/>
    <w:uiPriority w:val="99"/>
    <w:rsid w:val="00D62A46"/>
    <w:pPr>
      <w:numPr>
        <w:numId w:val="13"/>
      </w:numPr>
    </w:pPr>
  </w:style>
  <w:style w:type="paragraph" w:styleId="TOC1">
    <w:name w:val="toc 1"/>
    <w:basedOn w:val="Normal"/>
    <w:next w:val="Normal"/>
    <w:uiPriority w:val="39"/>
    <w:rsid w:val="00D957E1"/>
    <w:pPr>
      <w:spacing w:after="100"/>
    </w:pPr>
    <w:rPr>
      <w:b/>
      <w:color w:val="003D79" w:themeColor="accent1"/>
    </w:rPr>
  </w:style>
  <w:style w:type="paragraph" w:styleId="TOC2">
    <w:name w:val="toc 2"/>
    <w:basedOn w:val="Normal"/>
    <w:next w:val="Normal"/>
    <w:uiPriority w:val="39"/>
    <w:rsid w:val="00BF06A3"/>
    <w:pPr>
      <w:spacing w:before="60" w:after="60"/>
    </w:pPr>
    <w:rPr>
      <w:color w:val="003D79" w:themeColor="accent1"/>
    </w:rPr>
  </w:style>
  <w:style w:type="paragraph" w:styleId="TOC3">
    <w:name w:val="toc 3"/>
    <w:basedOn w:val="Normal"/>
    <w:next w:val="Normal"/>
    <w:uiPriority w:val="39"/>
    <w:rsid w:val="00BF06A3"/>
    <w:pPr>
      <w:tabs>
        <w:tab w:val="left" w:pos="675"/>
        <w:tab w:val="left" w:pos="1100"/>
        <w:tab w:val="right" w:pos="9629"/>
      </w:tabs>
      <w:spacing w:before="60" w:after="60"/>
      <w:contextualSpacing/>
    </w:pPr>
  </w:style>
  <w:style w:type="paragraph" w:styleId="Header">
    <w:name w:val="header"/>
    <w:basedOn w:val="Normal"/>
    <w:link w:val="HeaderChar"/>
    <w:rsid w:val="00E04D60"/>
    <w:pPr>
      <w:tabs>
        <w:tab w:val="center" w:pos="4513"/>
        <w:tab w:val="right" w:pos="9026"/>
      </w:tabs>
      <w:spacing w:line="320" w:lineRule="atLeast"/>
    </w:pPr>
    <w:rPr>
      <w:b/>
      <w:color w:val="003D79" w:themeColor="accent1"/>
      <w:sz w:val="28"/>
    </w:rPr>
  </w:style>
  <w:style w:type="character" w:customStyle="1" w:styleId="HeaderChar">
    <w:name w:val="Header Char"/>
    <w:basedOn w:val="DefaultParagraphFont"/>
    <w:link w:val="Header"/>
    <w:rsid w:val="00E04D60"/>
    <w:rPr>
      <w:rFonts w:ascii="Calibri" w:hAnsi="Calibri"/>
      <w:b/>
      <w:color w:val="003D79" w:themeColor="accent1"/>
      <w:sz w:val="28"/>
      <w:szCs w:val="24"/>
    </w:rPr>
  </w:style>
  <w:style w:type="paragraph" w:customStyle="1" w:styleId="Website">
    <w:name w:val="Website"/>
    <w:basedOn w:val="Normal"/>
    <w:rsid w:val="00ED6282"/>
    <w:pPr>
      <w:spacing w:line="320" w:lineRule="atLeast"/>
    </w:pPr>
    <w:rPr>
      <w:color w:val="569BBE" w:themeColor="accent2"/>
      <w:sz w:val="28"/>
    </w:rPr>
  </w:style>
  <w:style w:type="paragraph" w:styleId="ListNumber3">
    <w:name w:val="List Number 3"/>
    <w:basedOn w:val="Normal"/>
    <w:qFormat/>
    <w:rsid w:val="00D62A46"/>
    <w:pPr>
      <w:numPr>
        <w:ilvl w:val="2"/>
        <w:numId w:val="13"/>
      </w:numPr>
    </w:pPr>
  </w:style>
  <w:style w:type="paragraph" w:customStyle="1" w:styleId="CoverAddress">
    <w:name w:val="Cover Address"/>
    <w:rsid w:val="00855DC9"/>
    <w:pPr>
      <w:spacing w:line="220" w:lineRule="atLeast"/>
    </w:pPr>
    <w:rPr>
      <w:rFonts w:ascii="Calibri" w:hAnsi="Calibri"/>
      <w:color w:val="003D79"/>
      <w:sz w:val="18"/>
      <w:szCs w:val="14"/>
    </w:rPr>
  </w:style>
  <w:style w:type="paragraph" w:customStyle="1" w:styleId="RefNumber">
    <w:name w:val="RefNumber"/>
    <w:basedOn w:val="Footer"/>
    <w:rsid w:val="00BF6ADB"/>
  </w:style>
  <w:style w:type="paragraph" w:customStyle="1" w:styleId="DocumentName">
    <w:name w:val="Document Name"/>
    <w:basedOn w:val="Normal"/>
    <w:rsid w:val="00BF6ADB"/>
    <w:pPr>
      <w:spacing w:line="220" w:lineRule="atLeast"/>
    </w:pPr>
    <w:rPr>
      <w:b/>
      <w:noProof/>
      <w:color w:val="003D79"/>
      <w:lang w:val="en-AU" w:eastAsia="en-AU"/>
    </w:rPr>
  </w:style>
  <w:style w:type="paragraph" w:customStyle="1" w:styleId="Paragraph-afterheading">
    <w:name w:val="Paragraph-after heading"/>
    <w:basedOn w:val="Normal"/>
    <w:qFormat/>
    <w:rsid w:val="00A46DE0"/>
    <w:pPr>
      <w:ind w:left="567"/>
    </w:pPr>
  </w:style>
  <w:style w:type="paragraph" w:customStyle="1" w:styleId="NormalIndent4">
    <w:name w:val="NormalIndent4"/>
    <w:basedOn w:val="Normal"/>
    <w:rsid w:val="00467AA6"/>
    <w:pPr>
      <w:ind w:left="1021"/>
    </w:pPr>
  </w:style>
  <w:style w:type="paragraph" w:customStyle="1" w:styleId="NormalIndent3">
    <w:name w:val="NormalIndent3"/>
    <w:basedOn w:val="Normal"/>
    <w:rsid w:val="00467AA6"/>
    <w:pPr>
      <w:ind w:left="794"/>
    </w:pPr>
  </w:style>
  <w:style w:type="paragraph" w:customStyle="1" w:styleId="NormalIndent5">
    <w:name w:val="NormalIndent5"/>
    <w:basedOn w:val="Normal"/>
    <w:rsid w:val="00467AA6"/>
    <w:pPr>
      <w:ind w:left="1247"/>
    </w:pPr>
  </w:style>
  <w:style w:type="paragraph" w:customStyle="1" w:styleId="TableHeading">
    <w:name w:val="Table Heading"/>
    <w:basedOn w:val="Normal"/>
    <w:uiPriority w:val="99"/>
    <w:rsid w:val="0047110C"/>
    <w:pPr>
      <w:spacing w:line="220" w:lineRule="atLeast"/>
    </w:pPr>
    <w:rPr>
      <w:b/>
      <w:color w:val="FFFFFF" w:themeColor="text2"/>
    </w:rPr>
  </w:style>
  <w:style w:type="table" w:customStyle="1" w:styleId="TableUGL">
    <w:name w:val="Table_UGL"/>
    <w:basedOn w:val="TableNormal"/>
    <w:uiPriority w:val="99"/>
    <w:rsid w:val="00FF0B6F"/>
    <w:rPr>
      <w:rFonts w:ascii="Calibri" w:hAnsi="Calibri"/>
    </w:rPr>
    <w:tblPr>
      <w:tblBorders>
        <w:bottom w:val="single" w:sz="4" w:space="0" w:color="auto"/>
        <w:insideH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color w:val="003D79" w:themeColor="background2"/>
      </w:rPr>
      <w:tblPr/>
      <w:tcPr>
        <w:tcBorders>
          <w:top w:val="single" w:sz="4" w:space="0" w:color="003D79" w:themeColor="background2"/>
          <w:left w:val="single" w:sz="4" w:space="0" w:color="003D79" w:themeColor="background2"/>
          <w:bottom w:val="single" w:sz="4" w:space="0" w:color="003D79" w:themeColor="background2"/>
          <w:right w:val="single" w:sz="4" w:space="0" w:color="003D79" w:themeColor="background2"/>
          <w:insideH w:val="single" w:sz="4" w:space="0" w:color="003D79" w:themeColor="background2"/>
          <w:insideV w:val="single" w:sz="4" w:space="0" w:color="003D79" w:themeColor="background2"/>
          <w:tl2br w:val="nil"/>
          <w:tr2bl w:val="nil"/>
        </w:tcBorders>
        <w:shd w:val="clear" w:color="auto" w:fill="003D79" w:themeFill="background2"/>
      </w:tcPr>
    </w:tblStylePr>
  </w:style>
  <w:style w:type="table" w:customStyle="1" w:styleId="TableGreyShading">
    <w:name w:val="Table_GreyShading"/>
    <w:basedOn w:val="TableNormal"/>
    <w:uiPriority w:val="99"/>
    <w:rsid w:val="0037554A"/>
    <w:tblPr>
      <w:tblStyleRowBandSize w:val="1"/>
    </w:tblPr>
    <w:tblStylePr w:type="firstRow"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  <w:shd w:val="clear" w:color="auto" w:fill="D3D4D5" w:themeFill="accent3" w:themeFillTint="66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4D5" w:themeFill="accent3" w:themeFillTint="66"/>
      </w:tcPr>
    </w:tblStylePr>
  </w:style>
  <w:style w:type="numbering" w:customStyle="1" w:styleId="TableBullets">
    <w:name w:val="Table Bullets"/>
    <w:uiPriority w:val="99"/>
    <w:rsid w:val="0037554A"/>
    <w:pPr>
      <w:numPr>
        <w:numId w:val="14"/>
      </w:numPr>
    </w:pPr>
  </w:style>
  <w:style w:type="character" w:styleId="PlaceholderText">
    <w:name w:val="Placeholder Text"/>
    <w:basedOn w:val="DefaultParagraphFont"/>
    <w:uiPriority w:val="99"/>
    <w:semiHidden/>
    <w:rsid w:val="00265A2D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5B39F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B39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B39F3"/>
    <w:rPr>
      <w:rFonts w:ascii="Calibri" w:hAnsi="Calibri"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B3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B39F3"/>
    <w:rPr>
      <w:rFonts w:ascii="Calibri" w:hAnsi="Calibri"/>
      <w:b/>
      <w:bCs/>
      <w:color w:val="000000" w:themeColor="text1"/>
    </w:rPr>
  </w:style>
  <w:style w:type="paragraph" w:customStyle="1" w:styleId="BodyText12ptafter">
    <w:name w:val="Body Text 12pt after"/>
    <w:basedOn w:val="BodyText"/>
    <w:uiPriority w:val="99"/>
    <w:qFormat/>
    <w:rsid w:val="006F5801"/>
    <w:pPr>
      <w:jc w:val="both"/>
    </w:pPr>
    <w:rPr>
      <w:rFonts w:eastAsia="Arial"/>
      <w:color w:val="auto"/>
      <w:szCs w:val="22"/>
      <w:lang w:val="en-AU" w:eastAsia="en-US"/>
    </w:rPr>
  </w:style>
  <w:style w:type="paragraph" w:styleId="BodyText">
    <w:name w:val="Body Text"/>
    <w:basedOn w:val="Normal"/>
    <w:link w:val="BodyTextChar"/>
    <w:semiHidden/>
    <w:unhideWhenUsed/>
    <w:rsid w:val="007506DF"/>
  </w:style>
  <w:style w:type="character" w:customStyle="1" w:styleId="BodyTextChar">
    <w:name w:val="Body Text Char"/>
    <w:basedOn w:val="DefaultParagraphFont"/>
    <w:link w:val="BodyText"/>
    <w:semiHidden/>
    <w:rsid w:val="007506DF"/>
    <w:rPr>
      <w:rFonts w:ascii="Calibri" w:hAnsi="Calibri"/>
      <w:color w:val="000000" w:themeColor="text1"/>
      <w:szCs w:val="24"/>
    </w:rPr>
  </w:style>
  <w:style w:type="paragraph" w:customStyle="1" w:styleId="TableHeaderTop">
    <w:name w:val="Table Header Top"/>
    <w:basedOn w:val="Normal"/>
    <w:next w:val="Normal"/>
    <w:rsid w:val="007506DF"/>
    <w:pPr>
      <w:keepNext/>
      <w:keepLines/>
      <w:spacing w:before="60" w:after="60"/>
      <w:jc w:val="center"/>
    </w:pPr>
    <w:rPr>
      <w:rFonts w:ascii="Arial" w:eastAsia="Calibri" w:hAnsi="Arial"/>
      <w:b/>
      <w:color w:val="FFFFFF"/>
      <w:szCs w:val="22"/>
      <w:lang w:val="en-AU" w:eastAsia="en-US"/>
    </w:rPr>
  </w:style>
  <w:style w:type="paragraph" w:customStyle="1" w:styleId="Bullet2">
    <w:name w:val="Bullet 2"/>
    <w:basedOn w:val="Normal"/>
    <w:qFormat/>
    <w:rsid w:val="00A46DE0"/>
    <w:pPr>
      <w:numPr>
        <w:ilvl w:val="1"/>
        <w:numId w:val="15"/>
      </w:numPr>
      <w:spacing w:line="220" w:lineRule="exact"/>
      <w:ind w:left="598" w:hanging="314"/>
    </w:pPr>
    <w:rPr>
      <w:rFonts w:eastAsiaTheme="minorHAnsi" w:cs="Arial"/>
      <w:color w:val="auto"/>
      <w:szCs w:val="20"/>
      <w:lang w:eastAsia="en-US"/>
    </w:rPr>
  </w:style>
  <w:style w:type="paragraph" w:customStyle="1" w:styleId="Bullet3">
    <w:name w:val="Bullet 3"/>
    <w:basedOn w:val="Bullet2"/>
    <w:rsid w:val="009B687F"/>
    <w:pPr>
      <w:ind w:left="1134"/>
    </w:pPr>
  </w:style>
  <w:style w:type="numbering" w:customStyle="1" w:styleId="AureconBullets">
    <w:name w:val="Aurecon Bullets"/>
    <w:uiPriority w:val="99"/>
    <w:rsid w:val="00E703D5"/>
    <w:pPr>
      <w:numPr>
        <w:numId w:val="15"/>
      </w:numPr>
    </w:pPr>
  </w:style>
  <w:style w:type="numbering" w:customStyle="1" w:styleId="AureconHeadings">
    <w:name w:val="Aurecon Headings"/>
    <w:uiPriority w:val="99"/>
    <w:rsid w:val="006E2B09"/>
    <w:pPr>
      <w:numPr>
        <w:numId w:val="19"/>
      </w:numPr>
    </w:pPr>
  </w:style>
  <w:style w:type="paragraph" w:customStyle="1" w:styleId="TableParagraph">
    <w:name w:val="Table Paragraph"/>
    <w:qFormat/>
    <w:rsid w:val="00797352"/>
    <w:pPr>
      <w:spacing w:before="120" w:after="120"/>
    </w:pPr>
    <w:rPr>
      <w:rFonts w:ascii="Calibri" w:eastAsiaTheme="minorHAnsi" w:hAnsi="Calibri" w:cstheme="minorBidi"/>
      <w:szCs w:val="22"/>
      <w:lang w:val="en-AU" w:eastAsia="en-US"/>
    </w:rPr>
  </w:style>
  <w:style w:type="paragraph" w:customStyle="1" w:styleId="Default">
    <w:name w:val="Default"/>
    <w:rsid w:val="006E2B0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AU"/>
    </w:rPr>
  </w:style>
  <w:style w:type="numbering" w:customStyle="1" w:styleId="AureconNumberList">
    <w:name w:val="Aurecon Number List"/>
    <w:uiPriority w:val="99"/>
    <w:rsid w:val="00B2710A"/>
    <w:pPr>
      <w:numPr>
        <w:numId w:val="16"/>
      </w:numPr>
    </w:pPr>
  </w:style>
  <w:style w:type="paragraph" w:customStyle="1" w:styleId="Numbera">
    <w:name w:val="Number a)"/>
    <w:basedOn w:val="BodyText"/>
    <w:rsid w:val="00B2710A"/>
    <w:pPr>
      <w:numPr>
        <w:numId w:val="16"/>
      </w:numPr>
      <w:spacing w:line="220" w:lineRule="atLeast"/>
    </w:pPr>
    <w:rPr>
      <w:rFonts w:ascii="Arial" w:eastAsiaTheme="minorHAnsi" w:hAnsi="Arial" w:cs="Arial"/>
      <w:color w:val="auto"/>
      <w:szCs w:val="20"/>
      <w:lang w:eastAsia="en-US"/>
    </w:rPr>
  </w:style>
  <w:style w:type="paragraph" w:customStyle="1" w:styleId="Numberi">
    <w:name w:val="Number i)"/>
    <w:basedOn w:val="BodyText"/>
    <w:rsid w:val="00B2710A"/>
    <w:pPr>
      <w:numPr>
        <w:ilvl w:val="1"/>
        <w:numId w:val="16"/>
      </w:numPr>
      <w:spacing w:line="220" w:lineRule="atLeast"/>
    </w:pPr>
    <w:rPr>
      <w:rFonts w:ascii="Arial" w:eastAsiaTheme="minorHAnsi" w:hAnsi="Arial" w:cs="Arial"/>
      <w:color w:val="auto"/>
      <w:szCs w:val="20"/>
      <w:lang w:eastAsia="en-US"/>
    </w:rPr>
  </w:style>
  <w:style w:type="paragraph" w:styleId="ListParagraph">
    <w:name w:val="List Paragraph"/>
    <w:basedOn w:val="Normal"/>
    <w:uiPriority w:val="34"/>
    <w:rsid w:val="001A524D"/>
    <w:pPr>
      <w:numPr>
        <w:ilvl w:val="1"/>
        <w:numId w:val="27"/>
      </w:numPr>
      <w:contextualSpacing/>
    </w:pPr>
  </w:style>
  <w:style w:type="paragraph" w:styleId="ListBullet3">
    <w:name w:val="List Bullet 3"/>
    <w:basedOn w:val="Normal"/>
    <w:semiHidden/>
    <w:unhideWhenUsed/>
    <w:rsid w:val="00D66891"/>
    <w:pPr>
      <w:numPr>
        <w:numId w:val="17"/>
      </w:numPr>
      <w:contextualSpacing/>
    </w:pPr>
  </w:style>
  <w:style w:type="paragraph" w:styleId="ListBullet4">
    <w:name w:val="List Bullet 4"/>
    <w:basedOn w:val="Normal"/>
    <w:semiHidden/>
    <w:unhideWhenUsed/>
    <w:rsid w:val="00D66891"/>
    <w:pPr>
      <w:numPr>
        <w:numId w:val="18"/>
      </w:numPr>
      <w:contextualSpacing/>
    </w:pPr>
  </w:style>
  <w:style w:type="paragraph" w:customStyle="1" w:styleId="Style10ptJustified">
    <w:name w:val="Style 10 pt Justified"/>
    <w:basedOn w:val="Normal"/>
    <w:rsid w:val="00D66891"/>
    <w:pPr>
      <w:ind w:left="810"/>
      <w:jc w:val="both"/>
    </w:pPr>
    <w:rPr>
      <w:rFonts w:ascii="Arial" w:hAnsi="Arial"/>
      <w:color w:val="auto"/>
      <w:sz w:val="18"/>
      <w:szCs w:val="20"/>
      <w:lang w:val="en-US" w:eastAsia="en-US"/>
    </w:rPr>
  </w:style>
  <w:style w:type="paragraph" w:styleId="Caption">
    <w:name w:val="caption"/>
    <w:basedOn w:val="Normal"/>
    <w:next w:val="BodyText"/>
    <w:uiPriority w:val="35"/>
    <w:rsid w:val="00681007"/>
    <w:pPr>
      <w:tabs>
        <w:tab w:val="left" w:pos="1021"/>
      </w:tabs>
      <w:ind w:left="1022" w:hanging="1022"/>
    </w:pPr>
    <w:rPr>
      <w:rFonts w:ascii="Arial" w:eastAsiaTheme="minorHAnsi" w:hAnsi="Arial" w:cs="Arial"/>
      <w:b/>
      <w:bCs/>
      <w:color w:val="569BBE" w:themeColor="accent2"/>
      <w:sz w:val="16"/>
      <w:szCs w:val="18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81007"/>
    <w:pPr>
      <w:spacing w:line="480" w:lineRule="auto"/>
      <w:ind w:left="283"/>
    </w:pPr>
    <w:rPr>
      <w:rFonts w:ascii="Arial" w:eastAsiaTheme="minorHAnsi" w:hAnsi="Arial" w:cs="Arial"/>
      <w:color w:val="auto"/>
      <w:szCs w:val="20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81007"/>
    <w:rPr>
      <w:rFonts w:ascii="Arial" w:eastAsiaTheme="minorHAnsi" w:hAnsi="Arial" w:cs="Arial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D420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semiHidden/>
    <w:unhideWhenUsed/>
    <w:rsid w:val="00CD420E"/>
    <w:rPr>
      <w:color w:val="569BBE" w:themeColor="followedHyperlink"/>
      <w:u w:val="single"/>
    </w:rPr>
  </w:style>
  <w:style w:type="paragraph" w:customStyle="1" w:styleId="TableBullet">
    <w:name w:val="Table Bullet"/>
    <w:basedOn w:val="ListBullet"/>
    <w:qFormat/>
    <w:rsid w:val="00435BE7"/>
    <w:rPr>
      <w:sz w:val="20"/>
    </w:rPr>
  </w:style>
  <w:style w:type="table" w:customStyle="1" w:styleId="TableGrid1">
    <w:name w:val="Table Grid1"/>
    <w:basedOn w:val="TableNormal"/>
    <w:next w:val="TableGrid"/>
    <w:uiPriority w:val="59"/>
    <w:rsid w:val="003B73A2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uiPriority w:val="31"/>
    <w:qFormat/>
    <w:rsid w:val="003B73A2"/>
    <w:rPr>
      <w:rFonts w:eastAsiaTheme="minorEastAsia"/>
      <w:sz w:val="16"/>
      <w:szCs w:val="16"/>
    </w:rPr>
  </w:style>
  <w:style w:type="paragraph" w:customStyle="1" w:styleId="Tableheader">
    <w:name w:val="Table header"/>
    <w:basedOn w:val="Normal"/>
    <w:link w:val="TableheaderChar"/>
    <w:qFormat/>
    <w:rsid w:val="001A524D"/>
    <w:rPr>
      <w:rFonts w:eastAsia="Calibri" w:cs="Arial"/>
      <w:b/>
      <w:color w:val="FFFFFF" w:themeColor="text2"/>
      <w:sz w:val="22"/>
      <w:szCs w:val="20"/>
      <w:lang w:val="en-AU" w:eastAsia="en-US"/>
    </w:rPr>
  </w:style>
  <w:style w:type="character" w:customStyle="1" w:styleId="TableheaderChar">
    <w:name w:val="Table header Char"/>
    <w:link w:val="Tableheader"/>
    <w:rsid w:val="001A524D"/>
    <w:rPr>
      <w:rFonts w:ascii="Calibri" w:eastAsia="Calibri" w:hAnsi="Calibri" w:cs="Arial"/>
      <w:b/>
      <w:color w:val="FFFFFF" w:themeColor="text2"/>
      <w:sz w:val="22"/>
      <w:lang w:val="en-AU" w:eastAsia="en-US"/>
    </w:rPr>
  </w:style>
  <w:style w:type="paragraph" w:customStyle="1" w:styleId="tabletext">
    <w:name w:val="table text"/>
    <w:basedOn w:val="Normal"/>
    <w:autoRedefine/>
    <w:qFormat/>
    <w:rsid w:val="00C566BC"/>
    <w:pPr>
      <w:spacing w:before="60" w:after="0"/>
      <w:ind w:left="57"/>
    </w:pPr>
    <w:rPr>
      <w:rFonts w:cs="Arial"/>
      <w:noProof/>
      <w:color w:val="auto"/>
      <w:szCs w:val="22"/>
      <w:lang w:val="en-US" w:eastAsia="en-US"/>
    </w:rPr>
  </w:style>
  <w:style w:type="paragraph" w:customStyle="1" w:styleId="dotpoint-Boardpaper">
    <w:name w:val="dot point - Board paper"/>
    <w:basedOn w:val="Normal"/>
    <w:qFormat/>
    <w:rsid w:val="00306056"/>
    <w:pPr>
      <w:numPr>
        <w:numId w:val="25"/>
      </w:numPr>
      <w:spacing w:before="60" w:after="60"/>
      <w:ind w:left="448" w:hanging="425"/>
    </w:pPr>
    <w:rPr>
      <w:rFonts w:asciiTheme="minorHAnsi" w:hAnsiTheme="minorHAnsi" w:cs="Arial"/>
      <w:bCs/>
      <w:color w:val="auto"/>
      <w:sz w:val="22"/>
      <w:szCs w:val="22"/>
      <w:lang w:val="en-AU" w:eastAsia="en-US"/>
    </w:rPr>
  </w:style>
  <w:style w:type="paragraph" w:customStyle="1" w:styleId="tablesubheadings">
    <w:name w:val="table sub headings"/>
    <w:basedOn w:val="Tableheader"/>
    <w:next w:val="Normal"/>
    <w:qFormat/>
    <w:rsid w:val="001A524D"/>
    <w:pPr>
      <w:spacing w:before="60" w:after="60"/>
    </w:pPr>
    <w:rPr>
      <w:color w:val="58595B"/>
      <w:szCs w:val="18"/>
    </w:rPr>
  </w:style>
  <w:style w:type="paragraph" w:customStyle="1" w:styleId="numberinglevel1">
    <w:name w:val="numbering level 1"/>
    <w:basedOn w:val="Tableheader"/>
    <w:qFormat/>
    <w:rsid w:val="00306056"/>
    <w:rPr>
      <w:color w:val="58595B"/>
      <w:szCs w:val="18"/>
    </w:rPr>
  </w:style>
  <w:style w:type="paragraph" w:customStyle="1" w:styleId="numberinglevel2">
    <w:name w:val="numbering level 2"/>
    <w:basedOn w:val="numberinglevel1"/>
    <w:qFormat/>
    <w:rsid w:val="00306056"/>
    <w:pPr>
      <w:spacing w:before="0" w:after="0"/>
    </w:pPr>
  </w:style>
  <w:style w:type="paragraph" w:customStyle="1" w:styleId="Dotpoint">
    <w:name w:val="Dot point"/>
    <w:basedOn w:val="ListParagraph"/>
    <w:link w:val="DotpointChar"/>
    <w:qFormat/>
    <w:rsid w:val="001A524D"/>
    <w:pPr>
      <w:numPr>
        <w:ilvl w:val="0"/>
        <w:numId w:val="31"/>
      </w:numPr>
      <w:autoSpaceDE w:val="0"/>
      <w:autoSpaceDN w:val="0"/>
      <w:adjustRightInd w:val="0"/>
      <w:spacing w:before="60"/>
      <w:ind w:left="425" w:hanging="425"/>
      <w:contextualSpacing w:val="0"/>
    </w:pPr>
    <w:rPr>
      <w:rFonts w:eastAsia="Calibri" w:cs="Arial"/>
      <w:color w:val="auto"/>
      <w:sz w:val="22"/>
      <w:szCs w:val="22"/>
      <w:lang w:val="en-AU" w:eastAsia="en-AU"/>
    </w:rPr>
  </w:style>
  <w:style w:type="character" w:customStyle="1" w:styleId="DotpointChar">
    <w:name w:val="Dot point Char"/>
    <w:basedOn w:val="DefaultParagraphFont"/>
    <w:link w:val="Dotpoint"/>
    <w:rsid w:val="001A524D"/>
    <w:rPr>
      <w:rFonts w:ascii="Calibri" w:eastAsia="Calibri" w:hAnsi="Calibri" w:cs="Arial"/>
      <w:sz w:val="22"/>
      <w:szCs w:val="22"/>
      <w:lang w:val="en-AU" w:eastAsia="en-AU"/>
    </w:rPr>
  </w:style>
  <w:style w:type="paragraph" w:customStyle="1" w:styleId="Secondleveldotpoint">
    <w:name w:val="Second level dot point"/>
    <w:basedOn w:val="Dotpoint"/>
    <w:link w:val="SecondleveldotpointChar"/>
    <w:qFormat/>
    <w:rsid w:val="001A524D"/>
    <w:pPr>
      <w:numPr>
        <w:ilvl w:val="1"/>
      </w:numPr>
    </w:pPr>
  </w:style>
  <w:style w:type="character" w:customStyle="1" w:styleId="SecondleveldotpointChar">
    <w:name w:val="Second level dot point Char"/>
    <w:basedOn w:val="DotpointChar"/>
    <w:link w:val="Secondleveldotpoint"/>
    <w:rsid w:val="001A524D"/>
    <w:rPr>
      <w:rFonts w:ascii="Calibri" w:eastAsia="Calibri" w:hAnsi="Calibri" w:cs="Arial"/>
      <w:sz w:val="22"/>
      <w:szCs w:val="22"/>
      <w:lang w:val="en-AU" w:eastAsia="en-AU"/>
    </w:rPr>
  </w:style>
  <w:style w:type="paragraph" w:customStyle="1" w:styleId="Subheading3">
    <w:name w:val="Sub heading 3"/>
    <w:basedOn w:val="Heading4"/>
    <w:next w:val="Normal"/>
    <w:link w:val="Subheading3Char"/>
    <w:qFormat/>
    <w:rsid w:val="001A524D"/>
    <w:pPr>
      <w:keepLines w:val="0"/>
      <w:numPr>
        <w:ilvl w:val="0"/>
        <w:numId w:val="0"/>
      </w:numPr>
      <w:spacing w:after="60"/>
      <w:ind w:left="1728" w:hanging="648"/>
    </w:pPr>
    <w:rPr>
      <w:rFonts w:eastAsiaTheme="minorEastAsia" w:cstheme="minorBidi"/>
      <w:b/>
      <w:iCs/>
      <w:color w:val="58595B"/>
      <w:szCs w:val="28"/>
      <w:lang w:val="en-AU" w:eastAsia="en-AU"/>
    </w:rPr>
  </w:style>
  <w:style w:type="character" w:customStyle="1" w:styleId="Subheading3Char">
    <w:name w:val="Sub heading 3 Char"/>
    <w:basedOn w:val="DefaultParagraphFont"/>
    <w:link w:val="Subheading3"/>
    <w:rsid w:val="001A524D"/>
    <w:rPr>
      <w:rFonts w:ascii="Calibri" w:eastAsiaTheme="minorEastAsia" w:hAnsi="Calibri" w:cstheme="minorBidi"/>
      <w:b/>
      <w:bCs/>
      <w:color w:val="58595B"/>
      <w:sz w:val="22"/>
      <w:szCs w:val="28"/>
      <w:lang w:val="en-AU" w:eastAsia="en-AU"/>
    </w:rPr>
  </w:style>
  <w:style w:type="paragraph" w:customStyle="1" w:styleId="StyleHeading1JustifiedBefore6pt">
    <w:name w:val="Style Heading 1 + Justified Before:  6 pt"/>
    <w:basedOn w:val="Heading1"/>
    <w:rsid w:val="001A524D"/>
    <w:pPr>
      <w:spacing w:before="120"/>
      <w:jc w:val="both"/>
    </w:pPr>
    <w:rPr>
      <w:rFonts w:eastAsia="Times New Roman" w:cs="Times New Roman"/>
      <w:szCs w:val="20"/>
    </w:rPr>
  </w:style>
  <w:style w:type="paragraph" w:customStyle="1" w:styleId="11Heading2">
    <w:name w:val="1.1 Heading 2"/>
    <w:next w:val="Heading1"/>
    <w:rsid w:val="001A524D"/>
    <w:pPr>
      <w:spacing w:after="60"/>
    </w:pPr>
    <w:rPr>
      <w:rFonts w:ascii="Calibri" w:hAnsi="Calibri"/>
      <w:b/>
      <w:color w:val="00BFD6"/>
      <w:sz w:val="24"/>
    </w:rPr>
  </w:style>
  <w:style w:type="paragraph" w:customStyle="1" w:styleId="StyleHeading5Before0pt">
    <w:name w:val="Style Heading 5 + Before:  0 pt"/>
    <w:basedOn w:val="Heading5"/>
    <w:rsid w:val="001A524D"/>
    <w:pPr>
      <w:spacing w:before="0"/>
    </w:pPr>
    <w:rPr>
      <w:rFonts w:eastAsia="Times New Roman" w:cs="Times New Roman"/>
      <w:szCs w:val="20"/>
    </w:rPr>
  </w:style>
  <w:style w:type="paragraph" w:customStyle="1" w:styleId="Footer1">
    <w:name w:val="Footer 1"/>
    <w:basedOn w:val="Footer"/>
    <w:link w:val="Footer1Char"/>
    <w:rsid w:val="00C566BC"/>
    <w:pPr>
      <w:tabs>
        <w:tab w:val="clear" w:pos="4513"/>
        <w:tab w:val="clear" w:pos="9026"/>
        <w:tab w:val="center" w:pos="4320"/>
        <w:tab w:val="right" w:pos="8640"/>
      </w:tabs>
      <w:spacing w:before="0" w:after="0" w:line="240" w:lineRule="auto"/>
    </w:pPr>
    <w:rPr>
      <w:rFonts w:asciiTheme="minorHAnsi" w:hAnsiTheme="minorHAnsi"/>
      <w:b w:val="0"/>
      <w:color w:val="58595B"/>
      <w:sz w:val="16"/>
      <w:szCs w:val="18"/>
      <w:lang w:val="en-AU" w:eastAsia="en-US"/>
    </w:rPr>
  </w:style>
  <w:style w:type="character" w:customStyle="1" w:styleId="Footer1Char">
    <w:name w:val="Footer 1 Char"/>
    <w:basedOn w:val="FooterChar"/>
    <w:link w:val="Footer1"/>
    <w:rsid w:val="00C566BC"/>
    <w:rPr>
      <w:rFonts w:asciiTheme="minorHAnsi" w:hAnsiTheme="minorHAnsi"/>
      <w:b w:val="0"/>
      <w:color w:val="58595B"/>
      <w:sz w:val="16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becca.tait\Desktop\FORMATTING\TEMPLATES\0001-TEM-AD-0009_5%20Word%20Form%20Template.dotx" TargetMode="External"/></Relationships>
</file>

<file path=word/theme/theme1.xml><?xml version="1.0" encoding="utf-8"?>
<a:theme xmlns:a="http://schemas.openxmlformats.org/drawingml/2006/main" name="Office Theme">
  <a:themeElements>
    <a:clrScheme name="UGL Colours">
      <a:dk1>
        <a:srgbClr val="000000"/>
      </a:dk1>
      <a:lt1>
        <a:srgbClr val="008B98"/>
      </a:lt1>
      <a:dk2>
        <a:srgbClr val="FFFFFF"/>
      </a:dk2>
      <a:lt2>
        <a:srgbClr val="003D79"/>
      </a:lt2>
      <a:accent1>
        <a:srgbClr val="003D79"/>
      </a:accent1>
      <a:accent2>
        <a:srgbClr val="569BBE"/>
      </a:accent2>
      <a:accent3>
        <a:srgbClr val="929497"/>
      </a:accent3>
      <a:accent4>
        <a:srgbClr val="695688"/>
      </a:accent4>
      <a:accent5>
        <a:srgbClr val="008B98"/>
      </a:accent5>
      <a:accent6>
        <a:srgbClr val="6D84AD"/>
      </a:accent6>
      <a:hlink>
        <a:srgbClr val="003D79"/>
      </a:hlink>
      <a:folHlink>
        <a:srgbClr val="569BBE"/>
      </a:folHlink>
    </a:clrScheme>
    <a:fontScheme name="DTZ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41F583295DC24C8F7DCFC07E2DCE64" ma:contentTypeVersion="12" ma:contentTypeDescription="Create a new document." ma:contentTypeScope="" ma:versionID="7a3638588602a0311e2eac02fb33d13d">
  <xsd:schema xmlns:xsd="http://www.w3.org/2001/XMLSchema" xmlns:xs="http://www.w3.org/2001/XMLSchema" xmlns:p="http://schemas.microsoft.com/office/2006/metadata/properties" xmlns:ns1="http://schemas.microsoft.com/sharepoint/v3" xmlns:ns2="4f0077c1-4662-4b0a-9407-c9b682543f9e" xmlns:ns3="a5676ab2-01c0-4150-b4bf-781f353f5399" targetNamespace="http://schemas.microsoft.com/office/2006/metadata/properties" ma:root="true" ma:fieldsID="130f12cae2bd9403b466c9138695db8a" ns1:_="" ns2:_="" ns3:_="">
    <xsd:import namespace="http://schemas.microsoft.com/sharepoint/v3"/>
    <xsd:import namespace="4f0077c1-4662-4b0a-9407-c9b682543f9e"/>
    <xsd:import namespace="a5676ab2-01c0-4150-b4bf-781f353f53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077c1-4662-4b0a-9407-c9b682543f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6ab2-01c0-4150-b4bf-781f353f539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9000968-226E-42A5-8B34-6EE8F601D5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B21BB6-9908-4FA5-B071-7D3BDC5B29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0077c1-4662-4b0a-9407-c9b682543f9e"/>
    <ds:schemaRef ds:uri="a5676ab2-01c0-4150-b4bf-781f353f53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B287D5-6882-4302-A314-8918EDA59A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40AE8F-A74B-47AE-9821-E3D5B939888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0001-TEM-AD-0009_5 Word Form Template.dotx</Template>
  <TotalTime>27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Tait, Rebecca</dc:creator>
  <cp:keywords/>
  <dc:description/>
  <cp:lastModifiedBy>Craig Large</cp:lastModifiedBy>
  <cp:revision>14</cp:revision>
  <cp:lastPrinted>2023-08-21T05:44:00Z</cp:lastPrinted>
  <dcterms:created xsi:type="dcterms:W3CDTF">2023-08-21T05:43:00Z</dcterms:created>
  <dcterms:modified xsi:type="dcterms:W3CDTF">2025-09-22T05:11:00Z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0x0101003C41F583295DC24C8F7DCFC07E2DCE64</vt:lpwstr>
  </property>
  <property fmtid="{D5CDD505-2E9C-101B-9397-08002B2CF9AE}" pid="3" name="Capability Area">
    <vt:lpwstr>&lt;Empty&gt;</vt:lpwstr>
  </property>
  <property fmtid="{D5CDD505-2E9C-101B-9397-08002B2CF9AE}" pid="4" name="IsMyDocuments">
    <vt:bool>true</vt:bool>
  </property>
</Properties>
</file>