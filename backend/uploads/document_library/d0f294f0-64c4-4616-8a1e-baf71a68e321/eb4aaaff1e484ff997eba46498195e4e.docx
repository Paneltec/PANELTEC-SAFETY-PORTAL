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10" w:type="pct"/>
        <w:jc w:val="center"/>
        <w:tblBorders>
          <w:top w:val="single" w:sz="4" w:space="0" w:color="484A4C" w:themeColor="accent3" w:themeShade="80"/>
          <w:left w:val="single" w:sz="4" w:space="0" w:color="484A4C" w:themeColor="accent3" w:themeShade="80"/>
          <w:bottom w:val="single" w:sz="4" w:space="0" w:color="484A4C" w:themeColor="accent3" w:themeShade="80"/>
          <w:right w:val="single" w:sz="4" w:space="0" w:color="484A4C" w:themeColor="accent3" w:themeShade="80"/>
          <w:insideH w:val="single" w:sz="4" w:space="0" w:color="484A4C" w:themeColor="accent3" w:themeShade="80"/>
          <w:insideV w:val="single" w:sz="4" w:space="0" w:color="484A4C" w:themeColor="accent3" w:themeShade="8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4641"/>
        <w:gridCol w:w="512"/>
        <w:gridCol w:w="2965"/>
      </w:tblGrid>
      <w:tr w:rsidR="00516FCF" w:rsidRPr="00374514" w14:paraId="67F31BC0" w14:textId="77777777" w:rsidTr="007D2D15">
        <w:trPr>
          <w:jc w:val="center"/>
        </w:trPr>
        <w:tc>
          <w:tcPr>
            <w:tcW w:w="4990" w:type="pct"/>
            <w:gridSpan w:val="4"/>
            <w:shd w:val="clear" w:color="auto" w:fill="FF9900"/>
            <w:vAlign w:val="center"/>
          </w:tcPr>
          <w:p w14:paraId="129E8F7B" w14:textId="55B985B1" w:rsidR="00516FCF" w:rsidRPr="00374514" w:rsidRDefault="00611E51" w:rsidP="00E50B41">
            <w:pPr>
              <w:pStyle w:val="Tableheader"/>
              <w:ind w:left="57"/>
              <w:rPr>
                <w:rFonts w:cs="Calibri"/>
                <w:b w:val="0"/>
                <w:szCs w:val="22"/>
              </w:rPr>
            </w:pPr>
            <w:r>
              <w:rPr>
                <w:rFonts w:cs="Calibri"/>
                <w:szCs w:val="22"/>
              </w:rPr>
              <w:t xml:space="preserve">CONTROLLED WASTE </w:t>
            </w:r>
            <w:r w:rsidR="007D2D15">
              <w:rPr>
                <w:rFonts w:cs="Calibri"/>
                <w:szCs w:val="22"/>
              </w:rPr>
              <w:t>SPILL</w:t>
            </w:r>
            <w:r w:rsidR="00516FCF" w:rsidRPr="00374514">
              <w:rPr>
                <w:rFonts w:cs="Calibri"/>
                <w:szCs w:val="22"/>
              </w:rPr>
              <w:t xml:space="preserve"> DETAILS</w:t>
            </w:r>
          </w:p>
        </w:tc>
      </w:tr>
      <w:tr w:rsidR="00516FCF" w:rsidRPr="00374514" w14:paraId="607B291D" w14:textId="77777777" w:rsidTr="007D2D15">
        <w:trPr>
          <w:trHeight w:hRule="exact" w:val="427"/>
          <w:jc w:val="center"/>
        </w:trPr>
        <w:tc>
          <w:tcPr>
            <w:tcW w:w="878" w:type="pct"/>
            <w:vAlign w:val="center"/>
          </w:tcPr>
          <w:p w14:paraId="625BEC53" w14:textId="0AB053DF" w:rsidR="00516FCF" w:rsidRPr="00374514" w:rsidRDefault="007D2D15" w:rsidP="00E50B41">
            <w:pPr>
              <w:spacing w:before="60" w:after="60"/>
              <w:ind w:left="57"/>
              <w:rPr>
                <w:rFonts w:cs="Calibri"/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Spill</w:t>
            </w:r>
            <w:r w:rsidR="00516FCF" w:rsidRPr="00374514">
              <w:rPr>
                <w:rFonts w:eastAsia="Calibri" w:cs="Calibri"/>
                <w:sz w:val="22"/>
                <w:szCs w:val="22"/>
              </w:rPr>
              <w:t xml:space="preserve"> Title:</w:t>
            </w:r>
          </w:p>
        </w:tc>
        <w:tc>
          <w:tcPr>
            <w:tcW w:w="4111" w:type="pct"/>
            <w:gridSpan w:val="3"/>
            <w:vAlign w:val="center"/>
          </w:tcPr>
          <w:p w14:paraId="7B860BAF" w14:textId="58736520" w:rsidR="00516FCF" w:rsidRPr="00374514" w:rsidRDefault="007D2D15" w:rsidP="00E50B41">
            <w:pPr>
              <w:spacing w:before="60" w:after="60"/>
              <w:ind w:left="57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                                                                        </w:t>
            </w:r>
          </w:p>
        </w:tc>
      </w:tr>
      <w:tr w:rsidR="00516FCF" w:rsidRPr="00374514" w14:paraId="19B58C50" w14:textId="77777777" w:rsidTr="007D2D15">
        <w:trPr>
          <w:trHeight w:hRule="exact" w:val="427"/>
          <w:jc w:val="center"/>
        </w:trPr>
        <w:tc>
          <w:tcPr>
            <w:tcW w:w="878" w:type="pct"/>
            <w:vAlign w:val="center"/>
          </w:tcPr>
          <w:p w14:paraId="6FE53724" w14:textId="77777777" w:rsidR="00516FCF" w:rsidRPr="00374514" w:rsidRDefault="00516FCF" w:rsidP="00E50B41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r w:rsidRPr="00374514">
              <w:rPr>
                <w:rFonts w:eastAsia="Calibri" w:cs="Calibri"/>
                <w:sz w:val="22"/>
                <w:szCs w:val="22"/>
              </w:rPr>
              <w:t>Location:</w:t>
            </w:r>
          </w:p>
        </w:tc>
        <w:tc>
          <w:tcPr>
            <w:tcW w:w="2490" w:type="pct"/>
            <w:vAlign w:val="center"/>
          </w:tcPr>
          <w:p w14:paraId="478158B6" w14:textId="77777777" w:rsidR="00516FCF" w:rsidRPr="00374514" w:rsidRDefault="00516FCF" w:rsidP="00E50B41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</w:p>
        </w:tc>
        <w:tc>
          <w:tcPr>
            <w:tcW w:w="10" w:type="pct"/>
            <w:vAlign w:val="center"/>
          </w:tcPr>
          <w:p w14:paraId="4835290A" w14:textId="77777777" w:rsidR="00516FCF" w:rsidRPr="00374514" w:rsidRDefault="00516FCF" w:rsidP="00007940">
            <w:pPr>
              <w:spacing w:before="60" w:after="60"/>
              <w:rPr>
                <w:rFonts w:eastAsia="Calibri" w:cs="Calibri"/>
                <w:sz w:val="22"/>
                <w:szCs w:val="22"/>
              </w:rPr>
            </w:pPr>
            <w:r w:rsidRPr="00374514">
              <w:rPr>
                <w:rFonts w:eastAsia="Calibri" w:cs="Calibri"/>
                <w:sz w:val="22"/>
                <w:szCs w:val="22"/>
              </w:rPr>
              <w:t>Date:</w:t>
            </w:r>
          </w:p>
        </w:tc>
        <w:tc>
          <w:tcPr>
            <w:tcW w:w="1621" w:type="pct"/>
            <w:vAlign w:val="center"/>
          </w:tcPr>
          <w:p w14:paraId="3A744631" w14:textId="77777777" w:rsidR="00516FCF" w:rsidRPr="00374514" w:rsidRDefault="00516FCF" w:rsidP="00E50B41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</w:p>
        </w:tc>
      </w:tr>
      <w:tr w:rsidR="00516FCF" w:rsidRPr="00374514" w14:paraId="3A25C1F9" w14:textId="77777777" w:rsidTr="007D2D15">
        <w:trPr>
          <w:trHeight w:hRule="exact" w:val="492"/>
          <w:jc w:val="center"/>
        </w:trPr>
        <w:tc>
          <w:tcPr>
            <w:tcW w:w="878" w:type="pct"/>
            <w:vAlign w:val="center"/>
          </w:tcPr>
          <w:p w14:paraId="64D4899D" w14:textId="44936FAA" w:rsidR="00516FCF" w:rsidRPr="00374514" w:rsidRDefault="007D2D15" w:rsidP="00E50B41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Driver</w:t>
            </w:r>
            <w:r w:rsidR="00516FCF" w:rsidRPr="00374514">
              <w:rPr>
                <w:rFonts w:eastAsia="Calibri" w:cs="Calibri"/>
                <w:sz w:val="22"/>
                <w:szCs w:val="22"/>
              </w:rPr>
              <w:t xml:space="preserve"> Name:</w:t>
            </w:r>
          </w:p>
        </w:tc>
        <w:tc>
          <w:tcPr>
            <w:tcW w:w="2490" w:type="pct"/>
            <w:vAlign w:val="center"/>
          </w:tcPr>
          <w:p w14:paraId="48B040D9" w14:textId="77777777" w:rsidR="00516FCF" w:rsidRPr="00374514" w:rsidRDefault="00516FCF" w:rsidP="00E50B41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</w:p>
        </w:tc>
        <w:tc>
          <w:tcPr>
            <w:tcW w:w="10" w:type="pct"/>
            <w:vAlign w:val="center"/>
          </w:tcPr>
          <w:p w14:paraId="2CB4A57E" w14:textId="6C956E50" w:rsidR="00516FCF" w:rsidRPr="00374514" w:rsidRDefault="007D2D15" w:rsidP="007D2D15">
            <w:pPr>
              <w:spacing w:before="60" w:after="60"/>
              <w:rPr>
                <w:rFonts w:eastAsia="Calibri" w:cs="Calibri"/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Time</w:t>
            </w:r>
            <w:r w:rsidR="00516FCF" w:rsidRPr="00374514">
              <w:rPr>
                <w:rFonts w:eastAsia="Calibri" w:cs="Calibri"/>
                <w:sz w:val="22"/>
                <w:szCs w:val="22"/>
              </w:rPr>
              <w:t>:</w:t>
            </w:r>
          </w:p>
        </w:tc>
        <w:tc>
          <w:tcPr>
            <w:tcW w:w="1621" w:type="pct"/>
            <w:vAlign w:val="center"/>
          </w:tcPr>
          <w:p w14:paraId="293D9264" w14:textId="77777777" w:rsidR="00516FCF" w:rsidRPr="00374514" w:rsidRDefault="00516FCF" w:rsidP="00E50B41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</w:p>
        </w:tc>
      </w:tr>
    </w:tbl>
    <w:p w14:paraId="558F3769" w14:textId="77777777" w:rsidR="00E50B41" w:rsidRPr="00374514" w:rsidRDefault="00E50B41" w:rsidP="00237E2D">
      <w:pPr>
        <w:spacing w:before="0" w:after="0"/>
        <w:rPr>
          <w:rFonts w:cs="Calibri"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484A4C" w:themeColor="accent3" w:themeShade="80"/>
          <w:left w:val="single" w:sz="4" w:space="0" w:color="484A4C" w:themeColor="accent3" w:themeShade="80"/>
          <w:bottom w:val="single" w:sz="4" w:space="0" w:color="484A4C" w:themeColor="accent3" w:themeShade="80"/>
          <w:right w:val="single" w:sz="4" w:space="0" w:color="484A4C" w:themeColor="accent3" w:themeShade="80"/>
          <w:insideH w:val="single" w:sz="4" w:space="0" w:color="484A4C" w:themeColor="accent3" w:themeShade="80"/>
          <w:insideV w:val="single" w:sz="4" w:space="0" w:color="484A4C" w:themeColor="accent3" w:themeShade="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1"/>
        <w:gridCol w:w="426"/>
        <w:gridCol w:w="1843"/>
        <w:gridCol w:w="424"/>
        <w:gridCol w:w="3405"/>
        <w:gridCol w:w="560"/>
      </w:tblGrid>
      <w:tr w:rsidR="00133504" w:rsidRPr="00DB4186" w14:paraId="6D644228" w14:textId="77777777" w:rsidTr="009701B2">
        <w:trPr>
          <w:tblHeader/>
          <w:jc w:val="center"/>
        </w:trPr>
        <w:tc>
          <w:tcPr>
            <w:tcW w:w="5000" w:type="pct"/>
            <w:gridSpan w:val="6"/>
            <w:shd w:val="clear" w:color="auto" w:fill="FF9900"/>
          </w:tcPr>
          <w:p w14:paraId="2A7F36C1" w14:textId="05699673" w:rsidR="00133504" w:rsidRPr="00DB4186" w:rsidRDefault="00133504" w:rsidP="009701B2">
            <w:pPr>
              <w:pStyle w:val="Tableheader"/>
              <w:ind w:left="57"/>
              <w:rPr>
                <w:rFonts w:cs="Calibri"/>
                <w:sz w:val="20"/>
              </w:rPr>
            </w:pPr>
            <w:r w:rsidRPr="00DB4186">
              <w:rPr>
                <w:rFonts w:cs="Calibri"/>
                <w:sz w:val="20"/>
              </w:rPr>
              <w:t xml:space="preserve">Clearly Define the </w:t>
            </w:r>
            <w:r w:rsidR="006B6359">
              <w:rPr>
                <w:rFonts w:cs="Calibri"/>
                <w:sz w:val="20"/>
              </w:rPr>
              <w:t>Cause</w:t>
            </w:r>
            <w:r w:rsidRPr="00DB4186">
              <w:rPr>
                <w:rFonts w:cs="Calibri"/>
                <w:sz w:val="20"/>
              </w:rPr>
              <w:t xml:space="preserve"> of </w:t>
            </w:r>
            <w:r w:rsidR="006B6359">
              <w:rPr>
                <w:rFonts w:cs="Calibri"/>
                <w:sz w:val="20"/>
              </w:rPr>
              <w:t>W</w:t>
            </w:r>
            <w:r w:rsidR="00007940">
              <w:rPr>
                <w:rFonts w:cs="Calibri"/>
                <w:sz w:val="20"/>
              </w:rPr>
              <w:t xml:space="preserve">aste </w:t>
            </w:r>
            <w:r w:rsidR="006B6359">
              <w:rPr>
                <w:rFonts w:cs="Calibri"/>
                <w:sz w:val="20"/>
              </w:rPr>
              <w:t>S</w:t>
            </w:r>
            <w:r w:rsidR="00007940">
              <w:rPr>
                <w:rFonts w:cs="Calibri"/>
                <w:sz w:val="20"/>
              </w:rPr>
              <w:t>pill</w:t>
            </w:r>
            <w:r w:rsidR="006A2E39">
              <w:rPr>
                <w:rFonts w:cs="Calibri"/>
                <w:sz w:val="20"/>
              </w:rPr>
              <w:t xml:space="preserve"> </w:t>
            </w:r>
            <w:r w:rsidR="006A2E39">
              <w:rPr>
                <w:sz w:val="20"/>
              </w:rPr>
              <w:t xml:space="preserve">(containment controls used and </w:t>
            </w:r>
            <w:r w:rsidR="002943D2">
              <w:rPr>
                <w:sz w:val="20"/>
              </w:rPr>
              <w:t>where and how these were</w:t>
            </w:r>
            <w:r w:rsidR="002A0AF2">
              <w:rPr>
                <w:sz w:val="20"/>
              </w:rPr>
              <w:t xml:space="preserve"> disposed of)</w:t>
            </w:r>
          </w:p>
        </w:tc>
      </w:tr>
      <w:tr w:rsidR="00133504" w:rsidRPr="00DB4186" w14:paraId="6CEC135F" w14:textId="77777777" w:rsidTr="009701B2">
        <w:trPr>
          <w:trHeight w:val="850"/>
          <w:jc w:val="center"/>
        </w:trPr>
        <w:tc>
          <w:tcPr>
            <w:tcW w:w="5000" w:type="pct"/>
            <w:gridSpan w:val="6"/>
          </w:tcPr>
          <w:p w14:paraId="3A4AF3A4" w14:textId="77777777" w:rsidR="00133504" w:rsidRPr="00DB4186" w:rsidRDefault="00133504" w:rsidP="009701B2">
            <w:pPr>
              <w:ind w:left="57"/>
              <w:rPr>
                <w:rFonts w:cs="Calibri"/>
                <w:szCs w:val="20"/>
              </w:rPr>
            </w:pPr>
            <w:r w:rsidRPr="00DB4186">
              <w:rPr>
                <w:rFonts w:cs="Calibri"/>
                <w:szCs w:val="20"/>
              </w:rPr>
              <w:t>............................................................................................................................................................................</w:t>
            </w:r>
            <w:r>
              <w:rPr>
                <w:rFonts w:cs="Calibri"/>
                <w:szCs w:val="20"/>
              </w:rPr>
              <w:t>.................</w:t>
            </w:r>
          </w:p>
          <w:p w14:paraId="68719ED6" w14:textId="77777777" w:rsidR="00133504" w:rsidRPr="00DB4186" w:rsidRDefault="00133504" w:rsidP="009701B2">
            <w:pPr>
              <w:ind w:left="57"/>
              <w:rPr>
                <w:rFonts w:cs="Calibri"/>
                <w:szCs w:val="20"/>
              </w:rPr>
            </w:pPr>
            <w:r w:rsidRPr="00DB4186">
              <w:rPr>
                <w:rFonts w:cs="Calibri"/>
                <w:szCs w:val="20"/>
              </w:rPr>
              <w:t>............................................................................................................................................................................</w:t>
            </w:r>
            <w:r>
              <w:rPr>
                <w:rFonts w:cs="Calibri"/>
                <w:szCs w:val="20"/>
              </w:rPr>
              <w:t>.................</w:t>
            </w:r>
          </w:p>
          <w:p w14:paraId="69E763C9" w14:textId="77777777" w:rsidR="00133504" w:rsidRPr="00DB4186" w:rsidRDefault="00133504" w:rsidP="009701B2">
            <w:pPr>
              <w:ind w:left="57"/>
              <w:rPr>
                <w:rFonts w:cs="Calibri"/>
                <w:szCs w:val="20"/>
              </w:rPr>
            </w:pPr>
            <w:r w:rsidRPr="00DB4186">
              <w:rPr>
                <w:rFonts w:cs="Calibri"/>
                <w:szCs w:val="20"/>
              </w:rPr>
              <w:t>............................................................................................................................................................................</w:t>
            </w:r>
            <w:r>
              <w:rPr>
                <w:rFonts w:cs="Calibri"/>
                <w:szCs w:val="20"/>
              </w:rPr>
              <w:t>.................</w:t>
            </w:r>
          </w:p>
        </w:tc>
      </w:tr>
      <w:tr w:rsidR="00516FCF" w:rsidRPr="00374514" w14:paraId="45571E50" w14:textId="77777777" w:rsidTr="0028785C">
        <w:tblPrEx>
          <w:shd w:val="clear" w:color="auto" w:fill="00BFD6"/>
        </w:tblPrEx>
        <w:trPr>
          <w:trHeight w:hRule="exact" w:val="568"/>
          <w:jc w:val="center"/>
        </w:trPr>
        <w:tc>
          <w:tcPr>
            <w:tcW w:w="5000" w:type="pct"/>
            <w:gridSpan w:val="6"/>
            <w:shd w:val="clear" w:color="auto" w:fill="FF9900"/>
            <w:vAlign w:val="center"/>
          </w:tcPr>
          <w:p w14:paraId="2157EE21" w14:textId="7DCD897F" w:rsidR="00516FCF" w:rsidRPr="00374514" w:rsidRDefault="00007940" w:rsidP="00E50B41">
            <w:pPr>
              <w:pStyle w:val="Tableheader"/>
              <w:ind w:left="57"/>
              <w:rPr>
                <w:rFonts w:cs="Calibri"/>
                <w:szCs w:val="22"/>
              </w:rPr>
            </w:pPr>
            <w:r>
              <w:rPr>
                <w:rFonts w:cs="Calibri"/>
                <w:szCs w:val="22"/>
              </w:rPr>
              <w:t xml:space="preserve">CONTROLLED WASTE SPILL </w:t>
            </w:r>
            <w:proofErr w:type="gramStart"/>
            <w:r>
              <w:rPr>
                <w:rFonts w:cs="Calibri"/>
                <w:szCs w:val="22"/>
              </w:rPr>
              <w:t xml:space="preserve">TYPE </w:t>
            </w:r>
            <w:r w:rsidR="00133504">
              <w:rPr>
                <w:rFonts w:cs="Calibri"/>
                <w:szCs w:val="22"/>
              </w:rPr>
              <w:t xml:space="preserve"> (</w:t>
            </w:r>
            <w:proofErr w:type="gramEnd"/>
            <w:r w:rsidR="00133504">
              <w:rPr>
                <w:rFonts w:cs="Calibri"/>
                <w:szCs w:val="22"/>
              </w:rPr>
              <w:t>Tick those Applicable)</w:t>
            </w:r>
          </w:p>
        </w:tc>
      </w:tr>
      <w:tr w:rsidR="00F031FC" w:rsidRPr="00374514" w14:paraId="283BB4B2" w14:textId="77777777" w:rsidTr="00611E51">
        <w:tblPrEx>
          <w:shd w:val="clear" w:color="auto" w:fill="00BFD6"/>
        </w:tblPrEx>
        <w:trPr>
          <w:trHeight w:val="407"/>
          <w:jc w:val="center"/>
        </w:trPr>
        <w:tc>
          <w:tcPr>
            <w:tcW w:w="1543" w:type="pct"/>
            <w:shd w:val="clear" w:color="auto" w:fill="FFFFFF" w:themeFill="text2"/>
            <w:vAlign w:val="center"/>
          </w:tcPr>
          <w:p w14:paraId="3A32B0FD" w14:textId="668C6CCB" w:rsidR="00E12B22" w:rsidRPr="00374514" w:rsidRDefault="006B6359" w:rsidP="00E12B22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r>
              <w:rPr>
                <w:rFonts w:cs="Calibri"/>
                <w:noProof/>
                <w:sz w:val="22"/>
                <w:szCs w:val="22"/>
              </w:rPr>
              <w:t>Soil Contaminated with Sew</w:t>
            </w:r>
            <w:r w:rsidR="00F031FC">
              <w:rPr>
                <w:rFonts w:cs="Calibri"/>
                <w:noProof/>
                <w:sz w:val="22"/>
                <w:szCs w:val="22"/>
              </w:rPr>
              <w:t>age</w:t>
            </w:r>
          </w:p>
        </w:tc>
        <w:sdt>
          <w:sdtPr>
            <w:rPr>
              <w:rFonts w:eastAsia="Calibri" w:cs="Calibri"/>
              <w:sz w:val="22"/>
              <w:szCs w:val="22"/>
            </w:rPr>
            <w:id w:val="-7204406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1" w:type="pct"/>
                <w:shd w:val="clear" w:color="auto" w:fill="FFFFFF" w:themeFill="text2"/>
                <w:vAlign w:val="center"/>
              </w:tcPr>
              <w:p w14:paraId="45BCB027" w14:textId="421B5131" w:rsidR="00E12B22" w:rsidRPr="00374514" w:rsidRDefault="002A2807" w:rsidP="00374514">
                <w:pPr>
                  <w:spacing w:before="60" w:after="60"/>
                  <w:ind w:left="57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957" w:type="pct"/>
            <w:shd w:val="clear" w:color="auto" w:fill="FFFFFF" w:themeFill="text2"/>
            <w:vAlign w:val="center"/>
          </w:tcPr>
          <w:p w14:paraId="6F71E1B4" w14:textId="57BAAA62" w:rsidR="00E12B22" w:rsidRPr="00374514" w:rsidRDefault="006B6359" w:rsidP="00E12B22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r>
              <w:rPr>
                <w:rFonts w:cs="Calibri"/>
                <w:noProof/>
                <w:sz w:val="22"/>
                <w:szCs w:val="22"/>
              </w:rPr>
              <w:t>Sewage/Nightsoil</w:t>
            </w:r>
          </w:p>
        </w:tc>
        <w:sdt>
          <w:sdtPr>
            <w:rPr>
              <w:rFonts w:eastAsia="Calibri" w:cs="Calibri"/>
              <w:sz w:val="22"/>
              <w:szCs w:val="22"/>
            </w:rPr>
            <w:id w:val="10683155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0" w:type="pct"/>
                <w:shd w:val="clear" w:color="auto" w:fill="FFFFFF" w:themeFill="text2"/>
                <w:vAlign w:val="center"/>
              </w:tcPr>
              <w:p w14:paraId="72BEA4A0" w14:textId="6E01215B" w:rsidR="00E12B22" w:rsidRPr="00374514" w:rsidRDefault="006B6359" w:rsidP="00374514">
                <w:pPr>
                  <w:spacing w:before="60" w:after="60"/>
                  <w:ind w:left="57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768" w:type="pct"/>
            <w:shd w:val="clear" w:color="auto" w:fill="FFFFFF" w:themeFill="text2"/>
            <w:vAlign w:val="center"/>
          </w:tcPr>
          <w:p w14:paraId="13E0366F" w14:textId="194E3F01" w:rsidR="00E12B22" w:rsidRPr="00374514" w:rsidRDefault="006B6359" w:rsidP="00192A55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Soil contaminated with Asbestos</w:t>
            </w:r>
          </w:p>
        </w:tc>
        <w:sdt>
          <w:sdtPr>
            <w:rPr>
              <w:rFonts w:eastAsia="Calibri" w:cs="Calibri"/>
              <w:sz w:val="22"/>
              <w:szCs w:val="22"/>
            </w:rPr>
            <w:id w:val="1098675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91" w:type="pct"/>
                <w:shd w:val="clear" w:color="auto" w:fill="FFFFFF" w:themeFill="text2"/>
                <w:vAlign w:val="center"/>
              </w:tcPr>
              <w:p w14:paraId="16BE93E0" w14:textId="39976F4B" w:rsidR="00E12B22" w:rsidRPr="00374514" w:rsidRDefault="00133504" w:rsidP="00E12B22">
                <w:pPr>
                  <w:spacing w:before="60" w:after="60"/>
                  <w:ind w:left="57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F031FC" w:rsidRPr="00374514" w14:paraId="761CFCC8" w14:textId="77777777" w:rsidTr="00611E51">
        <w:tblPrEx>
          <w:shd w:val="clear" w:color="auto" w:fill="00BFD6"/>
        </w:tblPrEx>
        <w:trPr>
          <w:trHeight w:val="407"/>
          <w:jc w:val="center"/>
        </w:trPr>
        <w:tc>
          <w:tcPr>
            <w:tcW w:w="1543" w:type="pct"/>
            <w:shd w:val="clear" w:color="auto" w:fill="FFFFFF" w:themeFill="text2"/>
            <w:vAlign w:val="center"/>
          </w:tcPr>
          <w:p w14:paraId="158FCC9C" w14:textId="527EBBFB" w:rsidR="00E12B22" w:rsidRPr="00374514" w:rsidRDefault="006B6359" w:rsidP="00E12B22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r>
              <w:rPr>
                <w:rFonts w:cs="Calibri"/>
                <w:noProof/>
                <w:sz w:val="22"/>
                <w:szCs w:val="22"/>
              </w:rPr>
              <w:t>Hydraulic Oil/ Engine Oil</w:t>
            </w:r>
          </w:p>
        </w:tc>
        <w:sdt>
          <w:sdtPr>
            <w:rPr>
              <w:rFonts w:eastAsia="Calibri" w:cs="Calibri"/>
              <w:sz w:val="22"/>
              <w:szCs w:val="22"/>
            </w:rPr>
            <w:id w:val="-5574792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1" w:type="pct"/>
                <w:shd w:val="clear" w:color="auto" w:fill="FFFFFF" w:themeFill="text2"/>
                <w:vAlign w:val="center"/>
              </w:tcPr>
              <w:p w14:paraId="48A93C23" w14:textId="53F5758F" w:rsidR="00E12B22" w:rsidRPr="00374514" w:rsidRDefault="002A2807" w:rsidP="00374514">
                <w:pPr>
                  <w:spacing w:before="60" w:after="60"/>
                  <w:ind w:left="57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957" w:type="pct"/>
            <w:shd w:val="clear" w:color="auto" w:fill="FFFFFF" w:themeFill="text2"/>
            <w:vAlign w:val="center"/>
          </w:tcPr>
          <w:p w14:paraId="2389B5B1" w14:textId="6A5DBA78" w:rsidR="00E12B22" w:rsidRPr="00374514" w:rsidRDefault="006B6359" w:rsidP="00E12B22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r>
              <w:rPr>
                <w:rFonts w:cs="Calibri"/>
                <w:noProof/>
                <w:sz w:val="22"/>
                <w:szCs w:val="22"/>
              </w:rPr>
              <w:t>Soil/Gravel Only</w:t>
            </w:r>
          </w:p>
        </w:tc>
        <w:sdt>
          <w:sdtPr>
            <w:rPr>
              <w:rFonts w:eastAsia="Calibri" w:cs="Calibri"/>
              <w:sz w:val="22"/>
              <w:szCs w:val="22"/>
            </w:rPr>
            <w:id w:val="-11885989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0" w:type="pct"/>
                <w:shd w:val="clear" w:color="auto" w:fill="FFFFFF" w:themeFill="text2"/>
                <w:vAlign w:val="center"/>
              </w:tcPr>
              <w:p w14:paraId="1F74DEC9" w14:textId="65B65B3D" w:rsidR="00E12B22" w:rsidRPr="00374514" w:rsidRDefault="002A2807" w:rsidP="00374514">
                <w:pPr>
                  <w:spacing w:before="60" w:after="60"/>
                  <w:ind w:left="57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768" w:type="pct"/>
            <w:shd w:val="clear" w:color="auto" w:fill="FFFFFF" w:themeFill="text2"/>
            <w:vAlign w:val="center"/>
          </w:tcPr>
          <w:p w14:paraId="776CC893" w14:textId="04E57735" w:rsidR="00E12B22" w:rsidRPr="00374514" w:rsidRDefault="00611E51" w:rsidP="00192A55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Asbestos</w:t>
            </w:r>
          </w:p>
        </w:tc>
        <w:tc>
          <w:tcPr>
            <w:tcW w:w="291" w:type="pct"/>
            <w:shd w:val="clear" w:color="auto" w:fill="FFFFFF" w:themeFill="text2"/>
            <w:vAlign w:val="center"/>
          </w:tcPr>
          <w:p w14:paraId="61939737" w14:textId="56E931BC" w:rsidR="00E12B22" w:rsidRPr="00374514" w:rsidRDefault="00133504" w:rsidP="00E12B22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r w:rsidRPr="00133504">
              <w:rPr>
                <w:rFonts w:ascii="Segoe UI Symbol" w:eastAsia="Calibri" w:hAnsi="Segoe UI Symbol" w:cs="Segoe UI Symbol"/>
                <w:sz w:val="22"/>
                <w:szCs w:val="22"/>
              </w:rPr>
              <w:t>☐</w:t>
            </w:r>
          </w:p>
        </w:tc>
      </w:tr>
      <w:tr w:rsidR="00611E51" w:rsidRPr="00374514" w14:paraId="79044352" w14:textId="77777777" w:rsidTr="00611E51">
        <w:tblPrEx>
          <w:shd w:val="clear" w:color="auto" w:fill="00BFD6"/>
        </w:tblPrEx>
        <w:trPr>
          <w:trHeight w:val="407"/>
          <w:jc w:val="center"/>
        </w:trPr>
        <w:tc>
          <w:tcPr>
            <w:tcW w:w="1543" w:type="pct"/>
            <w:shd w:val="clear" w:color="auto" w:fill="FFFFFF" w:themeFill="text2"/>
            <w:vAlign w:val="center"/>
          </w:tcPr>
          <w:p w14:paraId="3FE65DEB" w14:textId="4F825B94" w:rsidR="00611E51" w:rsidRDefault="00611E51" w:rsidP="00E12B22">
            <w:pPr>
              <w:spacing w:before="60" w:after="60"/>
              <w:ind w:left="57"/>
              <w:rPr>
                <w:rFonts w:cs="Calibri"/>
                <w:noProof/>
                <w:sz w:val="22"/>
                <w:szCs w:val="22"/>
              </w:rPr>
            </w:pPr>
            <w:r>
              <w:rPr>
                <w:rFonts w:cs="Calibri"/>
                <w:noProof/>
                <w:sz w:val="22"/>
                <w:szCs w:val="22"/>
              </w:rPr>
              <w:t>Other..........................................</w:t>
            </w:r>
          </w:p>
        </w:tc>
        <w:sdt>
          <w:sdtPr>
            <w:rPr>
              <w:rFonts w:eastAsia="Calibri" w:cs="Calibri"/>
              <w:sz w:val="22"/>
              <w:szCs w:val="22"/>
            </w:rPr>
            <w:id w:val="1937789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1" w:type="pct"/>
                <w:shd w:val="clear" w:color="auto" w:fill="FFFFFF" w:themeFill="text2"/>
                <w:vAlign w:val="center"/>
              </w:tcPr>
              <w:p w14:paraId="03ADE35B" w14:textId="5CF08A4E" w:rsidR="00611E51" w:rsidRDefault="00611E51" w:rsidP="00374514">
                <w:pPr>
                  <w:spacing w:before="60" w:after="60"/>
                  <w:ind w:left="57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957" w:type="pct"/>
            <w:shd w:val="clear" w:color="auto" w:fill="FFFFFF" w:themeFill="text2"/>
            <w:vAlign w:val="center"/>
          </w:tcPr>
          <w:p w14:paraId="40F7CB83" w14:textId="11AF21AD" w:rsidR="00611E51" w:rsidRDefault="008D7F04" w:rsidP="00E12B22">
            <w:pPr>
              <w:spacing w:before="60" w:after="60"/>
              <w:ind w:left="57"/>
              <w:rPr>
                <w:rFonts w:cs="Calibri"/>
                <w:noProof/>
                <w:sz w:val="22"/>
                <w:szCs w:val="22"/>
              </w:rPr>
            </w:pPr>
            <w:r>
              <w:rPr>
                <w:rFonts w:cs="Calibri"/>
                <w:noProof/>
                <w:sz w:val="22"/>
                <w:szCs w:val="22"/>
              </w:rPr>
              <w:t>Stormwater Silt</w:t>
            </w:r>
          </w:p>
        </w:tc>
        <w:sdt>
          <w:sdtPr>
            <w:rPr>
              <w:rFonts w:eastAsia="Calibri" w:cs="Calibri"/>
              <w:sz w:val="22"/>
              <w:szCs w:val="22"/>
            </w:rPr>
            <w:id w:val="6363036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0" w:type="pct"/>
                <w:shd w:val="clear" w:color="auto" w:fill="FFFFFF" w:themeFill="text2"/>
                <w:vAlign w:val="center"/>
              </w:tcPr>
              <w:p w14:paraId="7D4735EE" w14:textId="75FF31B4" w:rsidR="00611E51" w:rsidRDefault="00611E51" w:rsidP="00374514">
                <w:pPr>
                  <w:spacing w:before="60" w:after="60"/>
                  <w:ind w:left="57"/>
                  <w:rPr>
                    <w:rFonts w:eastAsia="Calibri" w:cs="Calibri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1768" w:type="pct"/>
            <w:shd w:val="clear" w:color="auto" w:fill="FFFFFF" w:themeFill="text2"/>
            <w:vAlign w:val="center"/>
          </w:tcPr>
          <w:p w14:paraId="2FECE765" w14:textId="76121DDD" w:rsidR="00611E51" w:rsidRDefault="00611E51" w:rsidP="00192A55">
            <w:pPr>
              <w:spacing w:before="60" w:after="60"/>
              <w:ind w:left="57"/>
              <w:rPr>
                <w:rFonts w:eastAsia="Calibri" w:cs="Calibri"/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  <w:t>Approximate size of spill__________</w:t>
            </w:r>
          </w:p>
        </w:tc>
        <w:tc>
          <w:tcPr>
            <w:tcW w:w="291" w:type="pct"/>
            <w:shd w:val="clear" w:color="auto" w:fill="FFFFFF" w:themeFill="text2"/>
            <w:vAlign w:val="center"/>
          </w:tcPr>
          <w:p w14:paraId="2E75D1F4" w14:textId="05DB998B" w:rsidR="00611E51" w:rsidRPr="00133504" w:rsidRDefault="00611E51" w:rsidP="00E12B22">
            <w:pPr>
              <w:spacing w:before="60" w:after="60"/>
              <w:ind w:left="57"/>
              <w:rPr>
                <w:rFonts w:ascii="Segoe UI Symbol" w:eastAsia="Calibri" w:hAnsi="Segoe UI Symbol" w:cs="Segoe UI Symbol"/>
                <w:sz w:val="22"/>
                <w:szCs w:val="22"/>
              </w:rPr>
            </w:pPr>
            <w:r>
              <w:rPr>
                <w:rFonts w:ascii="MS Gothic" w:eastAsia="MS Gothic" w:hAnsi="MS Gothic" w:cs="Calibri" w:hint="eastAsia"/>
                <w:sz w:val="22"/>
                <w:szCs w:val="22"/>
              </w:rPr>
              <w:t>L</w:t>
            </w:r>
            <w:r>
              <w:rPr>
                <w:rFonts w:ascii="MS Gothic" w:eastAsia="MS Gothic" w:hAnsi="MS Gothic" w:cs="Calibri"/>
                <w:sz w:val="22"/>
                <w:szCs w:val="22"/>
              </w:rPr>
              <w:t>TRS</w:t>
            </w:r>
          </w:p>
        </w:tc>
      </w:tr>
    </w:tbl>
    <w:p w14:paraId="435AF981" w14:textId="77777777" w:rsidR="002C5E7E" w:rsidRPr="002C5E7E" w:rsidRDefault="002C5E7E" w:rsidP="002C5E7E">
      <w:pPr>
        <w:rPr>
          <w:rFonts w:cs="Calibri"/>
          <w:sz w:val="16"/>
          <w:szCs w:val="16"/>
        </w:rPr>
      </w:pPr>
    </w:p>
    <w:p w14:paraId="1C8FD5C8" w14:textId="77777777" w:rsidR="00516FCF" w:rsidRPr="00DB4186" w:rsidRDefault="00516FCF" w:rsidP="00237E2D">
      <w:pPr>
        <w:spacing w:before="0" w:after="0"/>
        <w:rPr>
          <w:rFonts w:cs="Calibri"/>
          <w:szCs w:val="20"/>
        </w:rPr>
      </w:pPr>
    </w:p>
    <w:tbl>
      <w:tblPr>
        <w:tblpPr w:leftFromText="180" w:rightFromText="180" w:vertAnchor="text" w:horzAnchor="margin" w:tblpY="-54"/>
        <w:tblW w:w="5000" w:type="pct"/>
        <w:tblBorders>
          <w:top w:val="single" w:sz="4" w:space="0" w:color="484A4C" w:themeColor="accent3" w:themeShade="80"/>
          <w:left w:val="single" w:sz="4" w:space="0" w:color="484A4C" w:themeColor="accent3" w:themeShade="80"/>
          <w:bottom w:val="single" w:sz="4" w:space="0" w:color="484A4C" w:themeColor="accent3" w:themeShade="80"/>
          <w:right w:val="single" w:sz="4" w:space="0" w:color="484A4C" w:themeColor="accent3" w:themeShade="80"/>
          <w:insideH w:val="single" w:sz="4" w:space="0" w:color="484A4C" w:themeColor="accent3" w:themeShade="80"/>
          <w:insideV w:val="single" w:sz="4" w:space="0" w:color="484A4C" w:themeColor="accent3" w:themeShade="80"/>
        </w:tblBorders>
        <w:shd w:val="clear" w:color="auto" w:fill="00BFD6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5"/>
        <w:gridCol w:w="4963"/>
        <w:gridCol w:w="426"/>
        <w:gridCol w:w="456"/>
        <w:gridCol w:w="389"/>
      </w:tblGrid>
      <w:tr w:rsidR="00516FCF" w:rsidRPr="00DB4186" w14:paraId="38526186" w14:textId="77777777" w:rsidTr="004B545F">
        <w:tc>
          <w:tcPr>
            <w:tcW w:w="1763" w:type="pct"/>
            <w:shd w:val="clear" w:color="auto" w:fill="FF9900"/>
            <w:vAlign w:val="center"/>
          </w:tcPr>
          <w:p w14:paraId="55092C00" w14:textId="7AFE0567" w:rsidR="00516FCF" w:rsidRPr="00DB4186" w:rsidRDefault="002C5E7E" w:rsidP="0080139E">
            <w:pPr>
              <w:pStyle w:val="Tableheader"/>
              <w:ind w:left="57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CONTROL MEASURES IMPLEMENTED</w:t>
            </w:r>
            <w:r w:rsidRPr="00DB4186">
              <w:rPr>
                <w:rFonts w:cs="Calibri"/>
                <w:sz w:val="20"/>
              </w:rPr>
              <w:t xml:space="preserve"> </w:t>
            </w:r>
          </w:p>
        </w:tc>
        <w:tc>
          <w:tcPr>
            <w:tcW w:w="3237" w:type="pct"/>
            <w:gridSpan w:val="4"/>
            <w:shd w:val="clear" w:color="auto" w:fill="FF9900"/>
            <w:vAlign w:val="center"/>
          </w:tcPr>
          <w:p w14:paraId="5BE9EDBD" w14:textId="044CF96B" w:rsidR="00516FCF" w:rsidRPr="00DB4186" w:rsidRDefault="00516FCF" w:rsidP="0080139E">
            <w:pPr>
              <w:pStyle w:val="Tableheader"/>
              <w:ind w:left="57"/>
              <w:rPr>
                <w:rFonts w:cs="Calibri"/>
                <w:sz w:val="20"/>
              </w:rPr>
            </w:pPr>
          </w:p>
        </w:tc>
      </w:tr>
      <w:tr w:rsidR="00516FCF" w:rsidRPr="00DB4186" w14:paraId="70248B83" w14:textId="77777777" w:rsidTr="002A2807">
        <w:trPr>
          <w:trHeight w:val="407"/>
        </w:trPr>
        <w:tc>
          <w:tcPr>
            <w:tcW w:w="1763" w:type="pct"/>
            <w:shd w:val="clear" w:color="auto" w:fill="FFFFFF" w:themeFill="text2"/>
            <w:vAlign w:val="center"/>
          </w:tcPr>
          <w:p w14:paraId="4B7420CE" w14:textId="65E3FC85" w:rsidR="00516FCF" w:rsidRPr="00DB4186" w:rsidRDefault="002C5E7E" w:rsidP="0080139E">
            <w:pPr>
              <w:spacing w:before="60" w:after="60"/>
              <w:ind w:left="57"/>
              <w:rPr>
                <w:rFonts w:eastAsia="Calibri" w:cs="Calibri"/>
                <w:szCs w:val="20"/>
              </w:rPr>
            </w:pPr>
            <w:r w:rsidRPr="002C5E7E">
              <w:rPr>
                <w:rFonts w:eastAsia="Calibri" w:cs="Calibri"/>
                <w:b/>
                <w:bCs/>
                <w:szCs w:val="20"/>
              </w:rPr>
              <w:t xml:space="preserve">Spill Kits </w:t>
            </w:r>
            <w:proofErr w:type="gramStart"/>
            <w:r w:rsidRPr="002C5E7E">
              <w:rPr>
                <w:rFonts w:eastAsia="Calibri" w:cs="Calibri"/>
                <w:b/>
                <w:bCs/>
                <w:szCs w:val="20"/>
              </w:rPr>
              <w:t>Used</w:t>
            </w:r>
            <w:r>
              <w:rPr>
                <w:rFonts w:eastAsia="Calibri" w:cs="Calibri"/>
                <w:szCs w:val="20"/>
              </w:rPr>
              <w:t xml:space="preserve">  50</w:t>
            </w:r>
            <w:proofErr w:type="gramEnd"/>
            <w:r>
              <w:rPr>
                <w:rFonts w:eastAsia="Calibri" w:cs="Calibri"/>
                <w:szCs w:val="20"/>
              </w:rPr>
              <w:t xml:space="preserve">L </w:t>
            </w:r>
            <w:sdt>
              <w:sdtPr>
                <w:rPr>
                  <w:rFonts w:eastAsia="Calibri" w:cs="Calibri"/>
                  <w:szCs w:val="20"/>
                </w:rPr>
                <w:id w:val="176466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Cs w:val="20"/>
                  </w:rPr>
                  <w:t>☐</w:t>
                </w:r>
              </w:sdtContent>
            </w:sdt>
            <w:r>
              <w:rPr>
                <w:rFonts w:eastAsia="Calibri" w:cs="Calibri"/>
                <w:szCs w:val="20"/>
              </w:rPr>
              <w:t xml:space="preserve"> 270L </w:t>
            </w:r>
            <w:sdt>
              <w:sdtPr>
                <w:rPr>
                  <w:rFonts w:eastAsia="Calibri" w:cs="Calibri"/>
                  <w:szCs w:val="20"/>
                </w:rPr>
                <w:id w:val="1471932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Cs w:val="20"/>
                  </w:rPr>
                  <w:t>☐</w:t>
                </w:r>
              </w:sdtContent>
            </w:sdt>
            <w:r>
              <w:rPr>
                <w:rFonts w:eastAsia="Calibri" w:cs="Calibri"/>
                <w:szCs w:val="20"/>
              </w:rPr>
              <w:t xml:space="preserve"> 660L   </w:t>
            </w:r>
            <w:sdt>
              <w:sdtPr>
                <w:rPr>
                  <w:rFonts w:eastAsia="Calibri" w:cs="Calibri"/>
                  <w:szCs w:val="20"/>
                </w:rPr>
                <w:id w:val="1701743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Cs w:val="20"/>
                  </w:rPr>
                  <w:t>☐</w:t>
                </w:r>
              </w:sdtContent>
            </w:sdt>
          </w:p>
        </w:tc>
        <w:tc>
          <w:tcPr>
            <w:tcW w:w="2577" w:type="pct"/>
            <w:shd w:val="clear" w:color="auto" w:fill="FFFFFF" w:themeFill="text2"/>
            <w:vAlign w:val="center"/>
          </w:tcPr>
          <w:p w14:paraId="411B517B" w14:textId="77777777" w:rsidR="00516FCF" w:rsidRPr="00DB4186" w:rsidRDefault="00516FCF" w:rsidP="002C5E7E">
            <w:pPr>
              <w:spacing w:before="60" w:after="60"/>
              <w:ind w:left="57"/>
              <w:jc w:val="center"/>
              <w:rPr>
                <w:rFonts w:eastAsia="Calibri" w:cs="Calibri"/>
                <w:b/>
                <w:szCs w:val="20"/>
              </w:rPr>
            </w:pPr>
            <w:r w:rsidRPr="00DB4186">
              <w:rPr>
                <w:rFonts w:eastAsia="Calibri" w:cs="Calibri"/>
                <w:b/>
                <w:szCs w:val="20"/>
              </w:rPr>
              <w:t>Mark as Confirmed</w:t>
            </w:r>
          </w:p>
        </w:tc>
        <w:tc>
          <w:tcPr>
            <w:tcW w:w="221" w:type="pct"/>
            <w:shd w:val="clear" w:color="auto" w:fill="FFFFFF" w:themeFill="text2"/>
            <w:vAlign w:val="center"/>
          </w:tcPr>
          <w:p w14:paraId="5011C2EF" w14:textId="77777777" w:rsidR="00516FCF" w:rsidRPr="00DB4186" w:rsidRDefault="00516FCF" w:rsidP="00374514">
            <w:pPr>
              <w:spacing w:before="60" w:after="60"/>
              <w:jc w:val="center"/>
              <w:rPr>
                <w:rFonts w:eastAsia="Calibri" w:cs="Calibri"/>
                <w:b/>
                <w:szCs w:val="20"/>
              </w:rPr>
            </w:pPr>
            <w:r w:rsidRPr="00DB4186">
              <w:rPr>
                <w:rFonts w:eastAsia="Calibri" w:cs="Calibri"/>
                <w:b/>
                <w:szCs w:val="20"/>
              </w:rPr>
              <w:t>Yes</w:t>
            </w:r>
          </w:p>
        </w:tc>
        <w:tc>
          <w:tcPr>
            <w:tcW w:w="237" w:type="pct"/>
            <w:shd w:val="clear" w:color="auto" w:fill="FFFFFF" w:themeFill="text2"/>
            <w:vAlign w:val="center"/>
          </w:tcPr>
          <w:p w14:paraId="54703034" w14:textId="2AB802A2" w:rsidR="00516FCF" w:rsidRPr="00DB4186" w:rsidRDefault="00516FCF" w:rsidP="00374514">
            <w:pPr>
              <w:spacing w:before="60" w:after="60"/>
              <w:jc w:val="center"/>
              <w:rPr>
                <w:rFonts w:eastAsia="Calibri" w:cs="Calibri"/>
                <w:b/>
                <w:szCs w:val="20"/>
              </w:rPr>
            </w:pPr>
            <w:r w:rsidRPr="00DB4186">
              <w:rPr>
                <w:rFonts w:eastAsia="Calibri" w:cs="Calibri"/>
                <w:b/>
                <w:szCs w:val="20"/>
              </w:rPr>
              <w:t>No</w:t>
            </w:r>
          </w:p>
        </w:tc>
        <w:tc>
          <w:tcPr>
            <w:tcW w:w="202" w:type="pct"/>
            <w:shd w:val="clear" w:color="auto" w:fill="FFFFFF" w:themeFill="text2"/>
            <w:vAlign w:val="center"/>
          </w:tcPr>
          <w:p w14:paraId="6EF60B83" w14:textId="7049C1D0" w:rsidR="00516FCF" w:rsidRPr="00DB4186" w:rsidRDefault="00516FCF" w:rsidP="00374514">
            <w:pPr>
              <w:spacing w:before="60" w:after="60"/>
              <w:jc w:val="center"/>
              <w:rPr>
                <w:rFonts w:eastAsia="Calibri" w:cs="Calibri"/>
                <w:b/>
                <w:szCs w:val="20"/>
              </w:rPr>
            </w:pPr>
            <w:r w:rsidRPr="00DB4186">
              <w:rPr>
                <w:rFonts w:eastAsia="Calibri" w:cs="Calibri"/>
                <w:b/>
                <w:szCs w:val="20"/>
              </w:rPr>
              <w:t>NA</w:t>
            </w:r>
          </w:p>
        </w:tc>
      </w:tr>
      <w:tr w:rsidR="00825621" w:rsidRPr="00DB4186" w14:paraId="73877A59" w14:textId="77777777" w:rsidTr="002A2807">
        <w:trPr>
          <w:trHeight w:val="407"/>
        </w:trPr>
        <w:tc>
          <w:tcPr>
            <w:tcW w:w="1763" w:type="pct"/>
            <w:shd w:val="clear" w:color="auto" w:fill="FFFFFF" w:themeFill="text2"/>
            <w:vAlign w:val="center"/>
          </w:tcPr>
          <w:p w14:paraId="45090239" w14:textId="35758654" w:rsidR="00825621" w:rsidRPr="00DB4186" w:rsidRDefault="002C5E7E" w:rsidP="0080139E">
            <w:pPr>
              <w:spacing w:before="60" w:after="60"/>
              <w:ind w:left="57"/>
              <w:rPr>
                <w:rFonts w:eastAsia="Calibri" w:cs="Calibri"/>
                <w:szCs w:val="20"/>
              </w:rPr>
            </w:pPr>
            <w:r>
              <w:rPr>
                <w:rFonts w:eastAsia="Calibri" w:cs="Calibri"/>
                <w:szCs w:val="20"/>
              </w:rPr>
              <w:t>Traffic Control Utility</w:t>
            </w:r>
          </w:p>
        </w:tc>
        <w:tc>
          <w:tcPr>
            <w:tcW w:w="2577" w:type="pct"/>
            <w:shd w:val="clear" w:color="auto" w:fill="FFFFFF" w:themeFill="text2"/>
            <w:vAlign w:val="center"/>
          </w:tcPr>
          <w:p w14:paraId="05A71243" w14:textId="4C4C8D36" w:rsidR="00825621" w:rsidRPr="00DB4186" w:rsidRDefault="002C5E7E" w:rsidP="002C5E7E">
            <w:pPr>
              <w:spacing w:before="60" w:after="60"/>
              <w:ind w:left="57"/>
              <w:jc w:val="center"/>
              <w:rPr>
                <w:rFonts w:eastAsia="Calibri" w:cs="Calibri"/>
                <w:szCs w:val="20"/>
              </w:rPr>
            </w:pPr>
            <w:r>
              <w:rPr>
                <w:rFonts w:eastAsia="Calibri" w:cs="Calibri"/>
                <w:szCs w:val="20"/>
              </w:rPr>
              <w:t>(</w:t>
            </w:r>
            <w:proofErr w:type="spellStart"/>
            <w:r>
              <w:rPr>
                <w:rFonts w:eastAsia="Calibri" w:cs="Calibri"/>
                <w:szCs w:val="20"/>
              </w:rPr>
              <w:t>Viatec</w:t>
            </w:r>
            <w:proofErr w:type="spellEnd"/>
            <w:r>
              <w:rPr>
                <w:rFonts w:eastAsia="Calibri" w:cs="Calibri"/>
                <w:szCs w:val="20"/>
              </w:rPr>
              <w:t xml:space="preserve"> Traffic Solutions)</w:t>
            </w:r>
          </w:p>
        </w:tc>
        <w:sdt>
          <w:sdtPr>
            <w:rPr>
              <w:rFonts w:eastAsia="Calibri" w:cs="Calibri"/>
              <w:szCs w:val="20"/>
            </w:rPr>
            <w:id w:val="-15605541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1" w:type="pct"/>
                <w:shd w:val="clear" w:color="auto" w:fill="FFFFFF" w:themeFill="text2"/>
              </w:tcPr>
              <w:p w14:paraId="757447BD" w14:textId="54B3799A" w:rsidR="00825621" w:rsidRPr="00DB4186" w:rsidRDefault="002C5E7E" w:rsidP="00825621">
                <w:pPr>
                  <w:rPr>
                    <w:rFonts w:cs="Calibri"/>
                    <w:szCs w:val="20"/>
                  </w:rPr>
                </w:pPr>
                <w:r>
                  <w:rPr>
                    <w:rFonts w:ascii="MS Gothic" w:eastAsia="MS Gothic" w:hAnsi="MS Gothic" w:cs="Calibri" w:hint="eastAsia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eastAsia="Calibri" w:cs="Calibri"/>
              <w:szCs w:val="20"/>
            </w:rPr>
            <w:id w:val="-1214120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7" w:type="pct"/>
                <w:shd w:val="clear" w:color="auto" w:fill="FFFFFF" w:themeFill="text2"/>
              </w:tcPr>
              <w:p w14:paraId="08F10EBB" w14:textId="2E2F4808" w:rsidR="00825621" w:rsidRPr="00DB4186" w:rsidRDefault="002A2807" w:rsidP="00825621">
                <w:pPr>
                  <w:rPr>
                    <w:rFonts w:cs="Calibri"/>
                    <w:szCs w:val="20"/>
                  </w:rPr>
                </w:pPr>
                <w:r w:rsidRPr="00DB4186">
                  <w:rPr>
                    <w:rFonts w:ascii="MS Gothic" w:eastAsia="MS Gothic" w:hAnsi="MS Gothic" w:cs="Calibri" w:hint="eastAsia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eastAsia="Calibri" w:cs="Calibri"/>
              <w:szCs w:val="20"/>
            </w:rPr>
            <w:id w:val="-8416271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2" w:type="pct"/>
                <w:shd w:val="clear" w:color="auto" w:fill="FFFFFF" w:themeFill="text2"/>
              </w:tcPr>
              <w:p w14:paraId="22CED328" w14:textId="17A231C5" w:rsidR="00825621" w:rsidRPr="00DB4186" w:rsidRDefault="002A2807" w:rsidP="00825621">
                <w:pPr>
                  <w:rPr>
                    <w:rFonts w:cs="Calibri"/>
                    <w:szCs w:val="20"/>
                  </w:rPr>
                </w:pPr>
                <w:r w:rsidRPr="00DB4186">
                  <w:rPr>
                    <w:rFonts w:ascii="MS Gothic" w:eastAsia="MS Gothic" w:hAnsi="MS Gothic" w:cs="Calibri" w:hint="eastAsia"/>
                    <w:szCs w:val="20"/>
                  </w:rPr>
                  <w:t>☐</w:t>
                </w:r>
              </w:p>
            </w:tc>
          </w:sdtContent>
        </w:sdt>
      </w:tr>
      <w:tr w:rsidR="00825621" w:rsidRPr="00DB4186" w14:paraId="3C19358B" w14:textId="77777777" w:rsidTr="002A2807">
        <w:trPr>
          <w:trHeight w:val="407"/>
        </w:trPr>
        <w:tc>
          <w:tcPr>
            <w:tcW w:w="1763" w:type="pct"/>
            <w:shd w:val="clear" w:color="auto" w:fill="FFFFFF" w:themeFill="text2"/>
            <w:vAlign w:val="center"/>
          </w:tcPr>
          <w:p w14:paraId="2F6D99DA" w14:textId="66CAF968" w:rsidR="00825621" w:rsidRPr="00DB4186" w:rsidRDefault="002C5E7E" w:rsidP="0080139E">
            <w:pPr>
              <w:spacing w:before="60" w:after="60"/>
              <w:ind w:left="57"/>
              <w:rPr>
                <w:rFonts w:eastAsia="Calibri" w:cs="Calibri"/>
                <w:szCs w:val="20"/>
              </w:rPr>
            </w:pPr>
            <w:r>
              <w:rPr>
                <w:rFonts w:eastAsia="Calibri" w:cs="Calibri"/>
                <w:szCs w:val="20"/>
              </w:rPr>
              <w:t>Vacuum Truck</w:t>
            </w:r>
          </w:p>
        </w:tc>
        <w:tc>
          <w:tcPr>
            <w:tcW w:w="2577" w:type="pct"/>
            <w:shd w:val="clear" w:color="auto" w:fill="FFFFFF" w:themeFill="text2"/>
            <w:vAlign w:val="center"/>
          </w:tcPr>
          <w:p w14:paraId="1AB3FADE" w14:textId="4D08ECB4" w:rsidR="00825621" w:rsidRPr="00DB4186" w:rsidRDefault="002C5E7E" w:rsidP="002C5E7E">
            <w:pPr>
              <w:spacing w:before="60" w:after="60"/>
              <w:ind w:left="57"/>
              <w:jc w:val="center"/>
              <w:rPr>
                <w:rFonts w:eastAsia="Calibri" w:cs="Calibri"/>
                <w:szCs w:val="20"/>
              </w:rPr>
            </w:pPr>
            <w:r>
              <w:rPr>
                <w:rFonts w:eastAsia="Calibri" w:cs="Calibri"/>
                <w:szCs w:val="20"/>
              </w:rPr>
              <w:t>(Paneltec Group)</w:t>
            </w:r>
          </w:p>
        </w:tc>
        <w:sdt>
          <w:sdtPr>
            <w:rPr>
              <w:rFonts w:eastAsia="Calibri" w:cs="Calibri"/>
              <w:szCs w:val="20"/>
            </w:rPr>
            <w:id w:val="-20012602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1" w:type="pct"/>
                <w:shd w:val="clear" w:color="auto" w:fill="FFFFFF" w:themeFill="text2"/>
              </w:tcPr>
              <w:p w14:paraId="05ABD2BF" w14:textId="2405BD26" w:rsidR="00825621" w:rsidRPr="00DB4186" w:rsidRDefault="002A2807" w:rsidP="00825621">
                <w:pPr>
                  <w:rPr>
                    <w:rFonts w:cs="Calibri"/>
                    <w:szCs w:val="20"/>
                  </w:rPr>
                </w:pPr>
                <w:r w:rsidRPr="00DB4186">
                  <w:rPr>
                    <w:rFonts w:ascii="MS Gothic" w:eastAsia="MS Gothic" w:hAnsi="MS Gothic" w:cs="Calibri" w:hint="eastAsia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eastAsia="Calibri" w:cs="Calibri"/>
              <w:szCs w:val="20"/>
            </w:rPr>
            <w:id w:val="3762058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7" w:type="pct"/>
                <w:shd w:val="clear" w:color="auto" w:fill="FFFFFF" w:themeFill="text2"/>
              </w:tcPr>
              <w:p w14:paraId="2BC0906D" w14:textId="49E8FB94" w:rsidR="00825621" w:rsidRPr="00DB4186" w:rsidRDefault="002A2807" w:rsidP="00825621">
                <w:pPr>
                  <w:rPr>
                    <w:rFonts w:cs="Calibri"/>
                    <w:szCs w:val="20"/>
                  </w:rPr>
                </w:pPr>
                <w:r w:rsidRPr="00DB4186">
                  <w:rPr>
                    <w:rFonts w:ascii="MS Gothic" w:eastAsia="MS Gothic" w:hAnsi="MS Gothic" w:cs="Calibri" w:hint="eastAsia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eastAsia="Calibri" w:cs="Calibri"/>
              <w:szCs w:val="20"/>
            </w:rPr>
            <w:id w:val="3366553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2" w:type="pct"/>
                <w:shd w:val="clear" w:color="auto" w:fill="FFFFFF" w:themeFill="text2"/>
              </w:tcPr>
              <w:p w14:paraId="1571716E" w14:textId="7B2BEF4F" w:rsidR="00825621" w:rsidRPr="00DB4186" w:rsidRDefault="002A2807" w:rsidP="00825621">
                <w:pPr>
                  <w:rPr>
                    <w:rFonts w:cs="Calibri"/>
                    <w:szCs w:val="20"/>
                  </w:rPr>
                </w:pPr>
                <w:r w:rsidRPr="00DB4186">
                  <w:rPr>
                    <w:rFonts w:ascii="MS Gothic" w:eastAsia="MS Gothic" w:hAnsi="MS Gothic" w:cs="Calibri" w:hint="eastAsia"/>
                    <w:szCs w:val="20"/>
                  </w:rPr>
                  <w:t>☐</w:t>
                </w:r>
              </w:p>
            </w:tc>
          </w:sdtContent>
        </w:sdt>
      </w:tr>
      <w:tr w:rsidR="00611E51" w:rsidRPr="00DB4186" w14:paraId="1D694996" w14:textId="77777777" w:rsidTr="002A2807">
        <w:trPr>
          <w:trHeight w:val="407"/>
        </w:trPr>
        <w:tc>
          <w:tcPr>
            <w:tcW w:w="1763" w:type="pct"/>
            <w:shd w:val="clear" w:color="auto" w:fill="FFFFFF" w:themeFill="text2"/>
            <w:vAlign w:val="center"/>
          </w:tcPr>
          <w:p w14:paraId="643568F5" w14:textId="033DA0CF" w:rsidR="00611E51" w:rsidRDefault="00611E51" w:rsidP="0080139E">
            <w:pPr>
              <w:spacing w:before="60" w:after="60"/>
              <w:ind w:left="57"/>
              <w:rPr>
                <w:rFonts w:eastAsia="Calibri" w:cs="Calibri"/>
                <w:szCs w:val="20"/>
              </w:rPr>
            </w:pPr>
            <w:r>
              <w:rPr>
                <w:rFonts w:eastAsia="Calibri" w:cs="Calibri"/>
                <w:szCs w:val="20"/>
              </w:rPr>
              <w:t>Emergency Services</w:t>
            </w:r>
          </w:p>
        </w:tc>
        <w:tc>
          <w:tcPr>
            <w:tcW w:w="2577" w:type="pct"/>
            <w:shd w:val="clear" w:color="auto" w:fill="FFFFFF" w:themeFill="text2"/>
            <w:vAlign w:val="center"/>
          </w:tcPr>
          <w:p w14:paraId="70085B9D" w14:textId="073E0FC5" w:rsidR="00611E51" w:rsidRDefault="00611E51" w:rsidP="002C5E7E">
            <w:pPr>
              <w:spacing w:before="60" w:after="60"/>
              <w:ind w:left="57"/>
              <w:jc w:val="center"/>
              <w:rPr>
                <w:rFonts w:eastAsia="Calibri" w:cs="Calibri"/>
                <w:szCs w:val="20"/>
              </w:rPr>
            </w:pPr>
            <w:r>
              <w:rPr>
                <w:rFonts w:eastAsia="Calibri" w:cs="Calibri"/>
                <w:szCs w:val="20"/>
              </w:rPr>
              <w:t>(Police, Fire or Ambulance)</w:t>
            </w:r>
          </w:p>
        </w:tc>
        <w:sdt>
          <w:sdtPr>
            <w:rPr>
              <w:rFonts w:eastAsia="Calibri" w:cs="Calibri"/>
              <w:szCs w:val="20"/>
            </w:rPr>
            <w:id w:val="-18694453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21" w:type="pct"/>
                <w:shd w:val="clear" w:color="auto" w:fill="FFFFFF" w:themeFill="text2"/>
              </w:tcPr>
              <w:p w14:paraId="0BAF835C" w14:textId="26D8E1EB" w:rsidR="00611E51" w:rsidRDefault="00611E51" w:rsidP="00825621">
                <w:pPr>
                  <w:rPr>
                    <w:rFonts w:eastAsia="Calibri" w:cs="Calibri"/>
                    <w:szCs w:val="20"/>
                  </w:rPr>
                </w:pPr>
                <w:r w:rsidRPr="00DB4186">
                  <w:rPr>
                    <w:rFonts w:ascii="MS Gothic" w:eastAsia="MS Gothic" w:hAnsi="MS Gothic" w:cs="Calibri" w:hint="eastAsia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eastAsia="Calibri" w:cs="Calibri"/>
              <w:szCs w:val="20"/>
            </w:rPr>
            <w:id w:val="-7592873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37" w:type="pct"/>
                <w:shd w:val="clear" w:color="auto" w:fill="FFFFFF" w:themeFill="text2"/>
              </w:tcPr>
              <w:p w14:paraId="674F147F" w14:textId="71125353" w:rsidR="00611E51" w:rsidRDefault="00611E51" w:rsidP="00825621">
                <w:pPr>
                  <w:rPr>
                    <w:rFonts w:eastAsia="Calibri" w:cs="Calibri"/>
                    <w:szCs w:val="20"/>
                  </w:rPr>
                </w:pPr>
                <w:r w:rsidRPr="00DB4186">
                  <w:rPr>
                    <w:rFonts w:ascii="MS Gothic" w:eastAsia="MS Gothic" w:hAnsi="MS Gothic" w:cs="Calibri" w:hint="eastAsia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eastAsia="Calibri" w:cs="Calibri"/>
              <w:szCs w:val="20"/>
            </w:rPr>
            <w:id w:val="-8363115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02" w:type="pct"/>
                <w:shd w:val="clear" w:color="auto" w:fill="FFFFFF" w:themeFill="text2"/>
              </w:tcPr>
              <w:p w14:paraId="5FD22F31" w14:textId="6D500594" w:rsidR="00611E51" w:rsidRDefault="00611E51" w:rsidP="00825621">
                <w:pPr>
                  <w:rPr>
                    <w:rFonts w:eastAsia="Calibri" w:cs="Calibri"/>
                    <w:szCs w:val="20"/>
                  </w:rPr>
                </w:pPr>
                <w:r w:rsidRPr="00DB4186">
                  <w:rPr>
                    <w:rFonts w:ascii="MS Gothic" w:eastAsia="MS Gothic" w:hAnsi="MS Gothic" w:cs="Calibri" w:hint="eastAsia"/>
                    <w:szCs w:val="20"/>
                  </w:rPr>
                  <w:t>☐</w:t>
                </w:r>
              </w:p>
            </w:tc>
          </w:sdtContent>
        </w:sdt>
      </w:tr>
    </w:tbl>
    <w:p w14:paraId="393B486F" w14:textId="77777777" w:rsidR="00516FCF" w:rsidRPr="00374514" w:rsidRDefault="00516FCF" w:rsidP="00237E2D">
      <w:pPr>
        <w:spacing w:before="0" w:after="0"/>
        <w:rPr>
          <w:rFonts w:cs="Calibri"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484A4C" w:themeColor="accent3" w:themeShade="80"/>
          <w:left w:val="single" w:sz="4" w:space="0" w:color="484A4C" w:themeColor="accent3" w:themeShade="80"/>
          <w:bottom w:val="single" w:sz="4" w:space="0" w:color="484A4C" w:themeColor="accent3" w:themeShade="80"/>
          <w:right w:val="single" w:sz="4" w:space="0" w:color="484A4C" w:themeColor="accent3" w:themeShade="80"/>
          <w:insideH w:val="single" w:sz="4" w:space="0" w:color="484A4C" w:themeColor="accent3" w:themeShade="80"/>
          <w:insideV w:val="single" w:sz="4" w:space="0" w:color="484A4C" w:themeColor="accent3" w:themeShade="8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2"/>
        <w:gridCol w:w="3599"/>
        <w:gridCol w:w="1083"/>
        <w:gridCol w:w="3255"/>
      </w:tblGrid>
      <w:tr w:rsidR="00516FCF" w:rsidRPr="00374514" w14:paraId="3DE53376" w14:textId="77777777" w:rsidTr="00C376C5">
        <w:trPr>
          <w:jc w:val="center"/>
        </w:trPr>
        <w:tc>
          <w:tcPr>
            <w:tcW w:w="5000" w:type="pct"/>
            <w:gridSpan w:val="4"/>
            <w:shd w:val="clear" w:color="auto" w:fill="FF9900"/>
          </w:tcPr>
          <w:p w14:paraId="32569029" w14:textId="77777777" w:rsidR="00516FCF" w:rsidRPr="00374514" w:rsidRDefault="00516FCF" w:rsidP="00E50B41">
            <w:pPr>
              <w:pStyle w:val="Tableheader"/>
              <w:ind w:left="57"/>
              <w:rPr>
                <w:rFonts w:cs="Calibri"/>
                <w:szCs w:val="22"/>
              </w:rPr>
            </w:pPr>
            <w:r w:rsidRPr="00374514">
              <w:rPr>
                <w:rFonts w:cs="Calibri"/>
                <w:szCs w:val="22"/>
              </w:rPr>
              <w:t>C</w:t>
            </w:r>
            <w:r w:rsidRPr="00374514">
              <w:rPr>
                <w:rFonts w:cs="Calibri"/>
                <w:spacing w:val="1"/>
                <w:szCs w:val="22"/>
              </w:rPr>
              <w:t>OMM</w:t>
            </w:r>
            <w:r w:rsidRPr="00374514">
              <w:rPr>
                <w:rFonts w:cs="Calibri"/>
                <w:szCs w:val="22"/>
              </w:rPr>
              <w:t>E</w:t>
            </w:r>
            <w:r w:rsidRPr="00374514">
              <w:rPr>
                <w:rFonts w:cs="Calibri"/>
                <w:spacing w:val="1"/>
                <w:szCs w:val="22"/>
              </w:rPr>
              <w:t>N</w:t>
            </w:r>
            <w:r w:rsidRPr="00374514">
              <w:rPr>
                <w:rFonts w:cs="Calibri"/>
                <w:szCs w:val="22"/>
              </w:rPr>
              <w:t>TS</w:t>
            </w:r>
            <w:r w:rsidRPr="00374514">
              <w:rPr>
                <w:rFonts w:cs="Calibri"/>
                <w:spacing w:val="1"/>
                <w:szCs w:val="22"/>
              </w:rPr>
              <w:t>/</w:t>
            </w:r>
            <w:r w:rsidRPr="00374514">
              <w:rPr>
                <w:rFonts w:cs="Calibri"/>
                <w:szCs w:val="22"/>
              </w:rPr>
              <w:t>C</w:t>
            </w:r>
            <w:r w:rsidRPr="00374514">
              <w:rPr>
                <w:rFonts w:cs="Calibri"/>
                <w:spacing w:val="1"/>
                <w:szCs w:val="22"/>
              </w:rPr>
              <w:t>ONC</w:t>
            </w:r>
            <w:r w:rsidRPr="00374514">
              <w:rPr>
                <w:rFonts w:cs="Calibri"/>
                <w:spacing w:val="-2"/>
                <w:szCs w:val="22"/>
              </w:rPr>
              <w:t>E</w:t>
            </w:r>
            <w:r w:rsidRPr="00374514">
              <w:rPr>
                <w:rFonts w:cs="Calibri"/>
                <w:spacing w:val="1"/>
                <w:szCs w:val="22"/>
              </w:rPr>
              <w:t>RN</w:t>
            </w:r>
            <w:r w:rsidRPr="00374514">
              <w:rPr>
                <w:rFonts w:cs="Calibri"/>
                <w:szCs w:val="22"/>
              </w:rPr>
              <w:t>S/ISSU</w:t>
            </w:r>
            <w:r w:rsidRPr="00374514">
              <w:rPr>
                <w:rFonts w:cs="Calibri"/>
                <w:spacing w:val="1"/>
                <w:szCs w:val="22"/>
              </w:rPr>
              <w:t>E</w:t>
            </w:r>
            <w:r w:rsidRPr="00374514">
              <w:rPr>
                <w:rFonts w:cs="Calibri"/>
                <w:szCs w:val="22"/>
              </w:rPr>
              <w:t>S</w:t>
            </w:r>
            <w:r w:rsidRPr="00374514">
              <w:rPr>
                <w:rFonts w:cs="Calibri"/>
                <w:spacing w:val="-2"/>
                <w:szCs w:val="22"/>
              </w:rPr>
              <w:t>/</w:t>
            </w:r>
            <w:r w:rsidRPr="00374514">
              <w:rPr>
                <w:rFonts w:cs="Calibri"/>
                <w:szCs w:val="22"/>
              </w:rPr>
              <w:t>FE</w:t>
            </w:r>
            <w:r w:rsidRPr="00374514">
              <w:rPr>
                <w:rFonts w:cs="Calibri"/>
                <w:spacing w:val="1"/>
                <w:szCs w:val="22"/>
              </w:rPr>
              <w:t>EDB</w:t>
            </w:r>
            <w:r w:rsidRPr="00374514">
              <w:rPr>
                <w:rFonts w:cs="Calibri"/>
                <w:szCs w:val="22"/>
              </w:rPr>
              <w:t>A</w:t>
            </w:r>
            <w:r w:rsidRPr="00374514">
              <w:rPr>
                <w:rFonts w:cs="Calibri"/>
                <w:spacing w:val="1"/>
                <w:szCs w:val="22"/>
              </w:rPr>
              <w:t>C</w:t>
            </w:r>
            <w:r w:rsidRPr="00374514">
              <w:rPr>
                <w:rFonts w:cs="Calibri"/>
                <w:szCs w:val="22"/>
              </w:rPr>
              <w:t>K</w:t>
            </w:r>
          </w:p>
        </w:tc>
      </w:tr>
      <w:tr w:rsidR="00516FCF" w:rsidRPr="00374514" w14:paraId="359C9B77" w14:textId="77777777" w:rsidTr="00DB4186">
        <w:trPr>
          <w:trHeight w:val="852"/>
          <w:jc w:val="center"/>
        </w:trPr>
        <w:tc>
          <w:tcPr>
            <w:tcW w:w="5000" w:type="pct"/>
            <w:gridSpan w:val="4"/>
          </w:tcPr>
          <w:p w14:paraId="58259A48" w14:textId="0172BA03" w:rsidR="009122A8" w:rsidRPr="00374514" w:rsidRDefault="00DB4186" w:rsidP="00367ECC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DB4186" w:rsidRPr="00374514" w14:paraId="54F52A40" w14:textId="77777777" w:rsidTr="00C376C5">
        <w:trPr>
          <w:trHeight w:val="252"/>
          <w:jc w:val="center"/>
        </w:trPr>
        <w:tc>
          <w:tcPr>
            <w:tcW w:w="878" w:type="pct"/>
            <w:shd w:val="clear" w:color="auto" w:fill="FF9900"/>
          </w:tcPr>
          <w:p w14:paraId="5404FFDE" w14:textId="0657E033" w:rsidR="00516FCF" w:rsidRPr="00374514" w:rsidRDefault="00834B63" w:rsidP="00367ECC">
            <w:pPr>
              <w:rPr>
                <w:rFonts w:eastAsia="Calibri" w:cs="Calibri"/>
                <w:sz w:val="22"/>
                <w:szCs w:val="22"/>
              </w:rPr>
            </w:pPr>
            <w:r>
              <w:rPr>
                <w:rFonts w:eastAsia="Calibri" w:cs="Calibri"/>
                <w:b/>
                <w:color w:val="FFFFFF"/>
                <w:sz w:val="22"/>
                <w:szCs w:val="22"/>
              </w:rPr>
              <w:t xml:space="preserve">Driver </w:t>
            </w:r>
            <w:r w:rsidR="00516FCF" w:rsidRPr="00374514">
              <w:rPr>
                <w:rFonts w:eastAsia="Calibri" w:cs="Calibri"/>
                <w:b/>
                <w:color w:val="FFFFFF"/>
                <w:spacing w:val="1"/>
                <w:sz w:val="22"/>
                <w:szCs w:val="22"/>
              </w:rPr>
              <w:t>N</w:t>
            </w:r>
            <w:r w:rsidR="00516FCF" w:rsidRPr="00374514">
              <w:rPr>
                <w:rFonts w:eastAsia="Calibri" w:cs="Calibri"/>
                <w:b/>
                <w:color w:val="FFFFFF"/>
                <w:sz w:val="22"/>
                <w:szCs w:val="22"/>
              </w:rPr>
              <w:t>a</w:t>
            </w:r>
            <w:r w:rsidR="00516FCF" w:rsidRPr="00374514">
              <w:rPr>
                <w:rFonts w:eastAsia="Calibri" w:cs="Calibri"/>
                <w:b/>
                <w:color w:val="FFFFFF"/>
                <w:spacing w:val="1"/>
                <w:sz w:val="22"/>
                <w:szCs w:val="22"/>
              </w:rPr>
              <w:t>m</w:t>
            </w:r>
            <w:r w:rsidR="00516FCF" w:rsidRPr="00374514">
              <w:rPr>
                <w:rFonts w:eastAsia="Calibri" w:cs="Calibri"/>
                <w:b/>
                <w:color w:val="FFFFFF"/>
                <w:sz w:val="22"/>
                <w:szCs w:val="22"/>
              </w:rPr>
              <w:t>e:</w:t>
            </w:r>
          </w:p>
        </w:tc>
        <w:tc>
          <w:tcPr>
            <w:tcW w:w="1870" w:type="pct"/>
          </w:tcPr>
          <w:p w14:paraId="5ED8C71B" w14:textId="77777777" w:rsidR="00516FCF" w:rsidRPr="00374514" w:rsidRDefault="00516FCF" w:rsidP="00367ECC">
            <w:pPr>
              <w:rPr>
                <w:rFonts w:cs="Calibri"/>
                <w:sz w:val="22"/>
                <w:szCs w:val="22"/>
              </w:rPr>
            </w:pPr>
          </w:p>
        </w:tc>
        <w:tc>
          <w:tcPr>
            <w:tcW w:w="561" w:type="pct"/>
            <w:shd w:val="clear" w:color="auto" w:fill="FF9900"/>
          </w:tcPr>
          <w:p w14:paraId="3D5B4062" w14:textId="77777777" w:rsidR="00516FCF" w:rsidRPr="00374514" w:rsidRDefault="00516FCF" w:rsidP="00367ECC">
            <w:pPr>
              <w:rPr>
                <w:rFonts w:eastAsia="Calibri" w:cs="Calibri"/>
                <w:sz w:val="22"/>
                <w:szCs w:val="22"/>
              </w:rPr>
            </w:pPr>
            <w:r w:rsidRPr="00374514">
              <w:rPr>
                <w:rFonts w:eastAsia="Calibri" w:cs="Calibri"/>
                <w:b/>
                <w:color w:val="FFFFFF"/>
                <w:sz w:val="22"/>
                <w:szCs w:val="22"/>
              </w:rPr>
              <w:t>S</w:t>
            </w:r>
            <w:r w:rsidRPr="00374514">
              <w:rPr>
                <w:rFonts w:eastAsia="Calibri" w:cs="Calibri"/>
                <w:b/>
                <w:color w:val="FFFFFF"/>
                <w:spacing w:val="-1"/>
                <w:sz w:val="22"/>
                <w:szCs w:val="22"/>
              </w:rPr>
              <w:t>ig</w:t>
            </w:r>
            <w:r w:rsidRPr="00374514">
              <w:rPr>
                <w:rFonts w:eastAsia="Calibri" w:cs="Calibri"/>
                <w:b/>
                <w:color w:val="FFFFFF"/>
                <w:spacing w:val="1"/>
                <w:sz w:val="22"/>
                <w:szCs w:val="22"/>
              </w:rPr>
              <w:t>n</w:t>
            </w:r>
            <w:r w:rsidRPr="00374514">
              <w:rPr>
                <w:rFonts w:eastAsia="Calibri" w:cs="Calibri"/>
                <w:b/>
                <w:color w:val="FFFFFF"/>
                <w:sz w:val="22"/>
                <w:szCs w:val="22"/>
              </w:rPr>
              <w:t>at</w:t>
            </w:r>
            <w:r w:rsidRPr="00374514">
              <w:rPr>
                <w:rFonts w:eastAsia="Calibri" w:cs="Calibri"/>
                <w:b/>
                <w:color w:val="FFFFFF"/>
                <w:spacing w:val="2"/>
                <w:sz w:val="22"/>
                <w:szCs w:val="22"/>
              </w:rPr>
              <w:t>u</w:t>
            </w:r>
            <w:r w:rsidRPr="00374514">
              <w:rPr>
                <w:rFonts w:eastAsia="Calibri" w:cs="Calibri"/>
                <w:b/>
                <w:color w:val="FFFFFF"/>
                <w:spacing w:val="1"/>
                <w:sz w:val="22"/>
                <w:szCs w:val="22"/>
              </w:rPr>
              <w:t>r</w:t>
            </w:r>
            <w:r w:rsidRPr="00374514">
              <w:rPr>
                <w:rFonts w:eastAsia="Calibri" w:cs="Calibri"/>
                <w:b/>
                <w:color w:val="FFFFFF"/>
                <w:sz w:val="22"/>
                <w:szCs w:val="22"/>
              </w:rPr>
              <w:t>e:</w:t>
            </w:r>
          </w:p>
        </w:tc>
        <w:tc>
          <w:tcPr>
            <w:tcW w:w="1691" w:type="pct"/>
          </w:tcPr>
          <w:p w14:paraId="70C1C6D1" w14:textId="77777777" w:rsidR="00516FCF" w:rsidRPr="00374514" w:rsidRDefault="00516FCF" w:rsidP="00367ECC">
            <w:pPr>
              <w:rPr>
                <w:rFonts w:cs="Calibri"/>
                <w:sz w:val="22"/>
                <w:szCs w:val="22"/>
              </w:rPr>
            </w:pPr>
          </w:p>
        </w:tc>
      </w:tr>
    </w:tbl>
    <w:p w14:paraId="76F90707" w14:textId="51C2C807" w:rsidR="00306056" w:rsidRPr="006A320C" w:rsidRDefault="006A320C" w:rsidP="006A320C">
      <w:pPr>
        <w:jc w:val="center"/>
        <w:rPr>
          <w:rFonts w:cs="Calibri"/>
          <w:b/>
          <w:bCs/>
          <w:sz w:val="24"/>
        </w:rPr>
      </w:pPr>
      <w:r w:rsidRPr="006A320C">
        <w:rPr>
          <w:rFonts w:cs="Calibri"/>
          <w:b/>
          <w:bCs/>
          <w:sz w:val="24"/>
        </w:rPr>
        <w:t>EMERGENCY CONTACT LIST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33"/>
        <w:gridCol w:w="5801"/>
      </w:tblGrid>
      <w:tr w:rsidR="006A320C" w:rsidRPr="00CF5A66" w14:paraId="63875731" w14:textId="77777777" w:rsidTr="000D1D68">
        <w:trPr>
          <w:trHeight w:val="274"/>
          <w:jc w:val="center"/>
        </w:trPr>
        <w:tc>
          <w:tcPr>
            <w:tcW w:w="3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7897351E" w14:textId="77777777" w:rsidR="006A320C" w:rsidRPr="00CF5A66" w:rsidRDefault="006A320C" w:rsidP="00195965">
            <w:pPr>
              <w:rPr>
                <w:rFonts w:ascii="Gill Sans MT" w:hAnsi="Gill Sans MT"/>
              </w:rPr>
            </w:pPr>
            <w:r w:rsidRPr="00CF5A66">
              <w:rPr>
                <w:rFonts w:ascii="Gill Sans MT" w:hAnsi="Gill Sans MT"/>
              </w:rPr>
              <w:t>Reference</w:t>
            </w:r>
          </w:p>
        </w:tc>
        <w:tc>
          <w:tcPr>
            <w:tcW w:w="5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BDDB576" w14:textId="77777777" w:rsidR="006A320C" w:rsidRPr="00CF5A66" w:rsidRDefault="006A320C" w:rsidP="00195965">
            <w:pPr>
              <w:rPr>
                <w:rFonts w:ascii="Gill Sans MT" w:hAnsi="Gill Sans MT"/>
              </w:rPr>
            </w:pPr>
            <w:r w:rsidRPr="00CF5A66">
              <w:rPr>
                <w:rFonts w:ascii="Gill Sans MT" w:hAnsi="Gill Sans MT"/>
              </w:rPr>
              <w:t>Details</w:t>
            </w:r>
          </w:p>
        </w:tc>
      </w:tr>
      <w:tr w:rsidR="006A320C" w:rsidRPr="00CF5A66" w14:paraId="073E78A3" w14:textId="77777777" w:rsidTr="000D1D68">
        <w:trPr>
          <w:trHeight w:val="274"/>
          <w:jc w:val="center"/>
        </w:trPr>
        <w:tc>
          <w:tcPr>
            <w:tcW w:w="3833" w:type="dxa"/>
            <w:vAlign w:val="center"/>
          </w:tcPr>
          <w:p w14:paraId="5A28DF25" w14:textId="77777777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  <w:t>Police, Emergency Services</w:t>
            </w:r>
          </w:p>
        </w:tc>
        <w:tc>
          <w:tcPr>
            <w:tcW w:w="5801" w:type="dxa"/>
            <w:vAlign w:val="center"/>
          </w:tcPr>
          <w:p w14:paraId="6D05814E" w14:textId="77777777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sz w:val="18"/>
                <w:szCs w:val="18"/>
                <w:lang w:val="en-AU" w:eastAsia="en-AU"/>
              </w:rPr>
              <w:t>000</w:t>
            </w:r>
          </w:p>
        </w:tc>
      </w:tr>
      <w:tr w:rsidR="006A320C" w:rsidRPr="00CF5A66" w14:paraId="618C66B9" w14:textId="77777777" w:rsidTr="000D1D68">
        <w:trPr>
          <w:trHeight w:val="274"/>
          <w:jc w:val="center"/>
        </w:trPr>
        <w:tc>
          <w:tcPr>
            <w:tcW w:w="3833" w:type="dxa"/>
            <w:vAlign w:val="center"/>
          </w:tcPr>
          <w:p w14:paraId="02A6BCE4" w14:textId="77777777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  <w:t>Poisons Information Centre</w:t>
            </w:r>
          </w:p>
        </w:tc>
        <w:tc>
          <w:tcPr>
            <w:tcW w:w="5801" w:type="dxa"/>
            <w:vAlign w:val="center"/>
          </w:tcPr>
          <w:p w14:paraId="51A928BB" w14:textId="77777777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sz w:val="18"/>
                <w:szCs w:val="18"/>
                <w:lang w:val="en-AU" w:eastAsia="en-AU"/>
              </w:rPr>
              <w:t>131 126</w:t>
            </w:r>
          </w:p>
        </w:tc>
      </w:tr>
      <w:tr w:rsidR="006A320C" w:rsidRPr="00CF5A66" w14:paraId="4F748C10" w14:textId="77777777" w:rsidTr="000D1D68">
        <w:trPr>
          <w:trHeight w:val="274"/>
          <w:jc w:val="center"/>
        </w:trPr>
        <w:tc>
          <w:tcPr>
            <w:tcW w:w="3833" w:type="dxa"/>
            <w:vAlign w:val="center"/>
          </w:tcPr>
          <w:p w14:paraId="624DC16A" w14:textId="77777777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b/>
                <w:sz w:val="18"/>
                <w:szCs w:val="18"/>
                <w:lang w:val="en-AU" w:eastAsia="en-AU"/>
              </w:rPr>
              <w:t>EPA Pollution Hotline</w:t>
            </w:r>
          </w:p>
        </w:tc>
        <w:tc>
          <w:tcPr>
            <w:tcW w:w="5801" w:type="dxa"/>
            <w:vAlign w:val="center"/>
          </w:tcPr>
          <w:p w14:paraId="5C01E329" w14:textId="77777777" w:rsidR="006A320C" w:rsidRPr="006A320C" w:rsidRDefault="006A320C" w:rsidP="00195965">
            <w:pPr>
              <w:spacing w:before="40" w:after="40"/>
              <w:rPr>
                <w:rFonts w:ascii="Gill Sans MT" w:hAnsi="Gill Sans MT" w:cs="Arial"/>
                <w:sz w:val="18"/>
                <w:szCs w:val="18"/>
                <w:lang w:val="en-AU" w:eastAsia="en-AU"/>
              </w:rPr>
            </w:pPr>
            <w:r w:rsidRPr="006A320C">
              <w:rPr>
                <w:rFonts w:ascii="Gill Sans MT" w:hAnsi="Gill Sans MT" w:cs="Arial"/>
                <w:sz w:val="18"/>
                <w:szCs w:val="18"/>
                <w:lang w:val="en-AU" w:eastAsia="en-AU"/>
              </w:rPr>
              <w:t>1800 005 171</w:t>
            </w:r>
          </w:p>
        </w:tc>
      </w:tr>
    </w:tbl>
    <w:p w14:paraId="55DC5171" w14:textId="77777777" w:rsidR="006A320C" w:rsidRPr="00374514" w:rsidRDefault="006A320C" w:rsidP="00834B63">
      <w:pPr>
        <w:rPr>
          <w:rFonts w:cs="Calibri"/>
          <w:sz w:val="22"/>
          <w:szCs w:val="22"/>
        </w:rPr>
      </w:pPr>
    </w:p>
    <w:sectPr w:rsidR="006A320C" w:rsidRPr="00374514" w:rsidSect="00374514">
      <w:headerReference w:type="default" r:id="rId11"/>
      <w:footerReference w:type="default" r:id="rId12"/>
      <w:headerReference w:type="first" r:id="rId13"/>
      <w:type w:val="continuous"/>
      <w:pgSz w:w="11907" w:h="16840" w:code="9"/>
      <w:pgMar w:top="1134" w:right="1134" w:bottom="992" w:left="1134" w:header="198" w:footer="3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544B2" w14:textId="77777777" w:rsidR="00C85251" w:rsidRDefault="00C85251" w:rsidP="004758F3">
      <w:r>
        <w:separator/>
      </w:r>
    </w:p>
    <w:p w14:paraId="6D094DFB" w14:textId="77777777" w:rsidR="00C85251" w:rsidRDefault="00C85251" w:rsidP="004758F3"/>
    <w:p w14:paraId="190196EA" w14:textId="77777777" w:rsidR="00C85251" w:rsidRDefault="00C85251"/>
  </w:endnote>
  <w:endnote w:type="continuationSeparator" w:id="0">
    <w:p w14:paraId="4AEA5C94" w14:textId="77777777" w:rsidR="00C85251" w:rsidRDefault="00C85251" w:rsidP="004758F3">
      <w:r>
        <w:continuationSeparator/>
      </w:r>
    </w:p>
    <w:p w14:paraId="1BEE88E3" w14:textId="77777777" w:rsidR="00C85251" w:rsidRDefault="00C85251" w:rsidP="004758F3"/>
    <w:p w14:paraId="29062E41" w14:textId="77777777" w:rsidR="00C85251" w:rsidRDefault="00C852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eastAsiaTheme="minorEastAsia" w:hAnsi="Calibri" w:cs="Calibri"/>
        <w:color w:val="auto"/>
        <w:sz w:val="22"/>
        <w:szCs w:val="16"/>
        <w:lang w:val="en-GB" w:eastAsia="en-AU"/>
      </w:rPr>
      <w:id w:val="1785152765"/>
      <w:docPartObj>
        <w:docPartGallery w:val="Page Numbers (Top of Page)"/>
        <w:docPartUnique/>
      </w:docPartObj>
    </w:sdtPr>
    <w:sdtEndPr>
      <w:rPr>
        <w:rStyle w:val="SubtleReference"/>
        <w:rFonts w:cs="Times New Roman"/>
        <w:color w:val="58595B"/>
        <w:sz w:val="16"/>
        <w:lang w:val="en-AU" w:eastAsia="en-US"/>
      </w:rPr>
    </w:sdtEndPr>
    <w:sdtContent>
      <w:p w14:paraId="4FD51EA3" w14:textId="472853B2" w:rsidR="00012E9B" w:rsidRPr="0017166D" w:rsidRDefault="00C566BC" w:rsidP="0017166D">
        <w:pPr>
          <w:pStyle w:val="Footer1"/>
          <w:pBdr>
            <w:top w:val="single" w:sz="4" w:space="1" w:color="FFFFFF" w:themeColor="text2"/>
          </w:pBdr>
          <w:tabs>
            <w:tab w:val="clear" w:pos="8640"/>
            <w:tab w:val="right" w:pos="9356"/>
          </w:tabs>
          <w:rPr>
            <w:rStyle w:val="SubtleReference"/>
            <w:rFonts w:ascii="Calibri" w:hAnsi="Calibri"/>
          </w:rPr>
        </w:pPr>
        <w:r w:rsidRPr="00852A91">
          <w:rPr>
            <w:rFonts w:ascii="Calibri" w:eastAsiaTheme="minorEastAsia" w:hAnsi="Calibri" w:cs="Calibri"/>
            <w:color w:val="auto"/>
            <w:szCs w:val="16"/>
            <w:lang w:eastAsia="en-AU"/>
          </w:rPr>
          <w:br/>
        </w:r>
        <w:r w:rsidR="0017166D" w:rsidRPr="00DB2529">
          <w:rPr>
            <w:rStyle w:val="SubtleReference"/>
            <w:rFonts w:ascii="Calibri" w:hAnsi="Calibri" w:cs="Calibri"/>
            <w:color w:val="auto"/>
          </w:rPr>
          <w:t xml:space="preserve">©Paneltec Group                               </w:t>
        </w:r>
        <w:r w:rsidR="00DB2529" w:rsidRPr="00DB2529">
          <w:rPr>
            <w:rStyle w:val="SubtleReference"/>
            <w:rFonts w:ascii="Calibri" w:hAnsi="Calibri" w:cs="Calibri"/>
            <w:color w:val="auto"/>
          </w:rPr>
          <w:t xml:space="preserve">Controlled </w:t>
        </w:r>
        <w:proofErr w:type="gramStart"/>
        <w:r w:rsidR="00DB2529" w:rsidRPr="00DB2529">
          <w:rPr>
            <w:rStyle w:val="SubtleReference"/>
            <w:rFonts w:ascii="Calibri" w:hAnsi="Calibri" w:cs="Calibri"/>
            <w:color w:val="auto"/>
          </w:rPr>
          <w:t>Document  -</w:t>
        </w:r>
        <w:proofErr w:type="gramEnd"/>
        <w:r w:rsidR="00DB2529" w:rsidRPr="00DB2529">
          <w:rPr>
            <w:rStyle w:val="SubtleReference"/>
            <w:rFonts w:ascii="Calibri" w:hAnsi="Calibri" w:cs="Calibri"/>
            <w:color w:val="auto"/>
          </w:rPr>
          <w:t>V</w:t>
        </w:r>
        <w:r w:rsidR="0017166D">
          <w:rPr>
            <w:rStyle w:val="SubtleReference"/>
            <w:rFonts w:ascii="Calibri" w:hAnsi="Calibri" w:cs="Calibri"/>
            <w:color w:val="auto"/>
          </w:rPr>
          <w:t>10</w:t>
        </w:r>
        <w:r w:rsidR="00DB2529" w:rsidRPr="00DB2529">
          <w:rPr>
            <w:rStyle w:val="SubtleReference"/>
            <w:rFonts w:ascii="Calibri" w:hAnsi="Calibri" w:cs="Calibri"/>
            <w:color w:val="auto"/>
          </w:rPr>
          <w:t xml:space="preserve">.0 </w:t>
        </w:r>
        <w:r w:rsidR="00263656">
          <w:rPr>
            <w:rStyle w:val="SubtleReference"/>
            <w:rFonts w:ascii="Calibri" w:hAnsi="Calibri" w:cs="Calibri"/>
            <w:color w:val="auto"/>
          </w:rPr>
          <w:t>(Rev 31.08.2024)</w:t>
        </w:r>
        <w:r w:rsidR="00DB2529" w:rsidRPr="00DB2529">
          <w:rPr>
            <w:rStyle w:val="SubtleReference"/>
            <w:rFonts w:ascii="Calibri" w:hAnsi="Calibri" w:cs="Calibri"/>
            <w:color w:val="auto"/>
          </w:rPr>
          <w:t xml:space="preserve">               Authorised &amp; Approved by Management</w:t>
        </w:r>
        <w:sdt>
          <w:sdtPr>
            <w:rPr>
              <w:rStyle w:val="SubtleReference"/>
              <w:rFonts w:cs="Calibri"/>
              <w:color w:val="auto"/>
            </w:rPr>
            <w:id w:val="-2146655922"/>
            <w:docPartObj>
              <w:docPartGallery w:val="Page Numbers (Bottom of Page)"/>
              <w:docPartUnique/>
            </w:docPartObj>
          </w:sdtPr>
          <w:sdtEndPr>
            <w:rPr>
              <w:rStyle w:val="SubtleReference"/>
              <w:rFonts w:ascii="Calibri" w:hAnsi="Calibri"/>
            </w:rPr>
          </w:sdtEndPr>
          <w:sdtContent>
            <w:r w:rsidR="00756D7E">
              <w:rPr>
                <w:rStyle w:val="SubtleReference"/>
                <w:rFonts w:cs="Calibri"/>
                <w:color w:val="auto"/>
              </w:rPr>
              <w:t xml:space="preserve">  </w:t>
            </w:r>
            <w:r w:rsidR="0017166D">
              <w:rPr>
                <w:rStyle w:val="SubtleReference"/>
                <w:rFonts w:cs="Calibri"/>
                <w:color w:val="auto"/>
              </w:rPr>
              <w:t xml:space="preserve">       </w:t>
            </w:r>
            <w:r w:rsidRPr="00852A91">
              <w:rPr>
                <w:rStyle w:val="SubtleReference"/>
                <w:rFonts w:cs="Calibri"/>
                <w:color w:val="auto"/>
              </w:rPr>
              <w:t>P</w:t>
            </w:r>
            <w:r w:rsidRPr="0017166D">
              <w:rPr>
                <w:rStyle w:val="SubtleReference"/>
                <w:rFonts w:ascii="Calibri" w:hAnsi="Calibri" w:cs="Calibri"/>
                <w:color w:val="auto"/>
              </w:rPr>
              <w:t xml:space="preserve">age </w:t>
            </w:r>
            <w:r w:rsidRPr="0017166D">
              <w:rPr>
                <w:rStyle w:val="SubtleReference"/>
                <w:rFonts w:ascii="Calibri" w:hAnsi="Calibri" w:cs="Calibri"/>
                <w:color w:val="auto"/>
              </w:rPr>
              <w:fldChar w:fldCharType="begin"/>
            </w:r>
            <w:r w:rsidRPr="0017166D">
              <w:rPr>
                <w:rStyle w:val="SubtleReference"/>
                <w:rFonts w:ascii="Calibri" w:hAnsi="Calibri" w:cs="Calibri"/>
                <w:color w:val="auto"/>
              </w:rPr>
              <w:instrText xml:space="preserve"> PAGE </w:instrText>
            </w:r>
            <w:r w:rsidRPr="0017166D">
              <w:rPr>
                <w:rStyle w:val="SubtleReference"/>
                <w:rFonts w:ascii="Calibri" w:hAnsi="Calibri" w:cs="Calibri"/>
                <w:color w:val="auto"/>
              </w:rPr>
              <w:fldChar w:fldCharType="separate"/>
            </w:r>
            <w:r w:rsidRPr="0017166D">
              <w:rPr>
                <w:rStyle w:val="SubtleReference"/>
                <w:rFonts w:ascii="Calibri" w:hAnsi="Calibri" w:cs="Calibri"/>
                <w:color w:val="auto"/>
              </w:rPr>
              <w:t>1</w:t>
            </w:r>
            <w:r w:rsidRPr="0017166D">
              <w:rPr>
                <w:rStyle w:val="SubtleReference"/>
                <w:rFonts w:ascii="Calibri" w:hAnsi="Calibri" w:cs="Calibri"/>
                <w:color w:val="auto"/>
              </w:rPr>
              <w:fldChar w:fldCharType="end"/>
            </w:r>
            <w:r w:rsidRPr="0017166D">
              <w:rPr>
                <w:rStyle w:val="SubtleReference"/>
                <w:rFonts w:ascii="Calibri" w:hAnsi="Calibri" w:cs="Calibri"/>
                <w:color w:val="auto"/>
              </w:rPr>
              <w:t xml:space="preserve"> of </w:t>
            </w:r>
            <w:r w:rsidRPr="0017166D">
              <w:rPr>
                <w:rStyle w:val="SubtleReference"/>
                <w:rFonts w:ascii="Calibri" w:hAnsi="Calibri" w:cs="Calibri"/>
                <w:color w:val="auto"/>
              </w:rPr>
              <w:fldChar w:fldCharType="begin"/>
            </w:r>
            <w:r w:rsidRPr="0017166D">
              <w:rPr>
                <w:rStyle w:val="SubtleReference"/>
                <w:rFonts w:ascii="Calibri" w:hAnsi="Calibri" w:cs="Calibri"/>
                <w:color w:val="auto"/>
              </w:rPr>
              <w:instrText xml:space="preserve"> NUMPAGES  </w:instrText>
            </w:r>
            <w:r w:rsidRPr="0017166D">
              <w:rPr>
                <w:rStyle w:val="SubtleReference"/>
                <w:rFonts w:ascii="Calibri" w:hAnsi="Calibri" w:cs="Calibri"/>
                <w:color w:val="auto"/>
              </w:rPr>
              <w:fldChar w:fldCharType="separate"/>
            </w:r>
            <w:r w:rsidRPr="0017166D">
              <w:rPr>
                <w:rStyle w:val="SubtleReference"/>
                <w:rFonts w:ascii="Calibri" w:hAnsi="Calibri" w:cs="Calibri"/>
                <w:color w:val="auto"/>
              </w:rPr>
              <w:t>4</w:t>
            </w:r>
            <w:r w:rsidRPr="0017166D">
              <w:rPr>
                <w:rStyle w:val="SubtleReference"/>
                <w:rFonts w:ascii="Calibri" w:hAnsi="Calibri" w:cs="Calibri"/>
                <w:color w:val="auto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12E3E" w14:textId="77777777" w:rsidR="00C85251" w:rsidRDefault="00C85251" w:rsidP="004758F3">
      <w:r>
        <w:separator/>
      </w:r>
    </w:p>
    <w:p w14:paraId="0207CBC1" w14:textId="77777777" w:rsidR="00C85251" w:rsidRDefault="00C85251" w:rsidP="004758F3"/>
    <w:p w14:paraId="00206CAE" w14:textId="77777777" w:rsidR="00C85251" w:rsidRDefault="00C85251"/>
  </w:footnote>
  <w:footnote w:type="continuationSeparator" w:id="0">
    <w:p w14:paraId="567326E0" w14:textId="77777777" w:rsidR="00C85251" w:rsidRDefault="00C85251" w:rsidP="004758F3">
      <w:r>
        <w:continuationSeparator/>
      </w:r>
    </w:p>
    <w:p w14:paraId="1AA7346C" w14:textId="77777777" w:rsidR="00C85251" w:rsidRDefault="00C85251" w:rsidP="004758F3"/>
    <w:p w14:paraId="1B92CCEF" w14:textId="77777777" w:rsidR="00C85251" w:rsidRDefault="00C852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42"/>
      <w:gridCol w:w="3397"/>
    </w:tblGrid>
    <w:tr w:rsidR="00AE29BF" w14:paraId="45F09AE5" w14:textId="77777777" w:rsidTr="001A524D">
      <w:trPr>
        <w:trHeight w:val="1670"/>
      </w:trPr>
      <w:tc>
        <w:tcPr>
          <w:tcW w:w="3238" w:type="pct"/>
          <w:tcBorders>
            <w:bottom w:val="single" w:sz="4" w:space="0" w:color="00BFD6"/>
          </w:tcBorders>
          <w:vAlign w:val="bottom"/>
        </w:tcPr>
        <w:p w14:paraId="7FE3018B" w14:textId="49FC4C5D" w:rsidR="00AE29BF" w:rsidRDefault="007D2D15" w:rsidP="00AE29BF">
          <w:pPr>
            <w:pStyle w:val="CoverTitle"/>
            <w:spacing w:line="240" w:lineRule="auto"/>
            <w:ind w:left="57"/>
            <w:rPr>
              <w:caps/>
              <w:sz w:val="40"/>
              <w:lang w:val="en-AU"/>
            </w:rPr>
          </w:pPr>
          <w:r>
            <w:rPr>
              <w:caps/>
              <w:color w:val="595959" w:themeColor="text1" w:themeTint="A6"/>
              <w:sz w:val="40"/>
              <w:lang w:val="en-AU"/>
            </w:rPr>
            <w:t xml:space="preserve">CONTROLLED WASTE SPILL     </w:t>
          </w:r>
          <w:r w:rsidRPr="007D2D15">
            <w:rPr>
              <w:caps/>
              <w:color w:val="808080" w:themeColor="text2" w:themeShade="80"/>
              <w:sz w:val="40"/>
              <w:lang w:val="en-AU"/>
            </w:rPr>
            <w:t>DRIVER REPORT FORM</w:t>
          </w:r>
        </w:p>
        <w:p w14:paraId="42BF349F" w14:textId="4B0DC700" w:rsidR="00AE29BF" w:rsidRPr="0028785C" w:rsidRDefault="00756D7E" w:rsidP="00AE29BF">
          <w:pPr>
            <w:pStyle w:val="CoverTitle"/>
            <w:spacing w:line="240" w:lineRule="auto"/>
            <w:ind w:left="57"/>
            <w:rPr>
              <w:color w:val="FF9900"/>
              <w:sz w:val="36"/>
              <w:lang w:val="en-AU"/>
            </w:rPr>
          </w:pPr>
          <w:r>
            <w:rPr>
              <w:b w:val="0"/>
              <w:color w:val="FF9900"/>
              <w:sz w:val="36"/>
              <w:lang w:val="en-AU"/>
            </w:rPr>
            <w:t xml:space="preserve">SYSTEM </w:t>
          </w:r>
          <w:r w:rsidR="00AE29BF" w:rsidRPr="0028785C">
            <w:rPr>
              <w:b w:val="0"/>
              <w:color w:val="FF9900"/>
              <w:sz w:val="36"/>
              <w:lang w:val="en-AU"/>
            </w:rPr>
            <w:t>FORM</w:t>
          </w:r>
          <w:r>
            <w:rPr>
              <w:b w:val="0"/>
              <w:color w:val="FF9900"/>
              <w:sz w:val="36"/>
              <w:lang w:val="en-AU"/>
            </w:rPr>
            <w:t xml:space="preserve"> </w:t>
          </w:r>
          <w:r w:rsidR="0001367B">
            <w:rPr>
              <w:b w:val="0"/>
              <w:color w:val="FF9900"/>
              <w:sz w:val="36"/>
              <w:lang w:val="en-AU"/>
            </w:rPr>
            <w:t>–</w:t>
          </w:r>
          <w:r>
            <w:rPr>
              <w:b w:val="0"/>
              <w:color w:val="FF9900"/>
              <w:sz w:val="36"/>
              <w:lang w:val="en-AU"/>
            </w:rPr>
            <w:t xml:space="preserve"> </w:t>
          </w:r>
          <w:r w:rsidR="0001367B" w:rsidRPr="0001367B">
            <w:rPr>
              <w:b w:val="0"/>
              <w:color w:val="FF9900"/>
              <w:sz w:val="36"/>
              <w:lang w:val="en-AU"/>
            </w:rPr>
            <w:t>SF-</w:t>
          </w:r>
          <w:r w:rsidRPr="0001367B">
            <w:rPr>
              <w:b w:val="0"/>
              <w:color w:val="FF9900"/>
              <w:sz w:val="36"/>
              <w:lang w:val="en-AU"/>
            </w:rPr>
            <w:t>5</w:t>
          </w:r>
          <w:r w:rsidR="007D2D15" w:rsidRPr="0001367B">
            <w:rPr>
              <w:b w:val="0"/>
              <w:color w:val="FF9900"/>
              <w:sz w:val="36"/>
              <w:lang w:val="en-AU"/>
            </w:rPr>
            <w:t>6</w:t>
          </w:r>
        </w:p>
      </w:tc>
      <w:tc>
        <w:tcPr>
          <w:tcW w:w="1762" w:type="pct"/>
          <w:tcBorders>
            <w:bottom w:val="single" w:sz="4" w:space="0" w:color="00BFD6"/>
          </w:tcBorders>
          <w:vAlign w:val="bottom"/>
        </w:tcPr>
        <w:p w14:paraId="3C528CCE" w14:textId="29C9DDA2" w:rsidR="00AE29BF" w:rsidRDefault="0028785C" w:rsidP="00C566BC">
          <w:pPr>
            <w:jc w:val="right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207283EB" wp14:editId="50DCC647">
                <wp:simplePos x="0" y="0"/>
                <wp:positionH relativeFrom="column">
                  <wp:posOffset>577850</wp:posOffset>
                </wp:positionH>
                <wp:positionV relativeFrom="paragraph">
                  <wp:posOffset>-725170</wp:posOffset>
                </wp:positionV>
                <wp:extent cx="1937385" cy="554990"/>
                <wp:effectExtent l="0" t="0" r="5715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7385" cy="554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3A7317C9" w14:textId="4A54944B" w:rsidR="00012E9B" w:rsidRPr="00C566BC" w:rsidRDefault="00012E9B" w:rsidP="00C566BC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FD3D9" w14:textId="77777777" w:rsidR="00FB4CFE" w:rsidRDefault="00FB4CFE" w:rsidP="004758F3"/>
  <w:p w14:paraId="396F236B" w14:textId="77777777" w:rsidR="00FB4CFE" w:rsidRDefault="00FB4CFE" w:rsidP="004758F3"/>
  <w:p w14:paraId="77AE95D0" w14:textId="77777777" w:rsidR="00FB4CFE" w:rsidRDefault="00FB4CFE" w:rsidP="004758F3"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EC26EDB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A62B14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260936"/>
    <w:multiLevelType w:val="multilevel"/>
    <w:tmpl w:val="2188D62E"/>
    <w:styleLink w:val="TableBullets"/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–"/>
      <w:lvlJc w:val="left"/>
      <w:pPr>
        <w:tabs>
          <w:tab w:val="num" w:pos="454"/>
        </w:tabs>
        <w:ind w:left="454" w:hanging="227"/>
      </w:pPr>
      <w:rPr>
        <w:rFonts w:ascii="Arial" w:hAnsi="Arial"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3173265"/>
    <w:multiLevelType w:val="multilevel"/>
    <w:tmpl w:val="46848A8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37"/>
        </w:tabs>
        <w:ind w:left="794" w:hanging="434"/>
      </w:pPr>
      <w:rPr>
        <w:rFonts w:hint="default"/>
        <w:sz w:val="20"/>
        <w:szCs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031243"/>
    <w:multiLevelType w:val="multilevel"/>
    <w:tmpl w:val="E0B88306"/>
    <w:styleLink w:val="BulletsIndent2"/>
    <w:lvl w:ilvl="0">
      <w:start w:val="1"/>
      <w:numFmt w:val="bullet"/>
      <w:pStyle w:val="BulletIndent2"/>
      <w:lvlText w:val=""/>
      <w:lvlJc w:val="left"/>
      <w:pPr>
        <w:tabs>
          <w:tab w:val="num" w:pos="680"/>
        </w:tabs>
        <w:ind w:left="680" w:hanging="113"/>
      </w:pPr>
      <w:rPr>
        <w:rFonts w:ascii="Symbol" w:hAnsi="Symbol" w:hint="default"/>
        <w:color w:val="000000" w:themeColor="text1"/>
      </w:rPr>
    </w:lvl>
    <w:lvl w:ilvl="1">
      <w:start w:val="1"/>
      <w:numFmt w:val="bullet"/>
      <w:pStyle w:val="SubBulletIndent2"/>
      <w:lvlText w:val=""/>
      <w:lvlJc w:val="left"/>
      <w:pPr>
        <w:tabs>
          <w:tab w:val="num" w:pos="794"/>
        </w:tabs>
        <w:ind w:left="794" w:hanging="114"/>
      </w:pPr>
      <w:rPr>
        <w:rFonts w:ascii="Symbol" w:hAnsi="Symbol" w:hint="default"/>
        <w:color w:val="000000" w:themeColor="text1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BAD2045"/>
    <w:multiLevelType w:val="multilevel"/>
    <w:tmpl w:val="B49A171E"/>
    <w:numStyleLink w:val="HeadingNumbers"/>
  </w:abstractNum>
  <w:abstractNum w:abstractNumId="6" w15:restartNumberingAfterBreak="0">
    <w:nsid w:val="105C4542"/>
    <w:multiLevelType w:val="hybridMultilevel"/>
    <w:tmpl w:val="2E12C90E"/>
    <w:lvl w:ilvl="0" w:tplc="950674F4">
      <w:start w:val="1"/>
      <w:numFmt w:val="bullet"/>
      <w:pStyle w:val="dotpoint-Boardpaper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14E1571"/>
    <w:multiLevelType w:val="multilevel"/>
    <w:tmpl w:val="E0B88306"/>
    <w:numStyleLink w:val="BulletsIndent2"/>
  </w:abstractNum>
  <w:abstractNum w:abstractNumId="8" w15:restartNumberingAfterBreak="0">
    <w:nsid w:val="121D060E"/>
    <w:multiLevelType w:val="multilevel"/>
    <w:tmpl w:val="5E8228DE"/>
    <w:styleLink w:val="AureconNumberList"/>
    <w:lvl w:ilvl="0">
      <w:start w:val="1"/>
      <w:numFmt w:val="lowerLetter"/>
      <w:pStyle w:val="Numbera"/>
      <w:lvlText w:val="%1)"/>
      <w:lvlJc w:val="left"/>
      <w:pPr>
        <w:tabs>
          <w:tab w:val="num" w:pos="284"/>
        </w:tabs>
        <w:ind w:left="284" w:hanging="284"/>
      </w:pPr>
      <w:rPr>
        <w:rFonts w:asciiTheme="minorHAnsi" w:hAnsiTheme="minorHAnsi" w:hint="default"/>
        <w:sz w:val="20"/>
      </w:rPr>
    </w:lvl>
    <w:lvl w:ilvl="1">
      <w:start w:val="1"/>
      <w:numFmt w:val="lowerRoman"/>
      <w:pStyle w:val="Numberi"/>
      <w:lvlText w:val="%2)"/>
      <w:lvlJc w:val="left"/>
      <w:pPr>
        <w:tabs>
          <w:tab w:val="num" w:pos="567"/>
        </w:tabs>
        <w:ind w:left="568" w:hanging="284"/>
      </w:pPr>
      <w:rPr>
        <w:rFonts w:hint="default"/>
      </w:rPr>
    </w:lvl>
    <w:lvl w:ilvl="2">
      <w:start w:val="1"/>
      <w:numFmt w:val="none"/>
      <w:lvlText w:val="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9" w15:restartNumberingAfterBreak="0">
    <w:nsid w:val="1419286E"/>
    <w:multiLevelType w:val="multilevel"/>
    <w:tmpl w:val="0758FC0A"/>
    <w:styleLink w:val="AureconHeadings"/>
    <w:lvl w:ilvl="0">
      <w:start w:val="1"/>
      <w:numFmt w:val="decimal"/>
      <w:lvlText w:val="%1"/>
      <w:lvlJc w:val="left"/>
      <w:pPr>
        <w:tabs>
          <w:tab w:val="num" w:pos="1418"/>
        </w:tabs>
        <w:ind w:left="1418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1418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1418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18"/>
        </w:tabs>
        <w:ind w:left="1418" w:hanging="1134"/>
      </w:pPr>
      <w:rPr>
        <w:rFonts w:hint="default"/>
      </w:rPr>
    </w:lvl>
    <w:lvl w:ilvl="5">
      <w:start w:val="1"/>
      <w:numFmt w:val="none"/>
      <w:lvlText w:val=""/>
      <w:lvlJc w:val="left"/>
      <w:pPr>
        <w:ind w:left="1418" w:hanging="1134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1418" w:hanging="1134"/>
      </w:pPr>
      <w:rPr>
        <w:rFonts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none"/>
      <w:lvlText w:val=""/>
      <w:lvlJc w:val="left"/>
      <w:pPr>
        <w:ind w:left="1418" w:hanging="1134"/>
      </w:pPr>
      <w:rPr>
        <w:rFonts w:hint="default"/>
      </w:rPr>
    </w:lvl>
    <w:lvl w:ilvl="8">
      <w:start w:val="1"/>
      <w:numFmt w:val="none"/>
      <w:lvlText w:val=""/>
      <w:lvlJc w:val="left"/>
      <w:pPr>
        <w:ind w:left="1418" w:hanging="1134"/>
      </w:pPr>
      <w:rPr>
        <w:rFonts w:hint="default"/>
      </w:rPr>
    </w:lvl>
  </w:abstractNum>
  <w:abstractNum w:abstractNumId="10" w15:restartNumberingAfterBreak="0">
    <w:nsid w:val="155E7AE7"/>
    <w:multiLevelType w:val="multilevel"/>
    <w:tmpl w:val="F3C69972"/>
    <w:numStyleLink w:val="Bullets"/>
  </w:abstractNum>
  <w:abstractNum w:abstractNumId="11" w15:restartNumberingAfterBreak="0">
    <w:nsid w:val="173D2B96"/>
    <w:multiLevelType w:val="multilevel"/>
    <w:tmpl w:val="DC8C62DC"/>
    <w:numStyleLink w:val="BulletsIndent3"/>
  </w:abstractNum>
  <w:abstractNum w:abstractNumId="12" w15:restartNumberingAfterBreak="0">
    <w:nsid w:val="1E294671"/>
    <w:multiLevelType w:val="multilevel"/>
    <w:tmpl w:val="F3C69972"/>
    <w:styleLink w:val="Bullets"/>
    <w:lvl w:ilvl="0">
      <w:start w:val="1"/>
      <w:numFmt w:val="bullet"/>
      <w:pStyle w:val="ListBullet"/>
      <w:lvlText w:val=""/>
      <w:lvlJc w:val="left"/>
      <w:pPr>
        <w:tabs>
          <w:tab w:val="num" w:pos="113"/>
        </w:tabs>
        <w:ind w:left="113" w:hanging="113"/>
      </w:pPr>
      <w:rPr>
        <w:rFonts w:ascii="Symbol" w:hAnsi="Symbol" w:hint="default"/>
        <w:color w:val="000000" w:themeColor="text1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227"/>
        </w:tabs>
        <w:ind w:left="227" w:hanging="114"/>
      </w:pPr>
      <w:rPr>
        <w:rFonts w:ascii="Symbol" w:hAnsi="Symbol" w:hint="default"/>
        <w:color w:val="000000" w:themeColor="text1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17F47CE"/>
    <w:multiLevelType w:val="multilevel"/>
    <w:tmpl w:val="8CB0DDB4"/>
    <w:styleLink w:val="Numbers"/>
    <w:lvl w:ilvl="0">
      <w:start w:val="1"/>
      <w:numFmt w:val="decimal"/>
      <w:pStyle w:val="ListNumber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851"/>
        </w:tabs>
        <w:ind w:left="567" w:hanging="283"/>
      </w:pPr>
      <w:rPr>
        <w:rFonts w:hint="default"/>
      </w:rPr>
    </w:lvl>
    <w:lvl w:ilvl="3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22C47834"/>
    <w:multiLevelType w:val="multilevel"/>
    <w:tmpl w:val="83EC8F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E5C42E2"/>
    <w:multiLevelType w:val="multilevel"/>
    <w:tmpl w:val="DE027A90"/>
    <w:numStyleLink w:val="BulletsIndent5"/>
  </w:abstractNum>
  <w:abstractNum w:abstractNumId="16" w15:restartNumberingAfterBreak="0">
    <w:nsid w:val="33CE3304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41379E4"/>
    <w:multiLevelType w:val="hybridMultilevel"/>
    <w:tmpl w:val="F69436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F25644"/>
    <w:multiLevelType w:val="multilevel"/>
    <w:tmpl w:val="BED47D0C"/>
    <w:styleLink w:val="AureconBullets"/>
    <w:lvl w:ilvl="0">
      <w:start w:val="1"/>
      <w:numFmt w:val="bullet"/>
      <w:lvlText w:val=""/>
      <w:lvlJc w:val="left"/>
      <w:pPr>
        <w:ind w:left="227" w:hanging="227"/>
      </w:pPr>
      <w:rPr>
        <w:rFonts w:ascii="Wingdings" w:hAnsi="Wingdings" w:hint="default"/>
        <w:color w:val="003D79" w:themeColor="accent1"/>
        <w:position w:val="-3"/>
        <w:sz w:val="28"/>
      </w:rPr>
    </w:lvl>
    <w:lvl w:ilvl="1">
      <w:start w:val="1"/>
      <w:numFmt w:val="bullet"/>
      <w:pStyle w:val="Bullet2"/>
      <w:lvlText w:val=""/>
      <w:lvlJc w:val="left"/>
      <w:pPr>
        <w:ind w:left="454" w:hanging="227"/>
      </w:pPr>
      <w:rPr>
        <w:rFonts w:ascii="Symbol" w:hAnsi="Symbol" w:hint="default"/>
        <w:color w:val="569BBE" w:themeColor="accent2"/>
      </w:rPr>
    </w:lvl>
    <w:lvl w:ilvl="2">
      <w:start w:val="1"/>
      <w:numFmt w:val="bullet"/>
      <w:lvlText w:val=""/>
      <w:lvlJc w:val="left"/>
      <w:pPr>
        <w:ind w:left="681" w:hanging="227"/>
      </w:pPr>
      <w:rPr>
        <w:rFonts w:ascii="Wingdings" w:hAnsi="Wingdings" w:hint="default"/>
        <w:color w:val="969D91"/>
        <w:position w:val="-3"/>
        <w:sz w:val="28"/>
      </w:rPr>
    </w:lvl>
    <w:lvl w:ilvl="3">
      <w:start w:val="1"/>
      <w:numFmt w:val="none"/>
      <w:lvlText w:val=""/>
      <w:lvlJc w:val="left"/>
      <w:pPr>
        <w:ind w:left="908" w:hanging="227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hanging="227"/>
      </w:pPr>
      <w:rPr>
        <w:rFonts w:hint="default"/>
      </w:rPr>
    </w:lvl>
    <w:lvl w:ilvl="5">
      <w:start w:val="1"/>
      <w:numFmt w:val="none"/>
      <w:lvlText w:val=""/>
      <w:lvlJc w:val="left"/>
      <w:pPr>
        <w:ind w:left="1362" w:hanging="227"/>
      </w:pPr>
      <w:rPr>
        <w:rFonts w:hint="default"/>
      </w:rPr>
    </w:lvl>
    <w:lvl w:ilvl="6">
      <w:start w:val="1"/>
      <w:numFmt w:val="none"/>
      <w:lvlText w:val=""/>
      <w:lvlJc w:val="left"/>
      <w:pPr>
        <w:ind w:left="1589" w:hanging="227"/>
      </w:pPr>
      <w:rPr>
        <w:rFonts w:hint="default"/>
      </w:rPr>
    </w:lvl>
    <w:lvl w:ilvl="7">
      <w:start w:val="1"/>
      <w:numFmt w:val="none"/>
      <w:lvlText w:val=""/>
      <w:lvlJc w:val="left"/>
      <w:pPr>
        <w:ind w:left="1816" w:hanging="227"/>
      </w:pPr>
      <w:rPr>
        <w:rFonts w:hint="default"/>
      </w:rPr>
    </w:lvl>
    <w:lvl w:ilvl="8">
      <w:start w:val="1"/>
      <w:numFmt w:val="none"/>
      <w:lvlText w:val=""/>
      <w:lvlJc w:val="left"/>
      <w:pPr>
        <w:ind w:left="2043" w:hanging="227"/>
      </w:pPr>
      <w:rPr>
        <w:rFonts w:hint="default"/>
      </w:rPr>
    </w:lvl>
  </w:abstractNum>
  <w:abstractNum w:abstractNumId="19" w15:restartNumberingAfterBreak="0">
    <w:nsid w:val="3B737769"/>
    <w:multiLevelType w:val="multilevel"/>
    <w:tmpl w:val="B49A171E"/>
    <w:styleLink w:val="HeadingNumber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91"/>
        </w:tabs>
        <w:ind w:left="1291" w:hanging="102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E2D02B6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E824324"/>
    <w:multiLevelType w:val="hybridMultilevel"/>
    <w:tmpl w:val="0016895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D22A2D"/>
    <w:multiLevelType w:val="multilevel"/>
    <w:tmpl w:val="B6FC7B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585961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4B101F1"/>
    <w:multiLevelType w:val="multilevel"/>
    <w:tmpl w:val="572A3A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457A28AD"/>
    <w:multiLevelType w:val="multilevel"/>
    <w:tmpl w:val="B89E0678"/>
    <w:numStyleLink w:val="BulletsIndent4"/>
  </w:abstractNum>
  <w:abstractNum w:abstractNumId="25" w15:restartNumberingAfterBreak="0">
    <w:nsid w:val="49ED54F0"/>
    <w:multiLevelType w:val="hybridMultilevel"/>
    <w:tmpl w:val="9DEE2D0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D2660FE"/>
    <w:multiLevelType w:val="hybridMultilevel"/>
    <w:tmpl w:val="FC54ED66"/>
    <w:lvl w:ilvl="0" w:tplc="66C4DF5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336C74"/>
    <w:multiLevelType w:val="multilevel"/>
    <w:tmpl w:val="B89E0678"/>
    <w:styleLink w:val="BulletsIndent4"/>
    <w:lvl w:ilvl="0">
      <w:start w:val="1"/>
      <w:numFmt w:val="bullet"/>
      <w:pStyle w:val="BulletIndent4"/>
      <w:lvlText w:val=""/>
      <w:lvlJc w:val="left"/>
      <w:pPr>
        <w:tabs>
          <w:tab w:val="num" w:pos="1134"/>
        </w:tabs>
        <w:ind w:left="1134" w:hanging="113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1247"/>
        </w:tabs>
        <w:ind w:left="1247" w:hanging="113"/>
      </w:pPr>
      <w:rPr>
        <w:rFonts w:ascii="Symbol" w:hAnsi="Symbol" w:hint="default"/>
        <w:color w:val="000000" w:themeColor="text1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10D138F"/>
    <w:multiLevelType w:val="multilevel"/>
    <w:tmpl w:val="DC8C62DC"/>
    <w:styleLink w:val="BulletsIndent3"/>
    <w:lvl w:ilvl="0">
      <w:start w:val="1"/>
      <w:numFmt w:val="bullet"/>
      <w:pStyle w:val="BulletIndent3"/>
      <w:lvlText w:val=""/>
      <w:lvlJc w:val="left"/>
      <w:pPr>
        <w:tabs>
          <w:tab w:val="num" w:pos="907"/>
        </w:tabs>
        <w:ind w:left="907" w:hanging="113"/>
      </w:pPr>
      <w:rPr>
        <w:rFonts w:ascii="Symbol" w:hAnsi="Symbol" w:hint="default"/>
        <w:color w:val="auto"/>
      </w:rPr>
    </w:lvl>
    <w:lvl w:ilvl="1">
      <w:start w:val="1"/>
      <w:numFmt w:val="bullet"/>
      <w:pStyle w:val="SubBulletIndent3"/>
      <w:lvlText w:val=""/>
      <w:lvlJc w:val="left"/>
      <w:pPr>
        <w:tabs>
          <w:tab w:val="num" w:pos="1021"/>
        </w:tabs>
        <w:ind w:left="1021" w:hanging="114"/>
      </w:pPr>
      <w:rPr>
        <w:rFonts w:ascii="Symbol" w:hAnsi="Symbol" w:hint="default"/>
        <w:color w:val="000000" w:themeColor="text1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2E24EB5"/>
    <w:multiLevelType w:val="multilevel"/>
    <w:tmpl w:val="2EBEA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5105073"/>
    <w:multiLevelType w:val="multilevel"/>
    <w:tmpl w:val="23C2154E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003D79" w:themeColor="accent1"/>
        <w:position w:val="-3"/>
        <w:sz w:val="20"/>
      </w:rPr>
    </w:lvl>
    <w:lvl w:ilvl="1">
      <w:start w:val="1"/>
      <w:numFmt w:val="bullet"/>
      <w:lvlText w:val=""/>
      <w:lvlJc w:val="left"/>
      <w:pPr>
        <w:ind w:left="454" w:hanging="227"/>
      </w:pPr>
      <w:rPr>
        <w:rFonts w:ascii="Symbol" w:hAnsi="Symbol" w:hint="default"/>
        <w:color w:val="569BBE" w:themeColor="accent2"/>
      </w:rPr>
    </w:lvl>
    <w:lvl w:ilvl="2">
      <w:start w:val="1"/>
      <w:numFmt w:val="bullet"/>
      <w:lvlText w:val=""/>
      <w:lvlJc w:val="left"/>
      <w:pPr>
        <w:ind w:left="681" w:hanging="227"/>
      </w:pPr>
      <w:rPr>
        <w:rFonts w:ascii="Wingdings" w:hAnsi="Wingdings" w:hint="default"/>
        <w:color w:val="969D91"/>
        <w:position w:val="-3"/>
        <w:sz w:val="28"/>
      </w:rPr>
    </w:lvl>
    <w:lvl w:ilvl="3">
      <w:start w:val="1"/>
      <w:numFmt w:val="none"/>
      <w:lvlText w:val=""/>
      <w:lvlJc w:val="left"/>
      <w:pPr>
        <w:ind w:left="908" w:hanging="227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hanging="227"/>
      </w:pPr>
      <w:rPr>
        <w:rFonts w:hint="default"/>
      </w:rPr>
    </w:lvl>
    <w:lvl w:ilvl="5">
      <w:start w:val="1"/>
      <w:numFmt w:val="none"/>
      <w:lvlText w:val=""/>
      <w:lvlJc w:val="left"/>
      <w:pPr>
        <w:ind w:left="1362" w:hanging="227"/>
      </w:pPr>
      <w:rPr>
        <w:rFonts w:hint="default"/>
      </w:rPr>
    </w:lvl>
    <w:lvl w:ilvl="6">
      <w:start w:val="1"/>
      <w:numFmt w:val="none"/>
      <w:lvlText w:val=""/>
      <w:lvlJc w:val="left"/>
      <w:pPr>
        <w:ind w:left="1589" w:hanging="227"/>
      </w:pPr>
      <w:rPr>
        <w:rFonts w:hint="default"/>
      </w:rPr>
    </w:lvl>
    <w:lvl w:ilvl="7">
      <w:start w:val="1"/>
      <w:numFmt w:val="none"/>
      <w:lvlText w:val=""/>
      <w:lvlJc w:val="left"/>
      <w:pPr>
        <w:ind w:left="1816" w:hanging="227"/>
      </w:pPr>
      <w:rPr>
        <w:rFonts w:hint="default"/>
      </w:rPr>
    </w:lvl>
    <w:lvl w:ilvl="8">
      <w:start w:val="1"/>
      <w:numFmt w:val="none"/>
      <w:lvlText w:val=""/>
      <w:lvlJc w:val="left"/>
      <w:pPr>
        <w:ind w:left="2043" w:hanging="227"/>
      </w:pPr>
      <w:rPr>
        <w:rFonts w:hint="default"/>
      </w:rPr>
    </w:lvl>
  </w:abstractNum>
  <w:abstractNum w:abstractNumId="31" w15:restartNumberingAfterBreak="0">
    <w:nsid w:val="6AA165E2"/>
    <w:multiLevelType w:val="hybridMultilevel"/>
    <w:tmpl w:val="DDCEC2D2"/>
    <w:lvl w:ilvl="0" w:tplc="2F14960C">
      <w:start w:val="1"/>
      <w:numFmt w:val="bullet"/>
      <w:lvlText w:val=""/>
      <w:lvlJc w:val="left"/>
      <w:pPr>
        <w:tabs>
          <w:tab w:val="num" w:pos="454"/>
        </w:tabs>
        <w:ind w:left="567" w:hanging="397"/>
      </w:pPr>
      <w:rPr>
        <w:rFonts w:ascii="Symbol" w:hAnsi="Symbol" w:hint="default"/>
        <w:color w:val="33996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DE55C8"/>
    <w:multiLevelType w:val="multilevel"/>
    <w:tmpl w:val="DE88AE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D701E5D"/>
    <w:multiLevelType w:val="multilevel"/>
    <w:tmpl w:val="DE027A90"/>
    <w:styleLink w:val="BulletsIndent5"/>
    <w:lvl w:ilvl="0">
      <w:start w:val="1"/>
      <w:numFmt w:val="bullet"/>
      <w:pStyle w:val="BulletIndent5"/>
      <w:lvlText w:val=""/>
      <w:lvlJc w:val="left"/>
      <w:pPr>
        <w:tabs>
          <w:tab w:val="num" w:pos="1361"/>
        </w:tabs>
        <w:ind w:left="1361" w:hanging="114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1474"/>
        </w:tabs>
        <w:ind w:left="1474" w:hanging="113"/>
      </w:pPr>
      <w:rPr>
        <w:rFonts w:ascii="Symbol" w:hAnsi="Symbol" w:hint="default"/>
        <w:color w:val="000000" w:themeColor="text1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74832692"/>
    <w:multiLevelType w:val="hybridMultilevel"/>
    <w:tmpl w:val="E034C490"/>
    <w:lvl w:ilvl="0" w:tplc="6E1CCADA">
      <w:start w:val="1"/>
      <w:numFmt w:val="bullet"/>
      <w:pStyle w:val="Dotpoint"/>
      <w:lvlText w:val=""/>
      <w:lvlJc w:val="left"/>
      <w:pPr>
        <w:ind w:left="720" w:hanging="360"/>
      </w:pPr>
      <w:rPr>
        <w:rFonts w:ascii="Symbol" w:hAnsi="Symbol" w:hint="default"/>
        <w:color w:val="58595B"/>
      </w:rPr>
    </w:lvl>
    <w:lvl w:ilvl="1" w:tplc="0C090003">
      <w:start w:val="1"/>
      <w:numFmt w:val="bullet"/>
      <w:pStyle w:val="Secondleveldotpoint"/>
      <w:lvlText w:val="o"/>
      <w:lvlJc w:val="left"/>
      <w:pPr>
        <w:ind w:left="1440" w:hanging="360"/>
      </w:pPr>
      <w:rPr>
        <w:rFonts w:ascii="Courier New" w:hAnsi="Courier New" w:hint="default"/>
        <w:color w:val="58595B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121CC4"/>
    <w:multiLevelType w:val="hybridMultilevel"/>
    <w:tmpl w:val="66A66FF2"/>
    <w:lvl w:ilvl="0" w:tplc="4C54A318">
      <w:start w:val="1"/>
      <w:numFmt w:val="decimal"/>
      <w:pStyle w:val="TableSubheading"/>
      <w:lvlText w:val="%1."/>
      <w:lvlJc w:val="left"/>
      <w:pPr>
        <w:ind w:left="360" w:hanging="360"/>
      </w:pPr>
      <w:rPr>
        <w:rFonts w:ascii="Calibri" w:hAnsi="Calibri" w:hint="default"/>
        <w:b w:val="0"/>
        <w:i w:val="0"/>
        <w:color w:val="auto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445314">
    <w:abstractNumId w:val="12"/>
  </w:num>
  <w:num w:numId="2" w16cid:durableId="674722131">
    <w:abstractNumId w:val="19"/>
  </w:num>
  <w:num w:numId="3" w16cid:durableId="1957103685">
    <w:abstractNumId w:val="4"/>
  </w:num>
  <w:num w:numId="4" w16cid:durableId="331496482">
    <w:abstractNumId w:val="28"/>
  </w:num>
  <w:num w:numId="5" w16cid:durableId="1510294119">
    <w:abstractNumId w:val="27"/>
  </w:num>
  <w:num w:numId="6" w16cid:durableId="1588613029">
    <w:abstractNumId w:val="33"/>
  </w:num>
  <w:num w:numId="7" w16cid:durableId="858012567">
    <w:abstractNumId w:val="7"/>
  </w:num>
  <w:num w:numId="8" w16cid:durableId="259684302">
    <w:abstractNumId w:val="11"/>
  </w:num>
  <w:num w:numId="9" w16cid:durableId="1675036808">
    <w:abstractNumId w:val="24"/>
  </w:num>
  <w:num w:numId="10" w16cid:durableId="423191884">
    <w:abstractNumId w:val="5"/>
  </w:num>
  <w:num w:numId="11" w16cid:durableId="1892688008">
    <w:abstractNumId w:val="15"/>
  </w:num>
  <w:num w:numId="12" w16cid:durableId="1190030046">
    <w:abstractNumId w:val="10"/>
  </w:num>
  <w:num w:numId="13" w16cid:durableId="1609465082">
    <w:abstractNumId w:val="13"/>
  </w:num>
  <w:num w:numId="14" w16cid:durableId="279069972">
    <w:abstractNumId w:val="2"/>
  </w:num>
  <w:num w:numId="15" w16cid:durableId="1541042401">
    <w:abstractNumId w:val="18"/>
  </w:num>
  <w:num w:numId="16" w16cid:durableId="985016726">
    <w:abstractNumId w:val="8"/>
  </w:num>
  <w:num w:numId="17" w16cid:durableId="640579717">
    <w:abstractNumId w:val="1"/>
  </w:num>
  <w:num w:numId="18" w16cid:durableId="251667057">
    <w:abstractNumId w:val="0"/>
  </w:num>
  <w:num w:numId="19" w16cid:durableId="1839685029">
    <w:abstractNumId w:val="9"/>
  </w:num>
  <w:num w:numId="20" w16cid:durableId="517888125">
    <w:abstractNumId w:val="30"/>
  </w:num>
  <w:num w:numId="21" w16cid:durableId="477693515">
    <w:abstractNumId w:val="14"/>
  </w:num>
  <w:num w:numId="22" w16cid:durableId="548031799">
    <w:abstractNumId w:val="31"/>
  </w:num>
  <w:num w:numId="23" w16cid:durableId="1995909600">
    <w:abstractNumId w:val="29"/>
  </w:num>
  <w:num w:numId="24" w16cid:durableId="84112954">
    <w:abstractNumId w:val="3"/>
  </w:num>
  <w:num w:numId="25" w16cid:durableId="1005523175">
    <w:abstractNumId w:val="6"/>
  </w:num>
  <w:num w:numId="26" w16cid:durableId="317734940">
    <w:abstractNumId w:val="32"/>
  </w:num>
  <w:num w:numId="27" w16cid:durableId="556432962">
    <w:abstractNumId w:val="22"/>
  </w:num>
  <w:num w:numId="28" w16cid:durableId="1966228891">
    <w:abstractNumId w:val="16"/>
  </w:num>
  <w:num w:numId="29" w16cid:durableId="1201626508">
    <w:abstractNumId w:val="20"/>
  </w:num>
  <w:num w:numId="30" w16cid:durableId="505872480">
    <w:abstractNumId w:val="23"/>
  </w:num>
  <w:num w:numId="31" w16cid:durableId="1403871514">
    <w:abstractNumId w:val="34"/>
  </w:num>
  <w:num w:numId="32" w16cid:durableId="984242998">
    <w:abstractNumId w:val="35"/>
  </w:num>
  <w:num w:numId="33" w16cid:durableId="543058688">
    <w:abstractNumId w:val="22"/>
  </w:num>
  <w:num w:numId="34" w16cid:durableId="2092969638">
    <w:abstractNumId w:val="22"/>
  </w:num>
  <w:num w:numId="35" w16cid:durableId="1178422052">
    <w:abstractNumId w:val="22"/>
  </w:num>
  <w:num w:numId="36" w16cid:durableId="1289241611">
    <w:abstractNumId w:val="17"/>
  </w:num>
  <w:num w:numId="37" w16cid:durableId="951937140">
    <w:abstractNumId w:val="26"/>
  </w:num>
  <w:num w:numId="38" w16cid:durableId="54818135">
    <w:abstractNumId w:val="25"/>
  </w:num>
  <w:num w:numId="39" w16cid:durableId="177736401">
    <w:abstractNumId w:val="2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DateAndTim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lour" w:val="UGL"/>
    <w:docVar w:name="Division Name" w:val="UGL"/>
    <w:docVar w:name="Footer" w:val="UGL"/>
    <w:docVar w:name="Image" w:val="Image"/>
    <w:docVar w:name="Logo" w:val="UGL"/>
    <w:docVar w:name="Swish" w:val="UGL"/>
    <w:docVar w:name="Website" w:val="www.ugllimited.com"/>
  </w:docVars>
  <w:rsids>
    <w:rsidRoot w:val="00516FCF"/>
    <w:rsid w:val="00002002"/>
    <w:rsid w:val="00007940"/>
    <w:rsid w:val="00007E70"/>
    <w:rsid w:val="00012CBF"/>
    <w:rsid w:val="00012E9B"/>
    <w:rsid w:val="0001367B"/>
    <w:rsid w:val="000147FC"/>
    <w:rsid w:val="000148DC"/>
    <w:rsid w:val="00015A0D"/>
    <w:rsid w:val="000174C3"/>
    <w:rsid w:val="00020964"/>
    <w:rsid w:val="000228EC"/>
    <w:rsid w:val="00026CDE"/>
    <w:rsid w:val="00027C40"/>
    <w:rsid w:val="00033533"/>
    <w:rsid w:val="00033DDF"/>
    <w:rsid w:val="000352F4"/>
    <w:rsid w:val="00035302"/>
    <w:rsid w:val="00035A23"/>
    <w:rsid w:val="00035F45"/>
    <w:rsid w:val="000414C0"/>
    <w:rsid w:val="00042298"/>
    <w:rsid w:val="00043C81"/>
    <w:rsid w:val="000454C5"/>
    <w:rsid w:val="00054093"/>
    <w:rsid w:val="000611B2"/>
    <w:rsid w:val="00064A77"/>
    <w:rsid w:val="00066365"/>
    <w:rsid w:val="00067303"/>
    <w:rsid w:val="000704BC"/>
    <w:rsid w:val="000718A4"/>
    <w:rsid w:val="00075C19"/>
    <w:rsid w:val="00083DE3"/>
    <w:rsid w:val="00087D36"/>
    <w:rsid w:val="0009173A"/>
    <w:rsid w:val="0009333A"/>
    <w:rsid w:val="0009453E"/>
    <w:rsid w:val="00094B86"/>
    <w:rsid w:val="00097488"/>
    <w:rsid w:val="000A398A"/>
    <w:rsid w:val="000A4C98"/>
    <w:rsid w:val="000A59B7"/>
    <w:rsid w:val="000B1D77"/>
    <w:rsid w:val="000B5A20"/>
    <w:rsid w:val="000C34FF"/>
    <w:rsid w:val="000C5C14"/>
    <w:rsid w:val="000C725A"/>
    <w:rsid w:val="000D1D68"/>
    <w:rsid w:val="000D424F"/>
    <w:rsid w:val="000D4F06"/>
    <w:rsid w:val="000E14B0"/>
    <w:rsid w:val="000E3DD7"/>
    <w:rsid w:val="000E55FC"/>
    <w:rsid w:val="000E5B15"/>
    <w:rsid w:val="000F4C51"/>
    <w:rsid w:val="001049A4"/>
    <w:rsid w:val="00111781"/>
    <w:rsid w:val="00111B98"/>
    <w:rsid w:val="00112D71"/>
    <w:rsid w:val="001162F2"/>
    <w:rsid w:val="001200B9"/>
    <w:rsid w:val="00120FC6"/>
    <w:rsid w:val="001214A7"/>
    <w:rsid w:val="0012324E"/>
    <w:rsid w:val="00124401"/>
    <w:rsid w:val="0012509A"/>
    <w:rsid w:val="00125C87"/>
    <w:rsid w:val="00133504"/>
    <w:rsid w:val="00134366"/>
    <w:rsid w:val="00134FD8"/>
    <w:rsid w:val="00136C3D"/>
    <w:rsid w:val="0014005D"/>
    <w:rsid w:val="00140877"/>
    <w:rsid w:val="00145EBE"/>
    <w:rsid w:val="00147E01"/>
    <w:rsid w:val="001529D6"/>
    <w:rsid w:val="001542D2"/>
    <w:rsid w:val="0015628F"/>
    <w:rsid w:val="00160C62"/>
    <w:rsid w:val="00167B33"/>
    <w:rsid w:val="0017166D"/>
    <w:rsid w:val="00172A1F"/>
    <w:rsid w:val="00172B82"/>
    <w:rsid w:val="0017382C"/>
    <w:rsid w:val="001760D7"/>
    <w:rsid w:val="00181116"/>
    <w:rsid w:val="00182D09"/>
    <w:rsid w:val="00182FE8"/>
    <w:rsid w:val="00191651"/>
    <w:rsid w:val="00191657"/>
    <w:rsid w:val="00192A55"/>
    <w:rsid w:val="001A117C"/>
    <w:rsid w:val="001A158B"/>
    <w:rsid w:val="001A1B49"/>
    <w:rsid w:val="001A4CAD"/>
    <w:rsid w:val="001A524D"/>
    <w:rsid w:val="001B0A3E"/>
    <w:rsid w:val="001B419D"/>
    <w:rsid w:val="001B6C92"/>
    <w:rsid w:val="001B7439"/>
    <w:rsid w:val="001B7EE1"/>
    <w:rsid w:val="001C19E8"/>
    <w:rsid w:val="001C37E5"/>
    <w:rsid w:val="001C4F7C"/>
    <w:rsid w:val="001C6FCF"/>
    <w:rsid w:val="001D5A3B"/>
    <w:rsid w:val="001D6D53"/>
    <w:rsid w:val="001E277B"/>
    <w:rsid w:val="001E4193"/>
    <w:rsid w:val="001E4E78"/>
    <w:rsid w:val="001E5642"/>
    <w:rsid w:val="001F2316"/>
    <w:rsid w:val="001F6CF3"/>
    <w:rsid w:val="0020016A"/>
    <w:rsid w:val="00202051"/>
    <w:rsid w:val="002047CF"/>
    <w:rsid w:val="00206E54"/>
    <w:rsid w:val="002070B1"/>
    <w:rsid w:val="00214C0E"/>
    <w:rsid w:val="0021644D"/>
    <w:rsid w:val="00217BE4"/>
    <w:rsid w:val="002207CF"/>
    <w:rsid w:val="00226F55"/>
    <w:rsid w:val="00233272"/>
    <w:rsid w:val="002368ED"/>
    <w:rsid w:val="00236D99"/>
    <w:rsid w:val="00237E2D"/>
    <w:rsid w:val="00245708"/>
    <w:rsid w:val="00245759"/>
    <w:rsid w:val="00263656"/>
    <w:rsid w:val="00265A2D"/>
    <w:rsid w:val="00266A34"/>
    <w:rsid w:val="00266B55"/>
    <w:rsid w:val="00267A67"/>
    <w:rsid w:val="002716BF"/>
    <w:rsid w:val="0027262C"/>
    <w:rsid w:val="002727A8"/>
    <w:rsid w:val="00283B0F"/>
    <w:rsid w:val="00285421"/>
    <w:rsid w:val="002854E4"/>
    <w:rsid w:val="0028785C"/>
    <w:rsid w:val="002909C1"/>
    <w:rsid w:val="002930A0"/>
    <w:rsid w:val="002943D2"/>
    <w:rsid w:val="00295FAC"/>
    <w:rsid w:val="002972D3"/>
    <w:rsid w:val="002A0936"/>
    <w:rsid w:val="002A0AF2"/>
    <w:rsid w:val="002A1A98"/>
    <w:rsid w:val="002A2807"/>
    <w:rsid w:val="002A346C"/>
    <w:rsid w:val="002A42DB"/>
    <w:rsid w:val="002B2D53"/>
    <w:rsid w:val="002B3E47"/>
    <w:rsid w:val="002B3EA7"/>
    <w:rsid w:val="002B676B"/>
    <w:rsid w:val="002C2CBE"/>
    <w:rsid w:val="002C4DCF"/>
    <w:rsid w:val="002C4F80"/>
    <w:rsid w:val="002C5E7E"/>
    <w:rsid w:val="002C6C26"/>
    <w:rsid w:val="002D5B80"/>
    <w:rsid w:val="002E018F"/>
    <w:rsid w:val="002E0DD8"/>
    <w:rsid w:val="002E40DB"/>
    <w:rsid w:val="002E4138"/>
    <w:rsid w:val="002E7838"/>
    <w:rsid w:val="002F2894"/>
    <w:rsid w:val="002F35AE"/>
    <w:rsid w:val="002F57EB"/>
    <w:rsid w:val="002F69F7"/>
    <w:rsid w:val="002F7940"/>
    <w:rsid w:val="00300446"/>
    <w:rsid w:val="0030435E"/>
    <w:rsid w:val="00306056"/>
    <w:rsid w:val="00307831"/>
    <w:rsid w:val="003156B2"/>
    <w:rsid w:val="00316ABA"/>
    <w:rsid w:val="003202EA"/>
    <w:rsid w:val="003204EF"/>
    <w:rsid w:val="0032379E"/>
    <w:rsid w:val="0032462F"/>
    <w:rsid w:val="003268E2"/>
    <w:rsid w:val="0033157B"/>
    <w:rsid w:val="00340FFA"/>
    <w:rsid w:val="00342919"/>
    <w:rsid w:val="00350374"/>
    <w:rsid w:val="003540BA"/>
    <w:rsid w:val="00355E8E"/>
    <w:rsid w:val="00362744"/>
    <w:rsid w:val="00362C3C"/>
    <w:rsid w:val="003649F9"/>
    <w:rsid w:val="0036531B"/>
    <w:rsid w:val="00367D29"/>
    <w:rsid w:val="00370CA2"/>
    <w:rsid w:val="00370CD6"/>
    <w:rsid w:val="00372294"/>
    <w:rsid w:val="00373570"/>
    <w:rsid w:val="0037448E"/>
    <w:rsid w:val="00374514"/>
    <w:rsid w:val="00374603"/>
    <w:rsid w:val="0037554A"/>
    <w:rsid w:val="00377099"/>
    <w:rsid w:val="00377398"/>
    <w:rsid w:val="00382EAA"/>
    <w:rsid w:val="0039165B"/>
    <w:rsid w:val="00391D3D"/>
    <w:rsid w:val="00394CA5"/>
    <w:rsid w:val="00397661"/>
    <w:rsid w:val="0039790E"/>
    <w:rsid w:val="00397D9A"/>
    <w:rsid w:val="003A0B73"/>
    <w:rsid w:val="003A3875"/>
    <w:rsid w:val="003B0F17"/>
    <w:rsid w:val="003B5CE3"/>
    <w:rsid w:val="003B68EE"/>
    <w:rsid w:val="003B73A2"/>
    <w:rsid w:val="003C19B1"/>
    <w:rsid w:val="003C34C2"/>
    <w:rsid w:val="003D0C30"/>
    <w:rsid w:val="003D1F7F"/>
    <w:rsid w:val="003D25CA"/>
    <w:rsid w:val="003D2EB7"/>
    <w:rsid w:val="003D3D68"/>
    <w:rsid w:val="003D3EB5"/>
    <w:rsid w:val="003D4D35"/>
    <w:rsid w:val="003D5CD8"/>
    <w:rsid w:val="003D5D57"/>
    <w:rsid w:val="003D60D2"/>
    <w:rsid w:val="003D7C07"/>
    <w:rsid w:val="003E15D4"/>
    <w:rsid w:val="003E443F"/>
    <w:rsid w:val="003F14CB"/>
    <w:rsid w:val="003F567D"/>
    <w:rsid w:val="00405DC6"/>
    <w:rsid w:val="004115C6"/>
    <w:rsid w:val="00411FA9"/>
    <w:rsid w:val="00412C36"/>
    <w:rsid w:val="0042086C"/>
    <w:rsid w:val="0042138C"/>
    <w:rsid w:val="00424D99"/>
    <w:rsid w:val="00426E3A"/>
    <w:rsid w:val="00430472"/>
    <w:rsid w:val="0043226B"/>
    <w:rsid w:val="004342B0"/>
    <w:rsid w:val="00435BE7"/>
    <w:rsid w:val="00440397"/>
    <w:rsid w:val="004445C6"/>
    <w:rsid w:val="00451757"/>
    <w:rsid w:val="00451A68"/>
    <w:rsid w:val="00451BB8"/>
    <w:rsid w:val="00453B7B"/>
    <w:rsid w:val="004566C8"/>
    <w:rsid w:val="004569AF"/>
    <w:rsid w:val="004575B5"/>
    <w:rsid w:val="00462863"/>
    <w:rsid w:val="00462877"/>
    <w:rsid w:val="00466645"/>
    <w:rsid w:val="00467967"/>
    <w:rsid w:val="00467AA6"/>
    <w:rsid w:val="00470845"/>
    <w:rsid w:val="0047110C"/>
    <w:rsid w:val="004746D3"/>
    <w:rsid w:val="004750A9"/>
    <w:rsid w:val="004758F3"/>
    <w:rsid w:val="00477778"/>
    <w:rsid w:val="00477E4C"/>
    <w:rsid w:val="00481195"/>
    <w:rsid w:val="004843F2"/>
    <w:rsid w:val="00484514"/>
    <w:rsid w:val="00484C24"/>
    <w:rsid w:val="00490B21"/>
    <w:rsid w:val="00490C27"/>
    <w:rsid w:val="00490F64"/>
    <w:rsid w:val="00492486"/>
    <w:rsid w:val="0049349D"/>
    <w:rsid w:val="0049387B"/>
    <w:rsid w:val="004A1098"/>
    <w:rsid w:val="004A196D"/>
    <w:rsid w:val="004B42C2"/>
    <w:rsid w:val="004B545F"/>
    <w:rsid w:val="004B54B1"/>
    <w:rsid w:val="004B6729"/>
    <w:rsid w:val="004B6EE3"/>
    <w:rsid w:val="004C1273"/>
    <w:rsid w:val="004C1B03"/>
    <w:rsid w:val="004C3475"/>
    <w:rsid w:val="004C4942"/>
    <w:rsid w:val="004C4EDE"/>
    <w:rsid w:val="004C5E35"/>
    <w:rsid w:val="004C69E2"/>
    <w:rsid w:val="004C7CBE"/>
    <w:rsid w:val="004D2082"/>
    <w:rsid w:val="004D25DD"/>
    <w:rsid w:val="004D4DB8"/>
    <w:rsid w:val="004D4F11"/>
    <w:rsid w:val="004D6B41"/>
    <w:rsid w:val="004D7854"/>
    <w:rsid w:val="004D7D4F"/>
    <w:rsid w:val="004E0563"/>
    <w:rsid w:val="004E1863"/>
    <w:rsid w:val="004E2C96"/>
    <w:rsid w:val="004E4393"/>
    <w:rsid w:val="004F1E9D"/>
    <w:rsid w:val="004F385F"/>
    <w:rsid w:val="004F647C"/>
    <w:rsid w:val="004F672C"/>
    <w:rsid w:val="004F7810"/>
    <w:rsid w:val="00502486"/>
    <w:rsid w:val="00504207"/>
    <w:rsid w:val="00504927"/>
    <w:rsid w:val="00507B3A"/>
    <w:rsid w:val="0051044D"/>
    <w:rsid w:val="005113CE"/>
    <w:rsid w:val="005125C4"/>
    <w:rsid w:val="005127FE"/>
    <w:rsid w:val="00512928"/>
    <w:rsid w:val="00513E5D"/>
    <w:rsid w:val="00516FCF"/>
    <w:rsid w:val="00525FAD"/>
    <w:rsid w:val="00526DA6"/>
    <w:rsid w:val="005326AC"/>
    <w:rsid w:val="00534866"/>
    <w:rsid w:val="005374B8"/>
    <w:rsid w:val="00541DF1"/>
    <w:rsid w:val="00541EA2"/>
    <w:rsid w:val="00542F71"/>
    <w:rsid w:val="00542FF4"/>
    <w:rsid w:val="00544139"/>
    <w:rsid w:val="005458A8"/>
    <w:rsid w:val="00550E55"/>
    <w:rsid w:val="005518D9"/>
    <w:rsid w:val="00552510"/>
    <w:rsid w:val="00554780"/>
    <w:rsid w:val="0055496D"/>
    <w:rsid w:val="00555BEB"/>
    <w:rsid w:val="00563C4D"/>
    <w:rsid w:val="005676A8"/>
    <w:rsid w:val="0057098B"/>
    <w:rsid w:val="00570B29"/>
    <w:rsid w:val="00573C37"/>
    <w:rsid w:val="00576964"/>
    <w:rsid w:val="005844F2"/>
    <w:rsid w:val="005850FC"/>
    <w:rsid w:val="005858E3"/>
    <w:rsid w:val="00592995"/>
    <w:rsid w:val="00593101"/>
    <w:rsid w:val="00595A25"/>
    <w:rsid w:val="00596580"/>
    <w:rsid w:val="005966A5"/>
    <w:rsid w:val="00597F6B"/>
    <w:rsid w:val="00597F89"/>
    <w:rsid w:val="005A0558"/>
    <w:rsid w:val="005A2E07"/>
    <w:rsid w:val="005A418B"/>
    <w:rsid w:val="005A4E14"/>
    <w:rsid w:val="005A63AD"/>
    <w:rsid w:val="005A6EAF"/>
    <w:rsid w:val="005B01BD"/>
    <w:rsid w:val="005B126D"/>
    <w:rsid w:val="005B39F3"/>
    <w:rsid w:val="005B3F7F"/>
    <w:rsid w:val="005B510E"/>
    <w:rsid w:val="005C4412"/>
    <w:rsid w:val="005C4A29"/>
    <w:rsid w:val="005C65AD"/>
    <w:rsid w:val="005D0091"/>
    <w:rsid w:val="005D2D47"/>
    <w:rsid w:val="005D3356"/>
    <w:rsid w:val="005D7B0F"/>
    <w:rsid w:val="005E1651"/>
    <w:rsid w:val="005E41B7"/>
    <w:rsid w:val="005E6641"/>
    <w:rsid w:val="005F3090"/>
    <w:rsid w:val="005F4097"/>
    <w:rsid w:val="005F582B"/>
    <w:rsid w:val="005F5BAB"/>
    <w:rsid w:val="00601685"/>
    <w:rsid w:val="006018F7"/>
    <w:rsid w:val="00607583"/>
    <w:rsid w:val="00611E51"/>
    <w:rsid w:val="0061274E"/>
    <w:rsid w:val="0061284C"/>
    <w:rsid w:val="006137B3"/>
    <w:rsid w:val="006145CB"/>
    <w:rsid w:val="00620193"/>
    <w:rsid w:val="00622D1F"/>
    <w:rsid w:val="006259D3"/>
    <w:rsid w:val="006312E3"/>
    <w:rsid w:val="00634E89"/>
    <w:rsid w:val="006449DB"/>
    <w:rsid w:val="006562AC"/>
    <w:rsid w:val="00661DC4"/>
    <w:rsid w:val="006633B0"/>
    <w:rsid w:val="00665A53"/>
    <w:rsid w:val="00670A41"/>
    <w:rsid w:val="006712E4"/>
    <w:rsid w:val="0067185D"/>
    <w:rsid w:val="00671F8F"/>
    <w:rsid w:val="006730DB"/>
    <w:rsid w:val="00673D2A"/>
    <w:rsid w:val="006766E3"/>
    <w:rsid w:val="00681007"/>
    <w:rsid w:val="00685EB2"/>
    <w:rsid w:val="00694370"/>
    <w:rsid w:val="0069619B"/>
    <w:rsid w:val="00697D19"/>
    <w:rsid w:val="006A228C"/>
    <w:rsid w:val="006A2B35"/>
    <w:rsid w:val="006A2E39"/>
    <w:rsid w:val="006A320C"/>
    <w:rsid w:val="006A3F4F"/>
    <w:rsid w:val="006A4965"/>
    <w:rsid w:val="006B29DF"/>
    <w:rsid w:val="006B34EA"/>
    <w:rsid w:val="006B392E"/>
    <w:rsid w:val="006B6359"/>
    <w:rsid w:val="006B7086"/>
    <w:rsid w:val="006C1F6B"/>
    <w:rsid w:val="006C5D32"/>
    <w:rsid w:val="006C62EB"/>
    <w:rsid w:val="006C70CE"/>
    <w:rsid w:val="006C7380"/>
    <w:rsid w:val="006C7844"/>
    <w:rsid w:val="006D2584"/>
    <w:rsid w:val="006D5D97"/>
    <w:rsid w:val="006D7821"/>
    <w:rsid w:val="006E29C9"/>
    <w:rsid w:val="006E2B09"/>
    <w:rsid w:val="006E42A6"/>
    <w:rsid w:val="006E533A"/>
    <w:rsid w:val="006E55CB"/>
    <w:rsid w:val="006E6DEE"/>
    <w:rsid w:val="006F1D8C"/>
    <w:rsid w:val="006F21A6"/>
    <w:rsid w:val="006F4F4A"/>
    <w:rsid w:val="006F5801"/>
    <w:rsid w:val="00701538"/>
    <w:rsid w:val="0070170E"/>
    <w:rsid w:val="00705226"/>
    <w:rsid w:val="00712E16"/>
    <w:rsid w:val="00717427"/>
    <w:rsid w:val="0072104A"/>
    <w:rsid w:val="00721466"/>
    <w:rsid w:val="00722254"/>
    <w:rsid w:val="00726E64"/>
    <w:rsid w:val="0072701C"/>
    <w:rsid w:val="0072777A"/>
    <w:rsid w:val="00727906"/>
    <w:rsid w:val="00727FBF"/>
    <w:rsid w:val="00731F63"/>
    <w:rsid w:val="00732D90"/>
    <w:rsid w:val="007333A0"/>
    <w:rsid w:val="00735A3E"/>
    <w:rsid w:val="0073691D"/>
    <w:rsid w:val="00736D1E"/>
    <w:rsid w:val="0074010E"/>
    <w:rsid w:val="0074109C"/>
    <w:rsid w:val="00747196"/>
    <w:rsid w:val="007506DF"/>
    <w:rsid w:val="007539F7"/>
    <w:rsid w:val="007564F5"/>
    <w:rsid w:val="00756D7E"/>
    <w:rsid w:val="00757D93"/>
    <w:rsid w:val="00760598"/>
    <w:rsid w:val="00763652"/>
    <w:rsid w:val="0076523F"/>
    <w:rsid w:val="0076556B"/>
    <w:rsid w:val="00767A5E"/>
    <w:rsid w:val="007775D4"/>
    <w:rsid w:val="007777BB"/>
    <w:rsid w:val="007819D5"/>
    <w:rsid w:val="00786720"/>
    <w:rsid w:val="0079419E"/>
    <w:rsid w:val="00795B80"/>
    <w:rsid w:val="007966BF"/>
    <w:rsid w:val="0079675B"/>
    <w:rsid w:val="00797352"/>
    <w:rsid w:val="007A017F"/>
    <w:rsid w:val="007A1C01"/>
    <w:rsid w:val="007A48A1"/>
    <w:rsid w:val="007A5919"/>
    <w:rsid w:val="007A5939"/>
    <w:rsid w:val="007A6689"/>
    <w:rsid w:val="007B0BF1"/>
    <w:rsid w:val="007B3486"/>
    <w:rsid w:val="007B51EE"/>
    <w:rsid w:val="007B5764"/>
    <w:rsid w:val="007B75AC"/>
    <w:rsid w:val="007C1A7B"/>
    <w:rsid w:val="007C5B03"/>
    <w:rsid w:val="007D2D15"/>
    <w:rsid w:val="007D4F7F"/>
    <w:rsid w:val="007E1678"/>
    <w:rsid w:val="007E5799"/>
    <w:rsid w:val="007E6446"/>
    <w:rsid w:val="007E75F3"/>
    <w:rsid w:val="007F38DF"/>
    <w:rsid w:val="007F57FA"/>
    <w:rsid w:val="007F6247"/>
    <w:rsid w:val="0080115A"/>
    <w:rsid w:val="0080139E"/>
    <w:rsid w:val="008036F7"/>
    <w:rsid w:val="008038D2"/>
    <w:rsid w:val="008070C1"/>
    <w:rsid w:val="008076F2"/>
    <w:rsid w:val="00811E72"/>
    <w:rsid w:val="00813B73"/>
    <w:rsid w:val="00815219"/>
    <w:rsid w:val="00825621"/>
    <w:rsid w:val="00832E5B"/>
    <w:rsid w:val="00832E86"/>
    <w:rsid w:val="00834069"/>
    <w:rsid w:val="00834B63"/>
    <w:rsid w:val="00836B79"/>
    <w:rsid w:val="008401A1"/>
    <w:rsid w:val="00841BA8"/>
    <w:rsid w:val="008441EA"/>
    <w:rsid w:val="00844E1E"/>
    <w:rsid w:val="00846265"/>
    <w:rsid w:val="00846509"/>
    <w:rsid w:val="0084716E"/>
    <w:rsid w:val="00847222"/>
    <w:rsid w:val="00852E3D"/>
    <w:rsid w:val="00855DC9"/>
    <w:rsid w:val="008627AD"/>
    <w:rsid w:val="00863115"/>
    <w:rsid w:val="00863280"/>
    <w:rsid w:val="00867993"/>
    <w:rsid w:val="0087159A"/>
    <w:rsid w:val="00871873"/>
    <w:rsid w:val="00872E39"/>
    <w:rsid w:val="00876A8D"/>
    <w:rsid w:val="00876C70"/>
    <w:rsid w:val="008775F7"/>
    <w:rsid w:val="00877B5C"/>
    <w:rsid w:val="00877D3B"/>
    <w:rsid w:val="0088028A"/>
    <w:rsid w:val="0088053A"/>
    <w:rsid w:val="0088649B"/>
    <w:rsid w:val="00887AC4"/>
    <w:rsid w:val="00892019"/>
    <w:rsid w:val="0089328A"/>
    <w:rsid w:val="008940CC"/>
    <w:rsid w:val="008953E6"/>
    <w:rsid w:val="008A07D4"/>
    <w:rsid w:val="008A0C32"/>
    <w:rsid w:val="008A1021"/>
    <w:rsid w:val="008A34B1"/>
    <w:rsid w:val="008A5ED1"/>
    <w:rsid w:val="008A602C"/>
    <w:rsid w:val="008A67F6"/>
    <w:rsid w:val="008A731F"/>
    <w:rsid w:val="008A7476"/>
    <w:rsid w:val="008B09EB"/>
    <w:rsid w:val="008B330C"/>
    <w:rsid w:val="008B4518"/>
    <w:rsid w:val="008B6ACD"/>
    <w:rsid w:val="008C3701"/>
    <w:rsid w:val="008C50DC"/>
    <w:rsid w:val="008D079A"/>
    <w:rsid w:val="008D10E4"/>
    <w:rsid w:val="008D4C90"/>
    <w:rsid w:val="008D7029"/>
    <w:rsid w:val="008D7F04"/>
    <w:rsid w:val="008E1566"/>
    <w:rsid w:val="008E1EF3"/>
    <w:rsid w:val="008E3D5E"/>
    <w:rsid w:val="008E7A8B"/>
    <w:rsid w:val="008F2BAB"/>
    <w:rsid w:val="00900B04"/>
    <w:rsid w:val="0090221E"/>
    <w:rsid w:val="009039BF"/>
    <w:rsid w:val="00905936"/>
    <w:rsid w:val="009061AE"/>
    <w:rsid w:val="00910EFA"/>
    <w:rsid w:val="00910F95"/>
    <w:rsid w:val="009122A8"/>
    <w:rsid w:val="0091304E"/>
    <w:rsid w:val="00915842"/>
    <w:rsid w:val="00916004"/>
    <w:rsid w:val="00917DE2"/>
    <w:rsid w:val="00921EE7"/>
    <w:rsid w:val="009223A1"/>
    <w:rsid w:val="00922639"/>
    <w:rsid w:val="0092443A"/>
    <w:rsid w:val="00926294"/>
    <w:rsid w:val="00930757"/>
    <w:rsid w:val="0093180B"/>
    <w:rsid w:val="00931FBF"/>
    <w:rsid w:val="0093371E"/>
    <w:rsid w:val="00934D07"/>
    <w:rsid w:val="009357E1"/>
    <w:rsid w:val="00937A3F"/>
    <w:rsid w:val="00940056"/>
    <w:rsid w:val="00940913"/>
    <w:rsid w:val="00942258"/>
    <w:rsid w:val="00944615"/>
    <w:rsid w:val="009477E9"/>
    <w:rsid w:val="009507BE"/>
    <w:rsid w:val="009543FA"/>
    <w:rsid w:val="00960EEA"/>
    <w:rsid w:val="0096126B"/>
    <w:rsid w:val="00961D47"/>
    <w:rsid w:val="00965EB2"/>
    <w:rsid w:val="0096716B"/>
    <w:rsid w:val="00972214"/>
    <w:rsid w:val="009733DC"/>
    <w:rsid w:val="009735E9"/>
    <w:rsid w:val="00975E54"/>
    <w:rsid w:val="0097789D"/>
    <w:rsid w:val="00984D6F"/>
    <w:rsid w:val="00987A6F"/>
    <w:rsid w:val="00992DCC"/>
    <w:rsid w:val="00993E4C"/>
    <w:rsid w:val="00994492"/>
    <w:rsid w:val="009966DE"/>
    <w:rsid w:val="00997DEE"/>
    <w:rsid w:val="009A21CA"/>
    <w:rsid w:val="009A35E5"/>
    <w:rsid w:val="009B32FE"/>
    <w:rsid w:val="009B6634"/>
    <w:rsid w:val="009B687F"/>
    <w:rsid w:val="009C065A"/>
    <w:rsid w:val="009C1164"/>
    <w:rsid w:val="009C1D3E"/>
    <w:rsid w:val="009C58F5"/>
    <w:rsid w:val="009D2196"/>
    <w:rsid w:val="009D2E1A"/>
    <w:rsid w:val="009E2051"/>
    <w:rsid w:val="009F20BF"/>
    <w:rsid w:val="009F31EC"/>
    <w:rsid w:val="009F3C08"/>
    <w:rsid w:val="009F464A"/>
    <w:rsid w:val="009F5E20"/>
    <w:rsid w:val="009F6FFA"/>
    <w:rsid w:val="00A02900"/>
    <w:rsid w:val="00A06431"/>
    <w:rsid w:val="00A0791A"/>
    <w:rsid w:val="00A12C9D"/>
    <w:rsid w:val="00A15D67"/>
    <w:rsid w:val="00A16F60"/>
    <w:rsid w:val="00A17FCB"/>
    <w:rsid w:val="00A21B66"/>
    <w:rsid w:val="00A2650F"/>
    <w:rsid w:val="00A27F85"/>
    <w:rsid w:val="00A30875"/>
    <w:rsid w:val="00A30F2F"/>
    <w:rsid w:val="00A31AD7"/>
    <w:rsid w:val="00A31C72"/>
    <w:rsid w:val="00A36553"/>
    <w:rsid w:val="00A3673F"/>
    <w:rsid w:val="00A401E5"/>
    <w:rsid w:val="00A404EA"/>
    <w:rsid w:val="00A40662"/>
    <w:rsid w:val="00A42346"/>
    <w:rsid w:val="00A439B6"/>
    <w:rsid w:val="00A43A5C"/>
    <w:rsid w:val="00A441F5"/>
    <w:rsid w:val="00A46DE0"/>
    <w:rsid w:val="00A5267E"/>
    <w:rsid w:val="00A550EC"/>
    <w:rsid w:val="00A558C6"/>
    <w:rsid w:val="00A559DA"/>
    <w:rsid w:val="00A56FBC"/>
    <w:rsid w:val="00A654D5"/>
    <w:rsid w:val="00A66986"/>
    <w:rsid w:val="00A71983"/>
    <w:rsid w:val="00A74832"/>
    <w:rsid w:val="00A74ABC"/>
    <w:rsid w:val="00A771ED"/>
    <w:rsid w:val="00A805BC"/>
    <w:rsid w:val="00A811E6"/>
    <w:rsid w:val="00A83738"/>
    <w:rsid w:val="00A86C24"/>
    <w:rsid w:val="00A927EE"/>
    <w:rsid w:val="00A92923"/>
    <w:rsid w:val="00A9670A"/>
    <w:rsid w:val="00A97536"/>
    <w:rsid w:val="00AA0A8E"/>
    <w:rsid w:val="00AA6B9A"/>
    <w:rsid w:val="00AA6FAF"/>
    <w:rsid w:val="00AA7B9A"/>
    <w:rsid w:val="00AB03E2"/>
    <w:rsid w:val="00AB1B2A"/>
    <w:rsid w:val="00AB1C79"/>
    <w:rsid w:val="00AB209B"/>
    <w:rsid w:val="00AB2B60"/>
    <w:rsid w:val="00AB3324"/>
    <w:rsid w:val="00AB4979"/>
    <w:rsid w:val="00AB7F99"/>
    <w:rsid w:val="00AC0993"/>
    <w:rsid w:val="00AC1F00"/>
    <w:rsid w:val="00AC32AF"/>
    <w:rsid w:val="00AD04FA"/>
    <w:rsid w:val="00AD186F"/>
    <w:rsid w:val="00AD1EEF"/>
    <w:rsid w:val="00AD4D09"/>
    <w:rsid w:val="00AE051C"/>
    <w:rsid w:val="00AE0D4F"/>
    <w:rsid w:val="00AE13A4"/>
    <w:rsid w:val="00AE29BF"/>
    <w:rsid w:val="00AE5AA5"/>
    <w:rsid w:val="00AE6640"/>
    <w:rsid w:val="00AF21AB"/>
    <w:rsid w:val="00AF23D0"/>
    <w:rsid w:val="00AF3C3C"/>
    <w:rsid w:val="00AF67DA"/>
    <w:rsid w:val="00B04695"/>
    <w:rsid w:val="00B04C17"/>
    <w:rsid w:val="00B05F38"/>
    <w:rsid w:val="00B0707D"/>
    <w:rsid w:val="00B13572"/>
    <w:rsid w:val="00B16D56"/>
    <w:rsid w:val="00B2407B"/>
    <w:rsid w:val="00B2710A"/>
    <w:rsid w:val="00B309E7"/>
    <w:rsid w:val="00B37F94"/>
    <w:rsid w:val="00B41EE8"/>
    <w:rsid w:val="00B459C1"/>
    <w:rsid w:val="00B47885"/>
    <w:rsid w:val="00B5133C"/>
    <w:rsid w:val="00B52CCD"/>
    <w:rsid w:val="00B56123"/>
    <w:rsid w:val="00B5696C"/>
    <w:rsid w:val="00B56E6A"/>
    <w:rsid w:val="00B57062"/>
    <w:rsid w:val="00B60D7E"/>
    <w:rsid w:val="00B64B6B"/>
    <w:rsid w:val="00B6638F"/>
    <w:rsid w:val="00B66F69"/>
    <w:rsid w:val="00B70E09"/>
    <w:rsid w:val="00B74A10"/>
    <w:rsid w:val="00B75CAE"/>
    <w:rsid w:val="00B80996"/>
    <w:rsid w:val="00B80D31"/>
    <w:rsid w:val="00B8623A"/>
    <w:rsid w:val="00B902D3"/>
    <w:rsid w:val="00B911DA"/>
    <w:rsid w:val="00B94F7B"/>
    <w:rsid w:val="00B9757F"/>
    <w:rsid w:val="00BA1596"/>
    <w:rsid w:val="00BA37C8"/>
    <w:rsid w:val="00BA3CFE"/>
    <w:rsid w:val="00BA7860"/>
    <w:rsid w:val="00BB0D04"/>
    <w:rsid w:val="00BB2DE3"/>
    <w:rsid w:val="00BB34F6"/>
    <w:rsid w:val="00BB473F"/>
    <w:rsid w:val="00BB6380"/>
    <w:rsid w:val="00BB6424"/>
    <w:rsid w:val="00BB7CE6"/>
    <w:rsid w:val="00BD2ACB"/>
    <w:rsid w:val="00BD45E1"/>
    <w:rsid w:val="00BE0DCB"/>
    <w:rsid w:val="00BE2C70"/>
    <w:rsid w:val="00BE484A"/>
    <w:rsid w:val="00BF06A3"/>
    <w:rsid w:val="00BF120E"/>
    <w:rsid w:val="00BF3422"/>
    <w:rsid w:val="00BF5B8A"/>
    <w:rsid w:val="00BF5D3F"/>
    <w:rsid w:val="00BF633D"/>
    <w:rsid w:val="00BF63D2"/>
    <w:rsid w:val="00BF6ADB"/>
    <w:rsid w:val="00C0348E"/>
    <w:rsid w:val="00C04CA0"/>
    <w:rsid w:val="00C06840"/>
    <w:rsid w:val="00C06ACB"/>
    <w:rsid w:val="00C101B0"/>
    <w:rsid w:val="00C1091B"/>
    <w:rsid w:val="00C12CFE"/>
    <w:rsid w:val="00C1370A"/>
    <w:rsid w:val="00C20DA8"/>
    <w:rsid w:val="00C2406F"/>
    <w:rsid w:val="00C274B8"/>
    <w:rsid w:val="00C27CFE"/>
    <w:rsid w:val="00C35A7C"/>
    <w:rsid w:val="00C376C5"/>
    <w:rsid w:val="00C416B7"/>
    <w:rsid w:val="00C450FF"/>
    <w:rsid w:val="00C451ED"/>
    <w:rsid w:val="00C452C5"/>
    <w:rsid w:val="00C459B6"/>
    <w:rsid w:val="00C46548"/>
    <w:rsid w:val="00C46DBF"/>
    <w:rsid w:val="00C53E28"/>
    <w:rsid w:val="00C54833"/>
    <w:rsid w:val="00C54DDC"/>
    <w:rsid w:val="00C566BC"/>
    <w:rsid w:val="00C57D03"/>
    <w:rsid w:val="00C6111A"/>
    <w:rsid w:val="00C617A2"/>
    <w:rsid w:val="00C668DD"/>
    <w:rsid w:val="00C7109C"/>
    <w:rsid w:val="00C74931"/>
    <w:rsid w:val="00C762D0"/>
    <w:rsid w:val="00C76655"/>
    <w:rsid w:val="00C77451"/>
    <w:rsid w:val="00C77843"/>
    <w:rsid w:val="00C85251"/>
    <w:rsid w:val="00C8599F"/>
    <w:rsid w:val="00C86FB6"/>
    <w:rsid w:val="00C87275"/>
    <w:rsid w:val="00C9333F"/>
    <w:rsid w:val="00C9648E"/>
    <w:rsid w:val="00C96BC4"/>
    <w:rsid w:val="00CA4233"/>
    <w:rsid w:val="00CA4502"/>
    <w:rsid w:val="00CA6A0B"/>
    <w:rsid w:val="00CA7FBF"/>
    <w:rsid w:val="00CB0937"/>
    <w:rsid w:val="00CB0B4C"/>
    <w:rsid w:val="00CB4B08"/>
    <w:rsid w:val="00CB5D29"/>
    <w:rsid w:val="00CB7A4F"/>
    <w:rsid w:val="00CC08B1"/>
    <w:rsid w:val="00CC307C"/>
    <w:rsid w:val="00CC3C3B"/>
    <w:rsid w:val="00CC418C"/>
    <w:rsid w:val="00CC41A5"/>
    <w:rsid w:val="00CC54B6"/>
    <w:rsid w:val="00CC6FCC"/>
    <w:rsid w:val="00CD03EE"/>
    <w:rsid w:val="00CD0A33"/>
    <w:rsid w:val="00CD1224"/>
    <w:rsid w:val="00CD2BC5"/>
    <w:rsid w:val="00CD420E"/>
    <w:rsid w:val="00CD5A97"/>
    <w:rsid w:val="00CD7D90"/>
    <w:rsid w:val="00CE2C65"/>
    <w:rsid w:val="00CE5771"/>
    <w:rsid w:val="00CF2E94"/>
    <w:rsid w:val="00CF483E"/>
    <w:rsid w:val="00CF5B97"/>
    <w:rsid w:val="00CF5CB6"/>
    <w:rsid w:val="00CF6275"/>
    <w:rsid w:val="00D00ADA"/>
    <w:rsid w:val="00D02713"/>
    <w:rsid w:val="00D145BC"/>
    <w:rsid w:val="00D15088"/>
    <w:rsid w:val="00D152EC"/>
    <w:rsid w:val="00D16152"/>
    <w:rsid w:val="00D16A12"/>
    <w:rsid w:val="00D219CE"/>
    <w:rsid w:val="00D23417"/>
    <w:rsid w:val="00D23670"/>
    <w:rsid w:val="00D25050"/>
    <w:rsid w:val="00D266E3"/>
    <w:rsid w:val="00D267F7"/>
    <w:rsid w:val="00D33053"/>
    <w:rsid w:val="00D33182"/>
    <w:rsid w:val="00D34ACA"/>
    <w:rsid w:val="00D35647"/>
    <w:rsid w:val="00D414C8"/>
    <w:rsid w:val="00D42AB4"/>
    <w:rsid w:val="00D43634"/>
    <w:rsid w:val="00D4627E"/>
    <w:rsid w:val="00D47329"/>
    <w:rsid w:val="00D47807"/>
    <w:rsid w:val="00D47C6F"/>
    <w:rsid w:val="00D517BF"/>
    <w:rsid w:val="00D51B7F"/>
    <w:rsid w:val="00D5529F"/>
    <w:rsid w:val="00D56D0B"/>
    <w:rsid w:val="00D574FD"/>
    <w:rsid w:val="00D629D3"/>
    <w:rsid w:val="00D62A46"/>
    <w:rsid w:val="00D631A1"/>
    <w:rsid w:val="00D6364E"/>
    <w:rsid w:val="00D66891"/>
    <w:rsid w:val="00D720CE"/>
    <w:rsid w:val="00D746C8"/>
    <w:rsid w:val="00D7478F"/>
    <w:rsid w:val="00D80362"/>
    <w:rsid w:val="00D810CE"/>
    <w:rsid w:val="00D8162D"/>
    <w:rsid w:val="00D922E4"/>
    <w:rsid w:val="00D92397"/>
    <w:rsid w:val="00D93E05"/>
    <w:rsid w:val="00D94743"/>
    <w:rsid w:val="00D9503D"/>
    <w:rsid w:val="00D957E1"/>
    <w:rsid w:val="00D9653D"/>
    <w:rsid w:val="00D96BBD"/>
    <w:rsid w:val="00DA04C8"/>
    <w:rsid w:val="00DA0776"/>
    <w:rsid w:val="00DA4566"/>
    <w:rsid w:val="00DA48D5"/>
    <w:rsid w:val="00DB2529"/>
    <w:rsid w:val="00DB4186"/>
    <w:rsid w:val="00DC0492"/>
    <w:rsid w:val="00DC0F9C"/>
    <w:rsid w:val="00DC1D72"/>
    <w:rsid w:val="00DC3CB6"/>
    <w:rsid w:val="00DD29DD"/>
    <w:rsid w:val="00DD456A"/>
    <w:rsid w:val="00DD649F"/>
    <w:rsid w:val="00DE112E"/>
    <w:rsid w:val="00DE35A5"/>
    <w:rsid w:val="00DE6F84"/>
    <w:rsid w:val="00DE7B1A"/>
    <w:rsid w:val="00DF7E2F"/>
    <w:rsid w:val="00E04D60"/>
    <w:rsid w:val="00E06F9F"/>
    <w:rsid w:val="00E10F98"/>
    <w:rsid w:val="00E12B22"/>
    <w:rsid w:val="00E1407C"/>
    <w:rsid w:val="00E17F63"/>
    <w:rsid w:val="00E255BD"/>
    <w:rsid w:val="00E269EC"/>
    <w:rsid w:val="00E27BAB"/>
    <w:rsid w:val="00E329E7"/>
    <w:rsid w:val="00E406F9"/>
    <w:rsid w:val="00E42625"/>
    <w:rsid w:val="00E42ED7"/>
    <w:rsid w:val="00E436DE"/>
    <w:rsid w:val="00E448F1"/>
    <w:rsid w:val="00E45EC6"/>
    <w:rsid w:val="00E50B41"/>
    <w:rsid w:val="00E51C75"/>
    <w:rsid w:val="00E53431"/>
    <w:rsid w:val="00E543D9"/>
    <w:rsid w:val="00E57A76"/>
    <w:rsid w:val="00E64527"/>
    <w:rsid w:val="00E65942"/>
    <w:rsid w:val="00E65959"/>
    <w:rsid w:val="00E70244"/>
    <w:rsid w:val="00E703D5"/>
    <w:rsid w:val="00E70FB8"/>
    <w:rsid w:val="00E73CBF"/>
    <w:rsid w:val="00E75FCD"/>
    <w:rsid w:val="00E766B9"/>
    <w:rsid w:val="00E81086"/>
    <w:rsid w:val="00E81091"/>
    <w:rsid w:val="00E81A2E"/>
    <w:rsid w:val="00E84A87"/>
    <w:rsid w:val="00E85DE0"/>
    <w:rsid w:val="00E90659"/>
    <w:rsid w:val="00E906E4"/>
    <w:rsid w:val="00E90D67"/>
    <w:rsid w:val="00E93D7A"/>
    <w:rsid w:val="00E93F4D"/>
    <w:rsid w:val="00E95B0A"/>
    <w:rsid w:val="00E97A62"/>
    <w:rsid w:val="00EA0EB5"/>
    <w:rsid w:val="00EA2B12"/>
    <w:rsid w:val="00EA40AE"/>
    <w:rsid w:val="00EA42E3"/>
    <w:rsid w:val="00EA53C0"/>
    <w:rsid w:val="00EA55A4"/>
    <w:rsid w:val="00EA58EA"/>
    <w:rsid w:val="00EB0860"/>
    <w:rsid w:val="00EB2177"/>
    <w:rsid w:val="00EB3087"/>
    <w:rsid w:val="00EB41C5"/>
    <w:rsid w:val="00EB505B"/>
    <w:rsid w:val="00EB6F66"/>
    <w:rsid w:val="00EB76E6"/>
    <w:rsid w:val="00EC38C0"/>
    <w:rsid w:val="00EC5A23"/>
    <w:rsid w:val="00EC5E13"/>
    <w:rsid w:val="00ED6282"/>
    <w:rsid w:val="00EE1B89"/>
    <w:rsid w:val="00EF0505"/>
    <w:rsid w:val="00EF308E"/>
    <w:rsid w:val="00EF51C6"/>
    <w:rsid w:val="00EF5ADA"/>
    <w:rsid w:val="00EF79DB"/>
    <w:rsid w:val="00F02265"/>
    <w:rsid w:val="00F031FC"/>
    <w:rsid w:val="00F0374A"/>
    <w:rsid w:val="00F053E2"/>
    <w:rsid w:val="00F10236"/>
    <w:rsid w:val="00F11A52"/>
    <w:rsid w:val="00F169F2"/>
    <w:rsid w:val="00F16DB7"/>
    <w:rsid w:val="00F213BA"/>
    <w:rsid w:val="00F22B88"/>
    <w:rsid w:val="00F23FBE"/>
    <w:rsid w:val="00F24BE6"/>
    <w:rsid w:val="00F257EE"/>
    <w:rsid w:val="00F35749"/>
    <w:rsid w:val="00F37A3B"/>
    <w:rsid w:val="00F44F6E"/>
    <w:rsid w:val="00F46421"/>
    <w:rsid w:val="00F5142C"/>
    <w:rsid w:val="00F51772"/>
    <w:rsid w:val="00F517BF"/>
    <w:rsid w:val="00F53B1D"/>
    <w:rsid w:val="00F5675B"/>
    <w:rsid w:val="00F56915"/>
    <w:rsid w:val="00F57AB5"/>
    <w:rsid w:val="00F6088D"/>
    <w:rsid w:val="00F6212B"/>
    <w:rsid w:val="00F621EB"/>
    <w:rsid w:val="00F62AF1"/>
    <w:rsid w:val="00F64C5A"/>
    <w:rsid w:val="00F6563F"/>
    <w:rsid w:val="00F6571A"/>
    <w:rsid w:val="00F67229"/>
    <w:rsid w:val="00F67370"/>
    <w:rsid w:val="00F7308F"/>
    <w:rsid w:val="00F734BA"/>
    <w:rsid w:val="00F76D49"/>
    <w:rsid w:val="00F80719"/>
    <w:rsid w:val="00F816AA"/>
    <w:rsid w:val="00F8339C"/>
    <w:rsid w:val="00F86FA4"/>
    <w:rsid w:val="00F94097"/>
    <w:rsid w:val="00F94703"/>
    <w:rsid w:val="00FA03D1"/>
    <w:rsid w:val="00FA13C4"/>
    <w:rsid w:val="00FA16AB"/>
    <w:rsid w:val="00FA1940"/>
    <w:rsid w:val="00FA3BFF"/>
    <w:rsid w:val="00FB0CB6"/>
    <w:rsid w:val="00FB1273"/>
    <w:rsid w:val="00FB15C2"/>
    <w:rsid w:val="00FB2816"/>
    <w:rsid w:val="00FB2B2E"/>
    <w:rsid w:val="00FB4CFE"/>
    <w:rsid w:val="00FC0417"/>
    <w:rsid w:val="00FC3B59"/>
    <w:rsid w:val="00FC45CD"/>
    <w:rsid w:val="00FC46E7"/>
    <w:rsid w:val="00FC72D5"/>
    <w:rsid w:val="00FD098B"/>
    <w:rsid w:val="00FD2139"/>
    <w:rsid w:val="00FD34C7"/>
    <w:rsid w:val="00FD56A0"/>
    <w:rsid w:val="00FD5CD9"/>
    <w:rsid w:val="00FE0C98"/>
    <w:rsid w:val="00FE231E"/>
    <w:rsid w:val="00FE395C"/>
    <w:rsid w:val="00FF0B6F"/>
    <w:rsid w:val="00FF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0C7F45"/>
  <w15:docId w15:val="{F48D7060-106B-4B8D-A810-CEB55D6A8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3504"/>
    <w:pPr>
      <w:spacing w:before="120" w:after="120"/>
    </w:pPr>
    <w:rPr>
      <w:rFonts w:ascii="Calibri" w:hAnsi="Calibri"/>
      <w:color w:val="000000" w:themeColor="text1"/>
      <w:szCs w:val="24"/>
    </w:rPr>
  </w:style>
  <w:style w:type="paragraph" w:styleId="Heading1">
    <w:name w:val="heading 1"/>
    <w:basedOn w:val="Normal"/>
    <w:next w:val="Paragraph-afterheading"/>
    <w:link w:val="Heading1Char"/>
    <w:uiPriority w:val="9"/>
    <w:qFormat/>
    <w:rsid w:val="001A524D"/>
    <w:pPr>
      <w:keepNext/>
      <w:keepLines/>
      <w:numPr>
        <w:numId w:val="10"/>
      </w:numPr>
      <w:spacing w:before="360"/>
      <w:contextualSpacing/>
      <w:outlineLvl w:val="0"/>
    </w:pPr>
    <w:rPr>
      <w:rFonts w:eastAsiaTheme="majorEastAsia" w:cstheme="majorBidi"/>
      <w:b/>
      <w:bCs/>
      <w:color w:val="585961"/>
      <w:sz w:val="36"/>
      <w:szCs w:val="28"/>
    </w:rPr>
  </w:style>
  <w:style w:type="paragraph" w:styleId="Heading2">
    <w:name w:val="heading 2"/>
    <w:basedOn w:val="Normal"/>
    <w:next w:val="Paragraph-afterheading"/>
    <w:link w:val="Heading2Char"/>
    <w:uiPriority w:val="9"/>
    <w:qFormat/>
    <w:rsid w:val="001A524D"/>
    <w:pPr>
      <w:keepNext/>
      <w:keepLines/>
      <w:numPr>
        <w:ilvl w:val="1"/>
        <w:numId w:val="10"/>
      </w:numPr>
      <w:spacing w:before="240"/>
      <w:outlineLvl w:val="1"/>
    </w:pPr>
    <w:rPr>
      <w:rFonts w:eastAsiaTheme="majorEastAsia" w:cstheme="majorBidi"/>
      <w:b/>
      <w:bCs/>
      <w:caps/>
      <w:color w:val="00BFD6"/>
      <w:sz w:val="24"/>
      <w:szCs w:val="26"/>
    </w:rPr>
  </w:style>
  <w:style w:type="paragraph" w:styleId="Heading3">
    <w:name w:val="heading 3"/>
    <w:aliases w:val="Sub heading 1"/>
    <w:basedOn w:val="Normal"/>
    <w:next w:val="Paragraph-afterheading"/>
    <w:uiPriority w:val="9"/>
    <w:qFormat/>
    <w:rsid w:val="001A524D"/>
    <w:pPr>
      <w:keepNext/>
      <w:keepLines/>
      <w:numPr>
        <w:ilvl w:val="2"/>
        <w:numId w:val="10"/>
      </w:numPr>
      <w:tabs>
        <w:tab w:val="clear" w:pos="794"/>
      </w:tabs>
      <w:spacing w:before="240"/>
      <w:ind w:left="1418" w:hanging="851"/>
      <w:outlineLvl w:val="2"/>
    </w:pPr>
    <w:rPr>
      <w:rFonts w:eastAsiaTheme="majorEastAsia" w:cstheme="majorBidi"/>
      <w:bCs/>
      <w:color w:val="585961"/>
      <w:sz w:val="24"/>
    </w:rPr>
  </w:style>
  <w:style w:type="paragraph" w:styleId="Heading4">
    <w:name w:val="heading 4"/>
    <w:aliases w:val="Sub heading 2"/>
    <w:basedOn w:val="Heading3"/>
    <w:next w:val="Paragraph-afterheading"/>
    <w:link w:val="Heading4Char"/>
    <w:uiPriority w:val="9"/>
    <w:unhideWhenUsed/>
    <w:qFormat/>
    <w:rsid w:val="001A524D"/>
    <w:pPr>
      <w:outlineLvl w:val="3"/>
    </w:pPr>
  </w:style>
  <w:style w:type="paragraph" w:styleId="Heading5">
    <w:name w:val="heading 5"/>
    <w:basedOn w:val="Heading4"/>
    <w:next w:val="Paragraph-afterheading"/>
    <w:link w:val="Heading5Char"/>
    <w:uiPriority w:val="9"/>
    <w:unhideWhenUsed/>
    <w:qFormat/>
    <w:rsid w:val="001A524D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8F2BAB"/>
    <w:pPr>
      <w:tabs>
        <w:tab w:val="center" w:pos="4513"/>
        <w:tab w:val="right" w:pos="9026"/>
      </w:tabs>
      <w:spacing w:line="220" w:lineRule="atLeast"/>
    </w:pPr>
    <w:rPr>
      <w:b/>
      <w:color w:val="003D79" w:themeColor="accent1"/>
    </w:rPr>
  </w:style>
  <w:style w:type="character" w:customStyle="1" w:styleId="FooterChar">
    <w:name w:val="Footer Char"/>
    <w:basedOn w:val="DefaultParagraphFont"/>
    <w:link w:val="Footer"/>
    <w:rsid w:val="008F2BAB"/>
    <w:rPr>
      <w:rFonts w:ascii="Calibri" w:hAnsi="Calibri"/>
      <w:b/>
      <w:color w:val="003D79" w:themeColor="accent1"/>
      <w:sz w:val="18"/>
      <w:szCs w:val="24"/>
    </w:rPr>
  </w:style>
  <w:style w:type="paragraph" w:styleId="BalloonText">
    <w:name w:val="Balloon Text"/>
    <w:basedOn w:val="Normal"/>
    <w:link w:val="BalloonTextChar"/>
    <w:rsid w:val="002152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1527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152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A524D"/>
    <w:rPr>
      <w:rFonts w:ascii="Calibri" w:eastAsiaTheme="majorEastAsia" w:hAnsi="Calibri" w:cstheme="majorBidi"/>
      <w:b/>
      <w:bCs/>
      <w:color w:val="585961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A524D"/>
    <w:rPr>
      <w:rFonts w:ascii="Calibri" w:eastAsiaTheme="majorEastAsia" w:hAnsi="Calibri" w:cstheme="majorBidi"/>
      <w:b/>
      <w:bCs/>
      <w:caps/>
      <w:color w:val="00BFD6"/>
      <w:sz w:val="24"/>
      <w:szCs w:val="26"/>
    </w:rPr>
  </w:style>
  <w:style w:type="character" w:customStyle="1" w:styleId="Heading4Char">
    <w:name w:val="Heading 4 Char"/>
    <w:aliases w:val="Sub heading 2 Char"/>
    <w:basedOn w:val="DefaultParagraphFont"/>
    <w:link w:val="Heading4"/>
    <w:uiPriority w:val="9"/>
    <w:rsid w:val="001A524D"/>
    <w:rPr>
      <w:rFonts w:ascii="Calibri" w:eastAsiaTheme="majorEastAsia" w:hAnsi="Calibri" w:cstheme="majorBidi"/>
      <w:bCs/>
      <w:color w:val="585961"/>
      <w:sz w:val="24"/>
      <w:szCs w:val="24"/>
    </w:rPr>
  </w:style>
  <w:style w:type="paragraph" w:customStyle="1" w:styleId="NormalExtraSpacing">
    <w:name w:val="Normal Extra Spacing"/>
    <w:basedOn w:val="Normal"/>
    <w:rsid w:val="007C0B5B"/>
    <w:pPr>
      <w:spacing w:after="80"/>
    </w:pPr>
  </w:style>
  <w:style w:type="numbering" w:customStyle="1" w:styleId="Bullets">
    <w:name w:val="Bullets"/>
    <w:uiPriority w:val="99"/>
    <w:rsid w:val="007966BF"/>
    <w:pPr>
      <w:numPr>
        <w:numId w:val="1"/>
      </w:numPr>
    </w:pPr>
  </w:style>
  <w:style w:type="paragraph" w:styleId="ListBullet">
    <w:name w:val="List Bullet"/>
    <w:basedOn w:val="Normal"/>
    <w:qFormat/>
    <w:rsid w:val="00A46DE0"/>
    <w:pPr>
      <w:numPr>
        <w:numId w:val="12"/>
      </w:numPr>
      <w:tabs>
        <w:tab w:val="clear" w:pos="113"/>
      </w:tabs>
      <w:ind w:left="284" w:hanging="284"/>
      <w:contextualSpacing/>
    </w:pPr>
    <w:rPr>
      <w:rFonts w:cs="Calibri"/>
      <w:sz w:val="18"/>
      <w:szCs w:val="20"/>
      <w:lang w:val="en-AU"/>
    </w:rPr>
  </w:style>
  <w:style w:type="character" w:styleId="Hyperlink">
    <w:name w:val="Hyperlink"/>
    <w:basedOn w:val="DefaultParagraphFont"/>
    <w:uiPriority w:val="99"/>
    <w:rsid w:val="00141537"/>
    <w:rPr>
      <w:color w:val="003D79" w:themeColor="hyperlink"/>
      <w:u w:val="single"/>
    </w:rPr>
  </w:style>
  <w:style w:type="paragraph" w:customStyle="1" w:styleId="CoverTitle">
    <w:name w:val="Cover Title"/>
    <w:rsid w:val="00E04D60"/>
    <w:pPr>
      <w:spacing w:line="600" w:lineRule="atLeast"/>
    </w:pPr>
    <w:rPr>
      <w:rFonts w:ascii="Calibri" w:hAnsi="Calibri" w:cs="Tahoma"/>
      <w:b/>
      <w:color w:val="003D79" w:themeColor="background2"/>
      <w:sz w:val="56"/>
      <w:szCs w:val="16"/>
    </w:rPr>
  </w:style>
  <w:style w:type="paragraph" w:customStyle="1" w:styleId="CoverSubtitle">
    <w:name w:val="Cover Subtitle"/>
    <w:basedOn w:val="CoverTitle"/>
    <w:next w:val="Normal"/>
    <w:qFormat/>
    <w:rsid w:val="008953E6"/>
    <w:pPr>
      <w:spacing w:before="360" w:after="120" w:line="240" w:lineRule="auto"/>
    </w:pPr>
    <w:rPr>
      <w:b w:val="0"/>
      <w:sz w:val="32"/>
    </w:rPr>
  </w:style>
  <w:style w:type="paragraph" w:customStyle="1" w:styleId="PageNumber">
    <w:name w:val="PageNumber"/>
    <w:basedOn w:val="Normal"/>
    <w:rsid w:val="00721466"/>
    <w:pPr>
      <w:spacing w:line="220" w:lineRule="atLeast"/>
      <w:jc w:val="right"/>
    </w:pPr>
    <w:rPr>
      <w:color w:val="003D79"/>
    </w:rPr>
  </w:style>
  <w:style w:type="paragraph" w:styleId="TOCHeading">
    <w:name w:val="TOC Heading"/>
    <w:next w:val="Normal"/>
    <w:uiPriority w:val="39"/>
    <w:unhideWhenUsed/>
    <w:rsid w:val="00BA7860"/>
    <w:pPr>
      <w:spacing w:line="600" w:lineRule="atLeast"/>
    </w:pPr>
    <w:rPr>
      <w:rFonts w:ascii="Calibri" w:hAnsi="Calibri" w:cs="Tahoma"/>
      <w:b/>
      <w:color w:val="003D79" w:themeColor="background2"/>
      <w:sz w:val="3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1A524D"/>
    <w:rPr>
      <w:rFonts w:ascii="Calibri" w:eastAsiaTheme="majorEastAsia" w:hAnsi="Calibri" w:cstheme="majorBidi"/>
      <w:bCs/>
      <w:color w:val="585961"/>
      <w:sz w:val="24"/>
      <w:szCs w:val="24"/>
    </w:rPr>
  </w:style>
  <w:style w:type="numbering" w:customStyle="1" w:styleId="HeadingNumbers">
    <w:name w:val="HeadingNumbers"/>
    <w:uiPriority w:val="99"/>
    <w:rsid w:val="00F169F2"/>
    <w:pPr>
      <w:numPr>
        <w:numId w:val="2"/>
      </w:numPr>
    </w:pPr>
  </w:style>
  <w:style w:type="paragraph" w:styleId="ListBullet2">
    <w:name w:val="List Bullet 2"/>
    <w:basedOn w:val="Normal"/>
    <w:qFormat/>
    <w:rsid w:val="0021644D"/>
    <w:pPr>
      <w:numPr>
        <w:ilvl w:val="1"/>
        <w:numId w:val="12"/>
      </w:numPr>
      <w:tabs>
        <w:tab w:val="clear" w:pos="227"/>
      </w:tabs>
      <w:spacing w:before="60" w:after="60"/>
      <w:ind w:left="567" w:hanging="283"/>
      <w:contextualSpacing/>
    </w:pPr>
    <w:rPr>
      <w:sz w:val="18"/>
    </w:rPr>
  </w:style>
  <w:style w:type="paragraph" w:customStyle="1" w:styleId="BulletIndent2">
    <w:name w:val="BulletIndent2"/>
    <w:basedOn w:val="Normal"/>
    <w:rsid w:val="00145EBE"/>
    <w:pPr>
      <w:numPr>
        <w:numId w:val="7"/>
      </w:numPr>
      <w:tabs>
        <w:tab w:val="clear" w:pos="680"/>
      </w:tabs>
      <w:spacing w:before="60" w:after="60"/>
      <w:ind w:left="851" w:hanging="284"/>
    </w:pPr>
  </w:style>
  <w:style w:type="paragraph" w:customStyle="1" w:styleId="BulletIndent3">
    <w:name w:val="BulletIndent3"/>
    <w:basedOn w:val="Normal"/>
    <w:rsid w:val="00F169F2"/>
    <w:pPr>
      <w:numPr>
        <w:numId w:val="8"/>
      </w:numPr>
    </w:pPr>
  </w:style>
  <w:style w:type="paragraph" w:customStyle="1" w:styleId="BulletIndent4">
    <w:name w:val="BulletIndent4"/>
    <w:basedOn w:val="Normal"/>
    <w:rsid w:val="00F169F2"/>
    <w:pPr>
      <w:numPr>
        <w:numId w:val="9"/>
      </w:numPr>
    </w:pPr>
  </w:style>
  <w:style w:type="paragraph" w:customStyle="1" w:styleId="BulletIndent5">
    <w:name w:val="BulletIndent5"/>
    <w:basedOn w:val="Normal"/>
    <w:rsid w:val="00F169F2"/>
    <w:pPr>
      <w:numPr>
        <w:numId w:val="11"/>
      </w:numPr>
    </w:pPr>
  </w:style>
  <w:style w:type="paragraph" w:customStyle="1" w:styleId="SubBulletIndent2">
    <w:name w:val="SubBulletIndent2"/>
    <w:basedOn w:val="NormalExtraSpacing"/>
    <w:qFormat/>
    <w:rsid w:val="00145EBE"/>
    <w:pPr>
      <w:numPr>
        <w:ilvl w:val="1"/>
        <w:numId w:val="7"/>
      </w:numPr>
      <w:tabs>
        <w:tab w:val="clear" w:pos="794"/>
      </w:tabs>
      <w:spacing w:before="60" w:after="60"/>
      <w:ind w:left="1134" w:hanging="283"/>
    </w:pPr>
  </w:style>
  <w:style w:type="paragraph" w:customStyle="1" w:styleId="SubBulletIndent3">
    <w:name w:val="SubBulletIndent3"/>
    <w:basedOn w:val="NormalExtraSpacing"/>
    <w:rsid w:val="00F169F2"/>
    <w:pPr>
      <w:numPr>
        <w:ilvl w:val="1"/>
        <w:numId w:val="8"/>
      </w:numPr>
    </w:pPr>
  </w:style>
  <w:style w:type="paragraph" w:customStyle="1" w:styleId="TableSubheading">
    <w:name w:val="Table Subheading"/>
    <w:basedOn w:val="Tableheader"/>
    <w:rsid w:val="001A524D"/>
    <w:pPr>
      <w:numPr>
        <w:numId w:val="32"/>
      </w:numPr>
    </w:pPr>
    <w:rPr>
      <w:bCs/>
      <w:color w:val="585961"/>
    </w:rPr>
  </w:style>
  <w:style w:type="paragraph" w:styleId="ListNumber">
    <w:name w:val="List Number"/>
    <w:basedOn w:val="Normal"/>
    <w:qFormat/>
    <w:rsid w:val="00D62A46"/>
    <w:pPr>
      <w:numPr>
        <w:numId w:val="13"/>
      </w:numPr>
    </w:pPr>
  </w:style>
  <w:style w:type="paragraph" w:styleId="ListNumber2">
    <w:name w:val="List Number 2"/>
    <w:basedOn w:val="Normal"/>
    <w:qFormat/>
    <w:rsid w:val="00D62A46"/>
    <w:pPr>
      <w:numPr>
        <w:ilvl w:val="1"/>
        <w:numId w:val="13"/>
      </w:numPr>
    </w:pPr>
  </w:style>
  <w:style w:type="numbering" w:customStyle="1" w:styleId="BulletsIndent2">
    <w:name w:val="BulletsIndent2"/>
    <w:uiPriority w:val="99"/>
    <w:rsid w:val="00F169F2"/>
    <w:pPr>
      <w:numPr>
        <w:numId w:val="3"/>
      </w:numPr>
    </w:pPr>
  </w:style>
  <w:style w:type="numbering" w:customStyle="1" w:styleId="BulletsIndent3">
    <w:name w:val="BulletsIndent3"/>
    <w:uiPriority w:val="99"/>
    <w:rsid w:val="00F169F2"/>
    <w:pPr>
      <w:numPr>
        <w:numId w:val="4"/>
      </w:numPr>
    </w:pPr>
  </w:style>
  <w:style w:type="numbering" w:customStyle="1" w:styleId="BulletsIndent4">
    <w:name w:val="BulletsIndent4"/>
    <w:uiPriority w:val="99"/>
    <w:rsid w:val="00F169F2"/>
    <w:pPr>
      <w:numPr>
        <w:numId w:val="5"/>
      </w:numPr>
    </w:pPr>
  </w:style>
  <w:style w:type="numbering" w:customStyle="1" w:styleId="BulletsIndent5">
    <w:name w:val="BulletsIndent5"/>
    <w:uiPriority w:val="99"/>
    <w:rsid w:val="00F169F2"/>
    <w:pPr>
      <w:numPr>
        <w:numId w:val="6"/>
      </w:numPr>
    </w:pPr>
  </w:style>
  <w:style w:type="numbering" w:customStyle="1" w:styleId="Numbers">
    <w:name w:val="Numbers"/>
    <w:uiPriority w:val="99"/>
    <w:rsid w:val="00D62A46"/>
    <w:pPr>
      <w:numPr>
        <w:numId w:val="13"/>
      </w:numPr>
    </w:pPr>
  </w:style>
  <w:style w:type="paragraph" w:styleId="TOC1">
    <w:name w:val="toc 1"/>
    <w:basedOn w:val="Normal"/>
    <w:next w:val="Normal"/>
    <w:uiPriority w:val="39"/>
    <w:rsid w:val="00D957E1"/>
    <w:pPr>
      <w:spacing w:after="100"/>
    </w:pPr>
    <w:rPr>
      <w:b/>
      <w:color w:val="003D79" w:themeColor="accent1"/>
    </w:rPr>
  </w:style>
  <w:style w:type="paragraph" w:styleId="TOC2">
    <w:name w:val="toc 2"/>
    <w:basedOn w:val="Normal"/>
    <w:next w:val="Normal"/>
    <w:uiPriority w:val="39"/>
    <w:rsid w:val="00BF06A3"/>
    <w:pPr>
      <w:spacing w:before="60" w:after="60"/>
    </w:pPr>
    <w:rPr>
      <w:color w:val="003D79" w:themeColor="accent1"/>
    </w:rPr>
  </w:style>
  <w:style w:type="paragraph" w:styleId="TOC3">
    <w:name w:val="toc 3"/>
    <w:basedOn w:val="Normal"/>
    <w:next w:val="Normal"/>
    <w:uiPriority w:val="39"/>
    <w:rsid w:val="00BF06A3"/>
    <w:pPr>
      <w:tabs>
        <w:tab w:val="left" w:pos="675"/>
        <w:tab w:val="left" w:pos="1100"/>
        <w:tab w:val="right" w:pos="9629"/>
      </w:tabs>
      <w:spacing w:before="60" w:after="60"/>
      <w:contextualSpacing/>
    </w:pPr>
  </w:style>
  <w:style w:type="paragraph" w:styleId="Header">
    <w:name w:val="header"/>
    <w:basedOn w:val="Normal"/>
    <w:link w:val="HeaderChar"/>
    <w:rsid w:val="00E04D60"/>
    <w:pPr>
      <w:tabs>
        <w:tab w:val="center" w:pos="4513"/>
        <w:tab w:val="right" w:pos="9026"/>
      </w:tabs>
      <w:spacing w:line="320" w:lineRule="atLeast"/>
    </w:pPr>
    <w:rPr>
      <w:b/>
      <w:color w:val="003D79" w:themeColor="accent1"/>
      <w:sz w:val="28"/>
    </w:rPr>
  </w:style>
  <w:style w:type="character" w:customStyle="1" w:styleId="HeaderChar">
    <w:name w:val="Header Char"/>
    <w:basedOn w:val="DefaultParagraphFont"/>
    <w:link w:val="Header"/>
    <w:rsid w:val="00E04D60"/>
    <w:rPr>
      <w:rFonts w:ascii="Calibri" w:hAnsi="Calibri"/>
      <w:b/>
      <w:color w:val="003D79" w:themeColor="accent1"/>
      <w:sz w:val="28"/>
      <w:szCs w:val="24"/>
    </w:rPr>
  </w:style>
  <w:style w:type="paragraph" w:customStyle="1" w:styleId="Website">
    <w:name w:val="Website"/>
    <w:basedOn w:val="Normal"/>
    <w:rsid w:val="00ED6282"/>
    <w:pPr>
      <w:spacing w:line="320" w:lineRule="atLeast"/>
    </w:pPr>
    <w:rPr>
      <w:color w:val="569BBE" w:themeColor="accent2"/>
      <w:sz w:val="28"/>
    </w:rPr>
  </w:style>
  <w:style w:type="paragraph" w:styleId="ListNumber3">
    <w:name w:val="List Number 3"/>
    <w:basedOn w:val="Normal"/>
    <w:qFormat/>
    <w:rsid w:val="00D62A46"/>
    <w:pPr>
      <w:numPr>
        <w:ilvl w:val="2"/>
        <w:numId w:val="13"/>
      </w:numPr>
    </w:pPr>
  </w:style>
  <w:style w:type="paragraph" w:customStyle="1" w:styleId="CoverAddress">
    <w:name w:val="Cover Address"/>
    <w:rsid w:val="00855DC9"/>
    <w:pPr>
      <w:spacing w:line="220" w:lineRule="atLeast"/>
    </w:pPr>
    <w:rPr>
      <w:rFonts w:ascii="Calibri" w:hAnsi="Calibri"/>
      <w:color w:val="003D79"/>
      <w:sz w:val="18"/>
      <w:szCs w:val="14"/>
    </w:rPr>
  </w:style>
  <w:style w:type="paragraph" w:customStyle="1" w:styleId="RefNumber">
    <w:name w:val="RefNumber"/>
    <w:basedOn w:val="Footer"/>
    <w:rsid w:val="00BF6ADB"/>
  </w:style>
  <w:style w:type="paragraph" w:customStyle="1" w:styleId="DocumentName">
    <w:name w:val="Document Name"/>
    <w:basedOn w:val="Normal"/>
    <w:rsid w:val="00BF6ADB"/>
    <w:pPr>
      <w:spacing w:line="220" w:lineRule="atLeast"/>
    </w:pPr>
    <w:rPr>
      <w:b/>
      <w:noProof/>
      <w:color w:val="003D79"/>
      <w:lang w:val="en-AU" w:eastAsia="en-AU"/>
    </w:rPr>
  </w:style>
  <w:style w:type="paragraph" w:customStyle="1" w:styleId="Paragraph-afterheading">
    <w:name w:val="Paragraph-after heading"/>
    <w:basedOn w:val="Normal"/>
    <w:qFormat/>
    <w:rsid w:val="00A46DE0"/>
    <w:pPr>
      <w:ind w:left="567"/>
    </w:pPr>
  </w:style>
  <w:style w:type="paragraph" w:customStyle="1" w:styleId="NormalIndent4">
    <w:name w:val="NormalIndent4"/>
    <w:basedOn w:val="Normal"/>
    <w:rsid w:val="00467AA6"/>
    <w:pPr>
      <w:ind w:left="1021"/>
    </w:pPr>
  </w:style>
  <w:style w:type="paragraph" w:customStyle="1" w:styleId="NormalIndent3">
    <w:name w:val="NormalIndent3"/>
    <w:basedOn w:val="Normal"/>
    <w:rsid w:val="00467AA6"/>
    <w:pPr>
      <w:ind w:left="794"/>
    </w:pPr>
  </w:style>
  <w:style w:type="paragraph" w:customStyle="1" w:styleId="NormalIndent5">
    <w:name w:val="NormalIndent5"/>
    <w:basedOn w:val="Normal"/>
    <w:rsid w:val="00467AA6"/>
    <w:pPr>
      <w:ind w:left="1247"/>
    </w:pPr>
  </w:style>
  <w:style w:type="paragraph" w:customStyle="1" w:styleId="TableHeading">
    <w:name w:val="Table Heading"/>
    <w:basedOn w:val="Normal"/>
    <w:uiPriority w:val="99"/>
    <w:rsid w:val="0047110C"/>
    <w:pPr>
      <w:spacing w:line="220" w:lineRule="atLeast"/>
    </w:pPr>
    <w:rPr>
      <w:b/>
      <w:color w:val="FFFFFF" w:themeColor="text2"/>
    </w:rPr>
  </w:style>
  <w:style w:type="table" w:customStyle="1" w:styleId="TableUGL">
    <w:name w:val="Table_UGL"/>
    <w:basedOn w:val="TableNormal"/>
    <w:uiPriority w:val="99"/>
    <w:rsid w:val="00FF0B6F"/>
    <w:rPr>
      <w:rFonts w:ascii="Calibri" w:hAnsi="Calibri"/>
    </w:rPr>
    <w:tblPr>
      <w:tblBorders>
        <w:bottom w:val="single" w:sz="4" w:space="0" w:color="auto"/>
        <w:insideH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color w:val="003D79" w:themeColor="background2"/>
      </w:rPr>
      <w:tblPr/>
      <w:tcPr>
        <w:tcBorders>
          <w:top w:val="single" w:sz="4" w:space="0" w:color="003D79" w:themeColor="background2"/>
          <w:left w:val="single" w:sz="4" w:space="0" w:color="003D79" w:themeColor="background2"/>
          <w:bottom w:val="single" w:sz="4" w:space="0" w:color="003D79" w:themeColor="background2"/>
          <w:right w:val="single" w:sz="4" w:space="0" w:color="003D79" w:themeColor="background2"/>
          <w:insideH w:val="single" w:sz="4" w:space="0" w:color="003D79" w:themeColor="background2"/>
          <w:insideV w:val="single" w:sz="4" w:space="0" w:color="003D79" w:themeColor="background2"/>
          <w:tl2br w:val="nil"/>
          <w:tr2bl w:val="nil"/>
        </w:tcBorders>
        <w:shd w:val="clear" w:color="auto" w:fill="003D79" w:themeFill="background2"/>
      </w:tcPr>
    </w:tblStylePr>
  </w:style>
  <w:style w:type="table" w:customStyle="1" w:styleId="TableGreyShading">
    <w:name w:val="Table_GreyShading"/>
    <w:basedOn w:val="TableNormal"/>
    <w:uiPriority w:val="99"/>
    <w:rsid w:val="0037554A"/>
    <w:tblPr>
      <w:tblStyleRowBandSize w:val="1"/>
    </w:tblPr>
    <w:tblStylePr w:type="firstRow">
      <w:tblPr/>
      <w:tcPr>
        <w:tcBorders>
          <w:top w:val="nil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  <w:shd w:val="clear" w:color="auto" w:fill="D3D4D5" w:themeFill="accent3" w:themeFillTint="66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4D5" w:themeFill="accent3" w:themeFillTint="66"/>
      </w:tcPr>
    </w:tblStylePr>
  </w:style>
  <w:style w:type="numbering" w:customStyle="1" w:styleId="TableBullets">
    <w:name w:val="Table Bullets"/>
    <w:uiPriority w:val="99"/>
    <w:rsid w:val="0037554A"/>
    <w:pPr>
      <w:numPr>
        <w:numId w:val="14"/>
      </w:numPr>
    </w:pPr>
  </w:style>
  <w:style w:type="character" w:styleId="PlaceholderText">
    <w:name w:val="Placeholder Text"/>
    <w:basedOn w:val="DefaultParagraphFont"/>
    <w:uiPriority w:val="99"/>
    <w:semiHidden/>
    <w:rsid w:val="00265A2D"/>
    <w:rPr>
      <w:color w:val="808080"/>
    </w:rPr>
  </w:style>
  <w:style w:type="character" w:styleId="CommentReference">
    <w:name w:val="annotation reference"/>
    <w:basedOn w:val="DefaultParagraphFont"/>
    <w:semiHidden/>
    <w:unhideWhenUsed/>
    <w:rsid w:val="005B39F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B39F3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B39F3"/>
    <w:rPr>
      <w:rFonts w:ascii="Calibri" w:hAnsi="Calibri"/>
      <w:color w:val="000000" w:themeColor="text1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B39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B39F3"/>
    <w:rPr>
      <w:rFonts w:ascii="Calibri" w:hAnsi="Calibri"/>
      <w:b/>
      <w:bCs/>
      <w:color w:val="000000" w:themeColor="text1"/>
    </w:rPr>
  </w:style>
  <w:style w:type="paragraph" w:customStyle="1" w:styleId="BodyText12ptafter">
    <w:name w:val="Body Text 12pt after"/>
    <w:basedOn w:val="BodyText"/>
    <w:uiPriority w:val="99"/>
    <w:qFormat/>
    <w:rsid w:val="006F5801"/>
    <w:pPr>
      <w:jc w:val="both"/>
    </w:pPr>
    <w:rPr>
      <w:rFonts w:eastAsia="Arial"/>
      <w:color w:val="auto"/>
      <w:szCs w:val="22"/>
      <w:lang w:val="en-AU" w:eastAsia="en-US"/>
    </w:rPr>
  </w:style>
  <w:style w:type="paragraph" w:styleId="BodyText">
    <w:name w:val="Body Text"/>
    <w:basedOn w:val="Normal"/>
    <w:link w:val="BodyTextChar"/>
    <w:semiHidden/>
    <w:unhideWhenUsed/>
    <w:rsid w:val="007506DF"/>
  </w:style>
  <w:style w:type="character" w:customStyle="1" w:styleId="BodyTextChar">
    <w:name w:val="Body Text Char"/>
    <w:basedOn w:val="DefaultParagraphFont"/>
    <w:link w:val="BodyText"/>
    <w:semiHidden/>
    <w:rsid w:val="007506DF"/>
    <w:rPr>
      <w:rFonts w:ascii="Calibri" w:hAnsi="Calibri"/>
      <w:color w:val="000000" w:themeColor="text1"/>
      <w:szCs w:val="24"/>
    </w:rPr>
  </w:style>
  <w:style w:type="paragraph" w:customStyle="1" w:styleId="TableHeaderTop">
    <w:name w:val="Table Header Top"/>
    <w:basedOn w:val="Normal"/>
    <w:next w:val="Normal"/>
    <w:rsid w:val="007506DF"/>
    <w:pPr>
      <w:keepNext/>
      <w:keepLines/>
      <w:spacing w:before="60" w:after="60"/>
      <w:jc w:val="center"/>
    </w:pPr>
    <w:rPr>
      <w:rFonts w:ascii="Arial" w:eastAsia="Calibri" w:hAnsi="Arial"/>
      <w:b/>
      <w:color w:val="FFFFFF"/>
      <w:szCs w:val="22"/>
      <w:lang w:val="en-AU" w:eastAsia="en-US"/>
    </w:rPr>
  </w:style>
  <w:style w:type="paragraph" w:customStyle="1" w:styleId="Bullet2">
    <w:name w:val="Bullet 2"/>
    <w:basedOn w:val="Normal"/>
    <w:qFormat/>
    <w:rsid w:val="00A46DE0"/>
    <w:pPr>
      <w:numPr>
        <w:ilvl w:val="1"/>
        <w:numId w:val="15"/>
      </w:numPr>
      <w:spacing w:line="220" w:lineRule="exact"/>
      <w:ind w:left="598" w:hanging="314"/>
    </w:pPr>
    <w:rPr>
      <w:rFonts w:eastAsiaTheme="minorHAnsi" w:cs="Arial"/>
      <w:color w:val="auto"/>
      <w:szCs w:val="20"/>
      <w:lang w:eastAsia="en-US"/>
    </w:rPr>
  </w:style>
  <w:style w:type="paragraph" w:customStyle="1" w:styleId="Bullet3">
    <w:name w:val="Bullet 3"/>
    <w:basedOn w:val="Bullet2"/>
    <w:rsid w:val="009B687F"/>
    <w:pPr>
      <w:ind w:left="1134"/>
    </w:pPr>
  </w:style>
  <w:style w:type="numbering" w:customStyle="1" w:styleId="AureconBullets">
    <w:name w:val="Aurecon Bullets"/>
    <w:uiPriority w:val="99"/>
    <w:rsid w:val="00E703D5"/>
    <w:pPr>
      <w:numPr>
        <w:numId w:val="15"/>
      </w:numPr>
    </w:pPr>
  </w:style>
  <w:style w:type="numbering" w:customStyle="1" w:styleId="AureconHeadings">
    <w:name w:val="Aurecon Headings"/>
    <w:uiPriority w:val="99"/>
    <w:rsid w:val="006E2B09"/>
    <w:pPr>
      <w:numPr>
        <w:numId w:val="19"/>
      </w:numPr>
    </w:pPr>
  </w:style>
  <w:style w:type="paragraph" w:customStyle="1" w:styleId="TableParagraph">
    <w:name w:val="Table Paragraph"/>
    <w:qFormat/>
    <w:rsid w:val="00797352"/>
    <w:pPr>
      <w:spacing w:before="120" w:after="120"/>
    </w:pPr>
    <w:rPr>
      <w:rFonts w:ascii="Calibri" w:eastAsiaTheme="minorHAnsi" w:hAnsi="Calibri" w:cstheme="minorBidi"/>
      <w:szCs w:val="22"/>
      <w:lang w:val="en-AU" w:eastAsia="en-US"/>
    </w:rPr>
  </w:style>
  <w:style w:type="paragraph" w:customStyle="1" w:styleId="Default">
    <w:name w:val="Default"/>
    <w:rsid w:val="006E2B09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AU"/>
    </w:rPr>
  </w:style>
  <w:style w:type="numbering" w:customStyle="1" w:styleId="AureconNumberList">
    <w:name w:val="Aurecon Number List"/>
    <w:uiPriority w:val="99"/>
    <w:rsid w:val="00B2710A"/>
    <w:pPr>
      <w:numPr>
        <w:numId w:val="16"/>
      </w:numPr>
    </w:pPr>
  </w:style>
  <w:style w:type="paragraph" w:customStyle="1" w:styleId="Numbera">
    <w:name w:val="Number a)"/>
    <w:basedOn w:val="BodyText"/>
    <w:rsid w:val="00B2710A"/>
    <w:pPr>
      <w:numPr>
        <w:numId w:val="16"/>
      </w:numPr>
      <w:spacing w:line="220" w:lineRule="atLeast"/>
    </w:pPr>
    <w:rPr>
      <w:rFonts w:ascii="Arial" w:eastAsiaTheme="minorHAnsi" w:hAnsi="Arial" w:cs="Arial"/>
      <w:color w:val="auto"/>
      <w:szCs w:val="20"/>
      <w:lang w:eastAsia="en-US"/>
    </w:rPr>
  </w:style>
  <w:style w:type="paragraph" w:customStyle="1" w:styleId="Numberi">
    <w:name w:val="Number i)"/>
    <w:basedOn w:val="BodyText"/>
    <w:rsid w:val="00B2710A"/>
    <w:pPr>
      <w:numPr>
        <w:ilvl w:val="1"/>
        <w:numId w:val="16"/>
      </w:numPr>
      <w:spacing w:line="220" w:lineRule="atLeast"/>
    </w:pPr>
    <w:rPr>
      <w:rFonts w:ascii="Arial" w:eastAsiaTheme="minorHAnsi" w:hAnsi="Arial" w:cs="Arial"/>
      <w:color w:val="auto"/>
      <w:szCs w:val="20"/>
      <w:lang w:eastAsia="en-US"/>
    </w:rPr>
  </w:style>
  <w:style w:type="paragraph" w:styleId="ListParagraph">
    <w:name w:val="List Paragraph"/>
    <w:basedOn w:val="Normal"/>
    <w:uiPriority w:val="34"/>
    <w:rsid w:val="001A524D"/>
    <w:pPr>
      <w:numPr>
        <w:ilvl w:val="1"/>
        <w:numId w:val="27"/>
      </w:numPr>
      <w:contextualSpacing/>
    </w:pPr>
  </w:style>
  <w:style w:type="paragraph" w:styleId="ListBullet3">
    <w:name w:val="List Bullet 3"/>
    <w:basedOn w:val="Normal"/>
    <w:semiHidden/>
    <w:unhideWhenUsed/>
    <w:rsid w:val="00D66891"/>
    <w:pPr>
      <w:numPr>
        <w:numId w:val="17"/>
      </w:numPr>
      <w:contextualSpacing/>
    </w:pPr>
  </w:style>
  <w:style w:type="paragraph" w:styleId="ListBullet4">
    <w:name w:val="List Bullet 4"/>
    <w:basedOn w:val="Normal"/>
    <w:semiHidden/>
    <w:unhideWhenUsed/>
    <w:rsid w:val="00D66891"/>
    <w:pPr>
      <w:numPr>
        <w:numId w:val="18"/>
      </w:numPr>
      <w:contextualSpacing/>
    </w:pPr>
  </w:style>
  <w:style w:type="paragraph" w:customStyle="1" w:styleId="Style10ptJustified">
    <w:name w:val="Style 10 pt Justified"/>
    <w:basedOn w:val="Normal"/>
    <w:rsid w:val="00D66891"/>
    <w:pPr>
      <w:ind w:left="810"/>
      <w:jc w:val="both"/>
    </w:pPr>
    <w:rPr>
      <w:rFonts w:ascii="Arial" w:hAnsi="Arial"/>
      <w:color w:val="auto"/>
      <w:sz w:val="18"/>
      <w:szCs w:val="20"/>
      <w:lang w:val="en-US" w:eastAsia="en-US"/>
    </w:rPr>
  </w:style>
  <w:style w:type="paragraph" w:styleId="Caption">
    <w:name w:val="caption"/>
    <w:basedOn w:val="Normal"/>
    <w:next w:val="BodyText"/>
    <w:uiPriority w:val="35"/>
    <w:rsid w:val="00681007"/>
    <w:pPr>
      <w:tabs>
        <w:tab w:val="left" w:pos="1021"/>
      </w:tabs>
      <w:ind w:left="1022" w:hanging="1022"/>
    </w:pPr>
    <w:rPr>
      <w:rFonts w:ascii="Arial" w:eastAsiaTheme="minorHAnsi" w:hAnsi="Arial" w:cs="Arial"/>
      <w:b/>
      <w:bCs/>
      <w:color w:val="569BBE" w:themeColor="accent2"/>
      <w:sz w:val="16"/>
      <w:szCs w:val="18"/>
      <w:lang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681007"/>
    <w:pPr>
      <w:spacing w:line="480" w:lineRule="auto"/>
      <w:ind w:left="283"/>
    </w:pPr>
    <w:rPr>
      <w:rFonts w:ascii="Arial" w:eastAsiaTheme="minorHAnsi" w:hAnsi="Arial" w:cs="Arial"/>
      <w:color w:val="auto"/>
      <w:szCs w:val="20"/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81007"/>
    <w:rPr>
      <w:rFonts w:ascii="Arial" w:eastAsiaTheme="minorHAnsi" w:hAnsi="Arial" w:cs="Arial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D420E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semiHidden/>
    <w:unhideWhenUsed/>
    <w:rsid w:val="00CD420E"/>
    <w:rPr>
      <w:color w:val="569BBE" w:themeColor="followedHyperlink"/>
      <w:u w:val="single"/>
    </w:rPr>
  </w:style>
  <w:style w:type="paragraph" w:customStyle="1" w:styleId="TableBullet">
    <w:name w:val="Table Bullet"/>
    <w:basedOn w:val="ListBullet"/>
    <w:qFormat/>
    <w:rsid w:val="00435BE7"/>
    <w:rPr>
      <w:sz w:val="20"/>
    </w:rPr>
  </w:style>
  <w:style w:type="table" w:customStyle="1" w:styleId="TableGrid1">
    <w:name w:val="Table Grid1"/>
    <w:basedOn w:val="TableNormal"/>
    <w:next w:val="TableGrid"/>
    <w:uiPriority w:val="59"/>
    <w:rsid w:val="003B73A2"/>
    <w:rPr>
      <w:rFonts w:ascii="Calibri" w:eastAsia="Calibri" w:hAnsi="Calibri"/>
      <w:sz w:val="22"/>
      <w:szCs w:val="22"/>
      <w:lang w:val="en-A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Reference">
    <w:name w:val="Subtle Reference"/>
    <w:uiPriority w:val="31"/>
    <w:qFormat/>
    <w:rsid w:val="003B73A2"/>
    <w:rPr>
      <w:rFonts w:eastAsiaTheme="minorEastAsia"/>
      <w:sz w:val="16"/>
      <w:szCs w:val="16"/>
    </w:rPr>
  </w:style>
  <w:style w:type="paragraph" w:customStyle="1" w:styleId="Tableheader">
    <w:name w:val="Table header"/>
    <w:basedOn w:val="Normal"/>
    <w:link w:val="TableheaderChar"/>
    <w:qFormat/>
    <w:rsid w:val="001A524D"/>
    <w:rPr>
      <w:rFonts w:eastAsia="Calibri" w:cs="Arial"/>
      <w:b/>
      <w:color w:val="FFFFFF" w:themeColor="text2"/>
      <w:sz w:val="22"/>
      <w:szCs w:val="20"/>
      <w:lang w:val="en-AU" w:eastAsia="en-US"/>
    </w:rPr>
  </w:style>
  <w:style w:type="character" w:customStyle="1" w:styleId="TableheaderChar">
    <w:name w:val="Table header Char"/>
    <w:link w:val="Tableheader"/>
    <w:rsid w:val="001A524D"/>
    <w:rPr>
      <w:rFonts w:ascii="Calibri" w:eastAsia="Calibri" w:hAnsi="Calibri" w:cs="Arial"/>
      <w:b/>
      <w:color w:val="FFFFFF" w:themeColor="text2"/>
      <w:sz w:val="22"/>
      <w:lang w:val="en-AU" w:eastAsia="en-US"/>
    </w:rPr>
  </w:style>
  <w:style w:type="paragraph" w:customStyle="1" w:styleId="tabletext">
    <w:name w:val="table text"/>
    <w:basedOn w:val="Normal"/>
    <w:autoRedefine/>
    <w:qFormat/>
    <w:rsid w:val="00C566BC"/>
    <w:pPr>
      <w:spacing w:before="60" w:after="0"/>
      <w:ind w:left="57"/>
    </w:pPr>
    <w:rPr>
      <w:rFonts w:cs="Arial"/>
      <w:noProof/>
      <w:color w:val="auto"/>
      <w:szCs w:val="22"/>
      <w:lang w:val="en-US" w:eastAsia="en-US"/>
    </w:rPr>
  </w:style>
  <w:style w:type="paragraph" w:customStyle="1" w:styleId="dotpoint-Boardpaper">
    <w:name w:val="dot point - Board paper"/>
    <w:basedOn w:val="Normal"/>
    <w:qFormat/>
    <w:rsid w:val="00306056"/>
    <w:pPr>
      <w:numPr>
        <w:numId w:val="25"/>
      </w:numPr>
      <w:spacing w:before="60" w:after="60"/>
      <w:ind w:left="448" w:hanging="425"/>
    </w:pPr>
    <w:rPr>
      <w:rFonts w:asciiTheme="minorHAnsi" w:hAnsiTheme="minorHAnsi" w:cs="Arial"/>
      <w:bCs/>
      <w:color w:val="auto"/>
      <w:sz w:val="22"/>
      <w:szCs w:val="22"/>
      <w:lang w:val="en-AU" w:eastAsia="en-US"/>
    </w:rPr>
  </w:style>
  <w:style w:type="paragraph" w:customStyle="1" w:styleId="tablesubheadings">
    <w:name w:val="table sub headings"/>
    <w:basedOn w:val="Tableheader"/>
    <w:next w:val="Normal"/>
    <w:qFormat/>
    <w:rsid w:val="001A524D"/>
    <w:pPr>
      <w:spacing w:before="60" w:after="60"/>
    </w:pPr>
    <w:rPr>
      <w:color w:val="58595B"/>
      <w:szCs w:val="18"/>
    </w:rPr>
  </w:style>
  <w:style w:type="paragraph" w:customStyle="1" w:styleId="numberinglevel1">
    <w:name w:val="numbering level 1"/>
    <w:basedOn w:val="Tableheader"/>
    <w:qFormat/>
    <w:rsid w:val="00306056"/>
    <w:rPr>
      <w:color w:val="58595B"/>
      <w:szCs w:val="18"/>
    </w:rPr>
  </w:style>
  <w:style w:type="paragraph" w:customStyle="1" w:styleId="numberinglevel2">
    <w:name w:val="numbering level 2"/>
    <w:basedOn w:val="numberinglevel1"/>
    <w:qFormat/>
    <w:rsid w:val="00306056"/>
    <w:pPr>
      <w:spacing w:before="0" w:after="0"/>
    </w:pPr>
  </w:style>
  <w:style w:type="paragraph" w:customStyle="1" w:styleId="Dotpoint">
    <w:name w:val="Dot point"/>
    <w:basedOn w:val="ListParagraph"/>
    <w:link w:val="DotpointChar"/>
    <w:qFormat/>
    <w:rsid w:val="001A524D"/>
    <w:pPr>
      <w:numPr>
        <w:ilvl w:val="0"/>
        <w:numId w:val="31"/>
      </w:numPr>
      <w:autoSpaceDE w:val="0"/>
      <w:autoSpaceDN w:val="0"/>
      <w:adjustRightInd w:val="0"/>
      <w:spacing w:before="60"/>
      <w:ind w:left="425" w:hanging="425"/>
      <w:contextualSpacing w:val="0"/>
    </w:pPr>
    <w:rPr>
      <w:rFonts w:eastAsia="Calibri" w:cs="Arial"/>
      <w:color w:val="auto"/>
      <w:sz w:val="22"/>
      <w:szCs w:val="22"/>
      <w:lang w:val="en-AU" w:eastAsia="en-AU"/>
    </w:rPr>
  </w:style>
  <w:style w:type="character" w:customStyle="1" w:styleId="DotpointChar">
    <w:name w:val="Dot point Char"/>
    <w:basedOn w:val="DefaultParagraphFont"/>
    <w:link w:val="Dotpoint"/>
    <w:rsid w:val="001A524D"/>
    <w:rPr>
      <w:rFonts w:ascii="Calibri" w:eastAsia="Calibri" w:hAnsi="Calibri" w:cs="Arial"/>
      <w:sz w:val="22"/>
      <w:szCs w:val="22"/>
      <w:lang w:val="en-AU" w:eastAsia="en-AU"/>
    </w:rPr>
  </w:style>
  <w:style w:type="paragraph" w:customStyle="1" w:styleId="Secondleveldotpoint">
    <w:name w:val="Second level dot point"/>
    <w:basedOn w:val="Dotpoint"/>
    <w:link w:val="SecondleveldotpointChar"/>
    <w:qFormat/>
    <w:rsid w:val="001A524D"/>
    <w:pPr>
      <w:numPr>
        <w:ilvl w:val="1"/>
      </w:numPr>
    </w:pPr>
  </w:style>
  <w:style w:type="character" w:customStyle="1" w:styleId="SecondleveldotpointChar">
    <w:name w:val="Second level dot point Char"/>
    <w:basedOn w:val="DotpointChar"/>
    <w:link w:val="Secondleveldotpoint"/>
    <w:rsid w:val="001A524D"/>
    <w:rPr>
      <w:rFonts w:ascii="Calibri" w:eastAsia="Calibri" w:hAnsi="Calibri" w:cs="Arial"/>
      <w:sz w:val="22"/>
      <w:szCs w:val="22"/>
      <w:lang w:val="en-AU" w:eastAsia="en-AU"/>
    </w:rPr>
  </w:style>
  <w:style w:type="paragraph" w:customStyle="1" w:styleId="Subheading3">
    <w:name w:val="Sub heading 3"/>
    <w:basedOn w:val="Heading4"/>
    <w:next w:val="Normal"/>
    <w:link w:val="Subheading3Char"/>
    <w:qFormat/>
    <w:rsid w:val="001A524D"/>
    <w:pPr>
      <w:keepLines w:val="0"/>
      <w:numPr>
        <w:ilvl w:val="0"/>
        <w:numId w:val="0"/>
      </w:numPr>
      <w:spacing w:after="60"/>
      <w:ind w:left="1728" w:hanging="648"/>
    </w:pPr>
    <w:rPr>
      <w:rFonts w:eastAsiaTheme="minorEastAsia" w:cstheme="minorBidi"/>
      <w:b/>
      <w:iCs/>
      <w:color w:val="58595B"/>
      <w:szCs w:val="28"/>
      <w:lang w:val="en-AU" w:eastAsia="en-AU"/>
    </w:rPr>
  </w:style>
  <w:style w:type="character" w:customStyle="1" w:styleId="Subheading3Char">
    <w:name w:val="Sub heading 3 Char"/>
    <w:basedOn w:val="DefaultParagraphFont"/>
    <w:link w:val="Subheading3"/>
    <w:rsid w:val="001A524D"/>
    <w:rPr>
      <w:rFonts w:ascii="Calibri" w:eastAsiaTheme="minorEastAsia" w:hAnsi="Calibri" w:cstheme="minorBidi"/>
      <w:b/>
      <w:bCs/>
      <w:color w:val="58595B"/>
      <w:sz w:val="22"/>
      <w:szCs w:val="28"/>
      <w:lang w:val="en-AU" w:eastAsia="en-AU"/>
    </w:rPr>
  </w:style>
  <w:style w:type="paragraph" w:customStyle="1" w:styleId="StyleHeading1JustifiedBefore6pt">
    <w:name w:val="Style Heading 1 + Justified Before:  6 pt"/>
    <w:basedOn w:val="Heading1"/>
    <w:rsid w:val="001A524D"/>
    <w:pPr>
      <w:spacing w:before="120"/>
      <w:jc w:val="both"/>
    </w:pPr>
    <w:rPr>
      <w:rFonts w:eastAsia="Times New Roman" w:cs="Times New Roman"/>
      <w:szCs w:val="20"/>
    </w:rPr>
  </w:style>
  <w:style w:type="paragraph" w:customStyle="1" w:styleId="11Heading2">
    <w:name w:val="1.1 Heading 2"/>
    <w:next w:val="Heading1"/>
    <w:rsid w:val="001A524D"/>
    <w:pPr>
      <w:spacing w:after="60"/>
    </w:pPr>
    <w:rPr>
      <w:rFonts w:ascii="Calibri" w:hAnsi="Calibri"/>
      <w:b/>
      <w:color w:val="00BFD6"/>
      <w:sz w:val="24"/>
    </w:rPr>
  </w:style>
  <w:style w:type="paragraph" w:customStyle="1" w:styleId="StyleHeading5Before0pt">
    <w:name w:val="Style Heading 5 + Before:  0 pt"/>
    <w:basedOn w:val="Heading5"/>
    <w:rsid w:val="001A524D"/>
    <w:pPr>
      <w:spacing w:before="0"/>
    </w:pPr>
    <w:rPr>
      <w:rFonts w:eastAsia="Times New Roman" w:cs="Times New Roman"/>
      <w:szCs w:val="20"/>
    </w:rPr>
  </w:style>
  <w:style w:type="paragraph" w:customStyle="1" w:styleId="Footer1">
    <w:name w:val="Footer 1"/>
    <w:basedOn w:val="Footer"/>
    <w:link w:val="Footer1Char"/>
    <w:rsid w:val="00C566BC"/>
    <w:pPr>
      <w:tabs>
        <w:tab w:val="clear" w:pos="4513"/>
        <w:tab w:val="clear" w:pos="9026"/>
        <w:tab w:val="center" w:pos="4320"/>
        <w:tab w:val="right" w:pos="8640"/>
      </w:tabs>
      <w:spacing w:before="0" w:after="0" w:line="240" w:lineRule="auto"/>
    </w:pPr>
    <w:rPr>
      <w:rFonts w:asciiTheme="minorHAnsi" w:hAnsiTheme="minorHAnsi"/>
      <w:b w:val="0"/>
      <w:color w:val="58595B"/>
      <w:sz w:val="16"/>
      <w:szCs w:val="18"/>
      <w:lang w:val="en-AU" w:eastAsia="en-US"/>
    </w:rPr>
  </w:style>
  <w:style w:type="character" w:customStyle="1" w:styleId="Footer1Char">
    <w:name w:val="Footer 1 Char"/>
    <w:basedOn w:val="FooterChar"/>
    <w:link w:val="Footer1"/>
    <w:rsid w:val="00C566BC"/>
    <w:rPr>
      <w:rFonts w:asciiTheme="minorHAnsi" w:hAnsiTheme="minorHAnsi"/>
      <w:b w:val="0"/>
      <w:color w:val="58595B"/>
      <w:sz w:val="16"/>
      <w:szCs w:val="18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becca.tait\Desktop\FORMATTING\TEMPLATES\0001-TEM-AD-0009_5%20Word%20Form%20Template.dotx" TargetMode="External"/></Relationships>
</file>

<file path=word/theme/theme1.xml><?xml version="1.0" encoding="utf-8"?>
<a:theme xmlns:a="http://schemas.openxmlformats.org/drawingml/2006/main" name="Office Theme">
  <a:themeElements>
    <a:clrScheme name="UGL Colours">
      <a:dk1>
        <a:srgbClr val="000000"/>
      </a:dk1>
      <a:lt1>
        <a:srgbClr val="008B98"/>
      </a:lt1>
      <a:dk2>
        <a:srgbClr val="FFFFFF"/>
      </a:dk2>
      <a:lt2>
        <a:srgbClr val="003D79"/>
      </a:lt2>
      <a:accent1>
        <a:srgbClr val="003D79"/>
      </a:accent1>
      <a:accent2>
        <a:srgbClr val="569BBE"/>
      </a:accent2>
      <a:accent3>
        <a:srgbClr val="929497"/>
      </a:accent3>
      <a:accent4>
        <a:srgbClr val="695688"/>
      </a:accent4>
      <a:accent5>
        <a:srgbClr val="008B98"/>
      </a:accent5>
      <a:accent6>
        <a:srgbClr val="6D84AD"/>
      </a:accent6>
      <a:hlink>
        <a:srgbClr val="003D79"/>
      </a:hlink>
      <a:folHlink>
        <a:srgbClr val="569BBE"/>
      </a:folHlink>
    </a:clrScheme>
    <a:fontScheme name="DTZ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DE4E87E974634E96CCBC83F3927656" ma:contentTypeVersion="9" ma:contentTypeDescription="Create a new document." ma:contentTypeScope="" ma:versionID="8135e8f0117e6c659217668608809393">
  <xsd:schema xmlns:xsd="http://www.w3.org/2001/XMLSchema" xmlns:xs="http://www.w3.org/2001/XMLSchema" xmlns:p="http://schemas.microsoft.com/office/2006/metadata/properties" xmlns:ns3="8ddb68af-5286-44a2-a045-400c6e26dcca" targetNamespace="http://schemas.microsoft.com/office/2006/metadata/properties" ma:root="true" ma:fieldsID="708de6474656ec28540fd381d8029c40" ns3:_="">
    <xsd:import namespace="8ddb68af-5286-44a2-a045-400c6e26dc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db68af-5286-44a2-a045-400c6e26dc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037027-6F4C-4654-B524-B81D6EDCC4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40AE8F-A74B-47AE-9821-E3D5B939888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B287D5-6882-4302-A314-8918EDA59A4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F0EF9B-D1A3-4FCA-BC44-6AB8EA809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db68af-5286-44a2-a045-400c6e26dc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0001-TEM-AD-0009_5 Word Form Template.dotx</Template>
  <TotalTime>30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Tait, Rebecca</dc:creator>
  <cp:keywords/>
  <dc:description/>
  <cp:lastModifiedBy>Craig Large</cp:lastModifiedBy>
  <cp:revision>12</cp:revision>
  <cp:lastPrinted>2022-03-23T23:19:00Z</cp:lastPrinted>
  <dcterms:created xsi:type="dcterms:W3CDTF">2022-03-22T04:55:00Z</dcterms:created>
  <dcterms:modified xsi:type="dcterms:W3CDTF">2025-09-22T05:31:00Z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0x010100B1DE4E87E974634E96CCBC83F3927656</vt:lpwstr>
  </property>
  <property fmtid="{D5CDD505-2E9C-101B-9397-08002B2CF9AE}" pid="3" name="Capability Area">
    <vt:lpwstr>&lt;Empty&gt;</vt:lpwstr>
  </property>
  <property fmtid="{D5CDD505-2E9C-101B-9397-08002B2CF9AE}" pid="4" name="IsMyDocuments">
    <vt:bool>true</vt:bool>
  </property>
</Properties>
</file>